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2447B3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2447B3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11E46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맵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2447B3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2447B3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11E46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맵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2447B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2447B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1-13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20F19">
                                      <w:rPr>
                                        <w:rFonts w:hint="eastAsia"/>
                                      </w:rPr>
                                      <w:t>2017 November 13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2447B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2447B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3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20F19">
                                <w:rPr>
                                  <w:rFonts w:hint="eastAsia"/>
                                </w:rPr>
                                <w:t>2017 November 13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</w:t>
                </w:r>
                <w:r w:rsidR="00600A92"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611E46">
                  <w:t>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00A9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1.1</w:t>
                </w:r>
                <w:r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00A92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게임의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맵</w:t>
                </w:r>
                <w:proofErr w:type="gramStart"/>
                <w:r>
                  <w:rPr>
                    <w:rFonts w:hint="eastAsia"/>
                  </w:rPr>
                  <w:t>:</w:t>
                </w:r>
                <w:r>
                  <w:rPr>
                    <w:rFonts w:hint="eastAsia"/>
                  </w:rPr>
                  <w:t>캐릭터</w:t>
                </w:r>
                <w:proofErr w:type="gram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계산</w:t>
                </w:r>
              </w:p>
            </w:tc>
            <w:tc>
              <w:tcPr>
                <w:tcW w:w="993" w:type="dxa"/>
                <w:vAlign w:val="center"/>
              </w:tcPr>
              <w:p w:rsidR="0065074A" w:rsidRPr="00611E46" w:rsidRDefault="00600A9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600A9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17-11-06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7D1D43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7D1D43" w:rsidP="00121C04">
                <w:pPr>
                  <w:spacing w:after="200"/>
                </w:pPr>
                <w:r>
                  <w:rPr>
                    <w:rFonts w:hint="eastAsia"/>
                  </w:rPr>
                  <w:t>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게임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맵</w:t>
                </w:r>
                <w:proofErr w:type="gramStart"/>
                <w:r>
                  <w:rPr>
                    <w:rFonts w:hint="eastAsia"/>
                  </w:rPr>
                  <w:t>:</w:t>
                </w:r>
                <w:r>
                  <w:rPr>
                    <w:rFonts w:hint="eastAsia"/>
                  </w:rPr>
                  <w:t>캐릭터</w:t>
                </w:r>
                <w:proofErr w:type="gram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상대적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7D1D43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7D1D43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17-11-08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3F60C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3F60CA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맵을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구성할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오브젝트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3F60C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3F60C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17-11-10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EB5B21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EB5B21" w:rsidP="00121C04">
                <w:pPr>
                  <w:spacing w:after="200"/>
                </w:pPr>
                <w:r>
                  <w:rPr>
                    <w:rFonts w:hint="eastAsia"/>
                  </w:rPr>
                  <w:t>맵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구성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오브젝트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EB5B21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  <w:r>
                  <w:rPr>
                    <w:rFonts w:hint="eastAsia"/>
                  </w:rPr>
                  <w:t xml:space="preserve"> 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EB5B21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7-11-13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lang w:val="ko-KR"/>
        </w:rPr>
        <w:id w:val="9276215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000000" w:themeColor="text1"/>
          <w:sz w:val="22"/>
          <w:szCs w:val="20"/>
        </w:rPr>
      </w:sdtEndPr>
      <w:sdtContent>
        <w:p w:rsidR="006E6514" w:rsidRDefault="006E6514">
          <w:pPr>
            <w:pStyle w:val="TOC"/>
          </w:pPr>
          <w:r>
            <w:rPr>
              <w:lang w:val="ko-KR"/>
            </w:rPr>
            <w:t>목차</w:t>
          </w:r>
        </w:p>
        <w:p w:rsidR="006E6514" w:rsidRDefault="006E6514">
          <w:pPr>
            <w:pStyle w:val="10"/>
          </w:pPr>
          <w:r>
            <w:rPr>
              <w:rFonts w:hint="eastAsia"/>
              <w:b/>
              <w:bCs/>
            </w:rPr>
            <w:t>개요</w:t>
          </w:r>
          <w:r>
            <w:ptab w:relativeTo="margin" w:alignment="right" w:leader="dot"/>
          </w:r>
          <w:r>
            <w:t>3</w:t>
          </w:r>
        </w:p>
        <w:p w:rsidR="006E6514" w:rsidRDefault="006E6514">
          <w:pPr>
            <w:pStyle w:val="21"/>
          </w:pPr>
          <w:r>
            <w:rPr>
              <w:rFonts w:hint="eastAsia"/>
            </w:rPr>
            <w:t>문서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컨셉</w:t>
          </w:r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:rsidR="006E6514" w:rsidRDefault="006E6514">
          <w:pPr>
            <w:pStyle w:val="10"/>
          </w:pPr>
          <w:r>
            <w:rPr>
              <w:rFonts w:hint="eastAsia"/>
              <w:b/>
              <w:bCs/>
            </w:rPr>
            <w:t>맵</w:t>
          </w:r>
          <w:r>
            <w:rPr>
              <w:rFonts w:hint="eastAsia"/>
              <w:b/>
              <w:bCs/>
            </w:rPr>
            <w:t xml:space="preserve"> </w:t>
          </w:r>
          <w:r>
            <w:rPr>
              <w:rFonts w:hint="eastAsia"/>
              <w:b/>
              <w:bCs/>
            </w:rPr>
            <w:t>크기</w:t>
          </w:r>
          <w:r>
            <w:rPr>
              <w:rFonts w:hint="eastAsia"/>
              <w:b/>
              <w:bCs/>
            </w:rPr>
            <w:t xml:space="preserve"> </w:t>
          </w:r>
          <w:r>
            <w:rPr>
              <w:rFonts w:hint="eastAsia"/>
              <w:b/>
              <w:bCs/>
            </w:rPr>
            <w:t>설정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:rsidR="006E6514" w:rsidRDefault="006E6514" w:rsidP="006E6514">
          <w:pPr>
            <w:pStyle w:val="21"/>
            <w:numPr>
              <w:ilvl w:val="0"/>
              <w:numId w:val="21"/>
            </w:numPr>
            <w:rPr>
              <w:lang w:val="ko-KR"/>
            </w:rPr>
          </w:pPr>
          <w:r>
            <w:rPr>
              <w:rFonts w:hint="eastAsia"/>
            </w:rPr>
            <w:t>타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게임과의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비교</w:t>
          </w:r>
          <w:r>
            <w:ptab w:relativeTo="margin" w:alignment="right" w:leader="dot"/>
          </w:r>
          <w:r>
            <w:t>4</w:t>
          </w:r>
        </w:p>
        <w:p w:rsidR="006E6514" w:rsidRPr="006E6514" w:rsidRDefault="006E6514" w:rsidP="006E6514">
          <w:pPr>
            <w:pStyle w:val="21"/>
            <w:numPr>
              <w:ilvl w:val="0"/>
              <w:numId w:val="21"/>
            </w:numPr>
            <w:rPr>
              <w:lang w:val="ko-KR"/>
            </w:r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크기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설정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E6514" w:rsidRPr="006E6514" w:rsidRDefault="006E6514" w:rsidP="006E6514">
          <w:pPr>
            <w:pStyle w:val="21"/>
            <w:numPr>
              <w:ilvl w:val="0"/>
              <w:numId w:val="21"/>
            </w:numPr>
            <w:rPr>
              <w:lang w:val="ko-KR"/>
            </w:r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모양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설정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6E6514" w:rsidRPr="006E6514" w:rsidRDefault="006E6514" w:rsidP="006E6514">
          <w:pPr>
            <w:pStyle w:val="21"/>
            <w:numPr>
              <w:ilvl w:val="0"/>
              <w:numId w:val="21"/>
            </w:numPr>
            <w:rPr>
              <w:lang w:val="ko-KR"/>
            </w:rPr>
          </w:pPr>
          <w:r>
            <w:rPr>
              <w:rFonts w:hint="eastAsia"/>
            </w:rPr>
            <w:t>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구성</w:t>
          </w:r>
          <w:r>
            <w:ptab w:relativeTo="margin" w:alignment="right" w:leader="dot"/>
          </w:r>
          <w:r>
            <w:rPr>
              <w:lang w:val="ko-KR"/>
            </w:rPr>
            <w:t>6</w:t>
          </w:r>
        </w:p>
        <w:p w:rsidR="006E6514" w:rsidRPr="006E6514" w:rsidRDefault="006E6514" w:rsidP="006E6514">
          <w:pPr>
            <w:rPr>
              <w:lang w:val="ko-KR"/>
            </w:rPr>
          </w:pP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611E46" w:rsidRDefault="003E3E95" w:rsidP="00611E46">
      <w:pPr>
        <w:rPr>
          <w:rFonts w:asciiTheme="minorEastAsia" w:hAnsiTheme="minorEastAsia"/>
          <w:spacing w:val="20"/>
          <w:szCs w:val="28"/>
          <w:lang w:val="ko-KR"/>
        </w:rPr>
      </w:pPr>
      <w:r w:rsidRPr="00611E46">
        <w:rPr>
          <w:rFonts w:asciiTheme="minorEastAsia" w:hAnsiTheme="minorEastAsia" w:hint="eastAsia"/>
          <w:spacing w:val="20"/>
          <w:szCs w:val="28"/>
          <w:lang w:val="ko-KR"/>
        </w:rPr>
        <w:t>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r w:rsidR="00611E46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맵</w:t>
      </w:r>
      <w:r w:rsidR="00611E46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</w:p>
    <w:p w:rsidR="00600A92" w:rsidRPr="00600A92" w:rsidRDefault="00611E46" w:rsidP="00600A92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타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게임과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비교</w:t>
      </w:r>
    </w:p>
    <w:p w:rsidR="00611E46" w:rsidRPr="00600A92" w:rsidRDefault="00611E46" w:rsidP="00611E46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</w:pP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>League o</w:t>
      </w:r>
      <w:r w:rsidRPr="00600A92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  <w:t>f</w:t>
      </w: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 xml:space="preserve"> Legends</w:t>
      </w:r>
    </w:p>
    <w:p w:rsidR="00600A92" w:rsidRPr="00600A92" w:rsidRDefault="00600A92" w:rsidP="00600A92">
      <w:pPr>
        <w:ind w:firstLineChars="500" w:firstLine="1200"/>
        <w:rPr>
          <w:rFonts w:asciiTheme="minorEastAsia" w:hAnsiTheme="minorEastAsia"/>
          <w:spacing w:val="20"/>
          <w:szCs w:val="28"/>
          <w:lang w:val="ko-KR"/>
        </w:rPr>
      </w:pP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:대체적으로</w:t>
      </w:r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맵의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가로, 세로의 비가 동일한 구조를 가진다.</w:t>
      </w:r>
    </w:p>
    <w:p w:rsidR="00474D90" w:rsidRDefault="00A33590" w:rsidP="00716D15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4381500" cy="2735766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27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92" w:rsidRPr="00600A92" w:rsidRDefault="00600A92" w:rsidP="00600A92">
      <w:pPr>
        <w:ind w:firstLineChars="500" w:firstLine="1200"/>
        <w:rPr>
          <w:rStyle w:val="1Char"/>
          <w:rFonts w:asciiTheme="minorEastAsia" w:eastAsiaTheme="minorEastAsia" w:hAnsiTheme="minorEastAsia"/>
          <w:b w:val="0"/>
          <w:color w:val="000000" w:themeColor="text1"/>
          <w:sz w:val="22"/>
          <w:lang w:val="ko-KR"/>
        </w:rPr>
      </w:pP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:그림1</w:t>
      </w:r>
      <w:proofErr w:type="gramEnd"/>
      <w:r>
        <w:rPr>
          <w:rFonts w:asciiTheme="minorEastAsia" w:hAnsiTheme="minorEastAsia"/>
          <w:spacing w:val="20"/>
          <w:szCs w:val="28"/>
          <w:lang w:val="ko-KR"/>
        </w:rPr>
        <w:t xml:space="preserve"> LOL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크기:캐릭터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</w:t>
      </w:r>
    </w:p>
    <w:p w:rsidR="00600A92" w:rsidRDefault="00600A92" w:rsidP="00600A92">
      <w:pPr>
        <w:pStyle w:val="af7"/>
        <w:numPr>
          <w:ilvl w:val="0"/>
          <w:numId w:val="19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보이는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화면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:캐릭터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 = 가로(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27</w:t>
      </w:r>
      <w:r>
        <w:rPr>
          <w:rFonts w:asciiTheme="minorEastAsia" w:hAnsiTheme="minorEastAsia" w:hint="eastAsia"/>
          <w:spacing w:val="20"/>
          <w:szCs w:val="28"/>
          <w:lang w:val="ko-KR"/>
        </w:rPr>
        <w:t>:1), 세로(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8.4375</w:t>
      </w:r>
      <w:r>
        <w:rPr>
          <w:rFonts w:asciiTheme="minorEastAsia" w:hAnsiTheme="minorEastAsia" w:hint="eastAsia"/>
          <w:spacing w:val="20"/>
          <w:szCs w:val="28"/>
          <w:lang w:val="ko-KR"/>
        </w:rPr>
        <w:t>:1)</w:t>
      </w:r>
    </w:p>
    <w:p w:rsidR="00600A92" w:rsidRDefault="00600A92" w:rsidP="00600A92">
      <w:pPr>
        <w:pStyle w:val="af7"/>
        <w:numPr>
          <w:ilvl w:val="0"/>
          <w:numId w:val="19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전체 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:보이는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화면= 가로(3.57:1), 세로(6.25:</w:t>
      </w:r>
      <w:r>
        <w:rPr>
          <w:rFonts w:asciiTheme="minorEastAsia" w:hAnsiTheme="minorEastAsia"/>
          <w:spacing w:val="20"/>
          <w:szCs w:val="28"/>
          <w:lang w:val="ko-KR"/>
        </w:rPr>
        <w:t>1)</w:t>
      </w:r>
    </w:p>
    <w:p w:rsidR="005821A3" w:rsidRPr="00600A92" w:rsidRDefault="005821A3" w:rsidP="00600A92">
      <w:pPr>
        <w:pStyle w:val="af7"/>
        <w:numPr>
          <w:ilvl w:val="0"/>
          <w:numId w:val="19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전체 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:캐릭터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 = 가로(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96.39</w:t>
      </w:r>
      <w:r>
        <w:rPr>
          <w:rFonts w:asciiTheme="minorEastAsia" w:hAnsiTheme="minorEastAsia"/>
          <w:spacing w:val="20"/>
          <w:szCs w:val="28"/>
          <w:lang w:val="ko-KR"/>
        </w:rPr>
        <w:t xml:space="preserve">:1), </w:t>
      </w:r>
      <w:r>
        <w:rPr>
          <w:rFonts w:asciiTheme="minorEastAsia" w:hAnsiTheme="minorEastAsia" w:hint="eastAsia"/>
          <w:spacing w:val="20"/>
          <w:szCs w:val="28"/>
          <w:lang w:val="ko-KR"/>
        </w:rPr>
        <w:t>세로(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52.7344</w:t>
      </w:r>
      <w:r>
        <w:rPr>
          <w:rFonts w:asciiTheme="minorEastAsia" w:hAnsiTheme="minorEastAsia"/>
          <w:spacing w:val="20"/>
          <w:szCs w:val="28"/>
          <w:lang w:val="ko-KR"/>
        </w:rPr>
        <w:t>:1)</w:t>
      </w:r>
    </w:p>
    <w:p w:rsidR="00600A92" w:rsidRDefault="00600A92" w:rsidP="00600A92">
      <w:pPr>
        <w:pStyle w:val="af7"/>
        <w:spacing w:line="240" w:lineRule="auto"/>
        <w:ind w:leftChars="0" w:left="14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474D90" w:rsidRDefault="00474D90" w:rsidP="00474D90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Cs w:val="20"/>
        </w:rPr>
      </w:pPr>
      <w:r w:rsidRPr="00600A9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Cs w:val="20"/>
        </w:rPr>
        <w:t>Heroes of the Storm</w:t>
      </w:r>
    </w:p>
    <w:p w:rsidR="00600A92" w:rsidRPr="00600A92" w:rsidRDefault="00600A92" w:rsidP="00600A92">
      <w:pPr>
        <w:ind w:left="567" w:firstLineChars="300" w:firstLine="720"/>
        <w:rPr>
          <w:rStyle w:val="1Char"/>
          <w:rFonts w:asciiTheme="minorEastAsia" w:eastAsiaTheme="minorEastAsia" w:hAnsiTheme="minorEastAsia"/>
          <w:b w:val="0"/>
          <w:color w:val="000000" w:themeColor="text1"/>
          <w:sz w:val="22"/>
          <w:lang w:val="ko-KR"/>
        </w:rPr>
      </w:pPr>
      <w:proofErr w:type="gramStart"/>
      <w:r w:rsidRPr="00600A92">
        <w:rPr>
          <w:rFonts w:asciiTheme="minorEastAsia" w:hAnsiTheme="minorEastAsia" w:hint="eastAsia"/>
          <w:spacing w:val="20"/>
          <w:szCs w:val="28"/>
          <w:lang w:val="ko-KR"/>
        </w:rPr>
        <w:t>:대체적으로</w:t>
      </w:r>
      <w:proofErr w:type="gramEnd"/>
      <w:r w:rsidRPr="00600A92"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맵이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가로로 길게 늘어진 형태를 띄고 있다.</w:t>
      </w:r>
    </w:p>
    <w:p w:rsidR="00611E46" w:rsidRDefault="00C00A5D" w:rsidP="00716D15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noProof/>
          <w:lang w:val="ko-KR"/>
        </w:rPr>
        <w:lastRenderedPageBreak/>
        <w:drawing>
          <wp:inline distT="0" distB="0" distL="0" distR="0" wp14:anchorId="6890D315" wp14:editId="16FEB262">
            <wp:extent cx="4810125" cy="270420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46" cy="270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92" w:rsidRDefault="00600A92" w:rsidP="00600A92">
      <w:pPr>
        <w:ind w:firstLineChars="400" w:firstLine="96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그림</w:t>
      </w:r>
      <w:r>
        <w:rPr>
          <w:rFonts w:asciiTheme="minorEastAsia" w:hAnsiTheme="minorEastAsia"/>
          <w:spacing w:val="20"/>
          <w:szCs w:val="28"/>
          <w:lang w:val="ko-KR"/>
        </w:rPr>
        <w:t xml:space="preserve">2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히오스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:캐릭터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</w:t>
      </w:r>
    </w:p>
    <w:p w:rsidR="00600A92" w:rsidRDefault="00600A92" w:rsidP="00600A92">
      <w:pPr>
        <w:pStyle w:val="af7"/>
        <w:numPr>
          <w:ilvl w:val="2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보이는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화면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:캐릭터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 = 가로</w:t>
      </w:r>
      <w:r w:rsidR="00532A89">
        <w:rPr>
          <w:rFonts w:asciiTheme="minorEastAsia" w:hAnsiTheme="minorEastAsia" w:hint="eastAsia"/>
          <w:spacing w:val="20"/>
          <w:szCs w:val="28"/>
          <w:lang w:val="ko-KR"/>
        </w:rPr>
        <w:t>(16.7</w:t>
      </w:r>
      <w:r>
        <w:rPr>
          <w:rFonts w:asciiTheme="minorEastAsia" w:hAnsiTheme="minorEastAsia" w:hint="eastAsia"/>
          <w:spacing w:val="20"/>
          <w:szCs w:val="28"/>
          <w:lang w:val="ko-KR"/>
        </w:rPr>
        <w:t>:1), 세로</w:t>
      </w:r>
      <w:r w:rsidR="00532A89">
        <w:rPr>
          <w:rFonts w:asciiTheme="minorEastAsia" w:hAnsiTheme="minorEastAsia" w:hint="eastAsia"/>
          <w:spacing w:val="20"/>
          <w:szCs w:val="28"/>
          <w:lang w:val="ko-KR"/>
        </w:rPr>
        <w:t>(5.1</w:t>
      </w:r>
      <w:r>
        <w:rPr>
          <w:rFonts w:asciiTheme="minorEastAsia" w:hAnsiTheme="minorEastAsia" w:hint="eastAsia"/>
          <w:spacing w:val="20"/>
          <w:szCs w:val="28"/>
          <w:lang w:val="ko-KR"/>
        </w:rPr>
        <w:t>:1)</w:t>
      </w:r>
    </w:p>
    <w:p w:rsidR="00600A92" w:rsidRDefault="00600A92" w:rsidP="00600A92">
      <w:pPr>
        <w:pStyle w:val="af7"/>
        <w:numPr>
          <w:ilvl w:val="2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전체 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:보이는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화면 = 가로(6.3:1), 세로(12:1)</w:t>
      </w:r>
    </w:p>
    <w:p w:rsidR="00F3620B" w:rsidRPr="00F3620B" w:rsidRDefault="005821A3" w:rsidP="00F3620B">
      <w:pPr>
        <w:pStyle w:val="af7"/>
        <w:numPr>
          <w:ilvl w:val="2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전체 맵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  <w:proofErr w:type="gramStart"/>
      <w:r>
        <w:rPr>
          <w:rFonts w:asciiTheme="minorEastAsia" w:hAnsiTheme="minorEastAsia" w:hint="eastAsia"/>
          <w:spacing w:val="20"/>
          <w:szCs w:val="28"/>
          <w:lang w:val="ko-KR"/>
        </w:rPr>
        <w:t>:캐릭터</w:t>
      </w:r>
      <w:proofErr w:type="spellEnd"/>
      <w:proofErr w:type="gram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크기 = 가로(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105.21</w:t>
      </w:r>
      <w:r>
        <w:rPr>
          <w:rFonts w:asciiTheme="minorEastAsia" w:hAnsiTheme="minorEastAsia"/>
          <w:spacing w:val="20"/>
          <w:szCs w:val="28"/>
          <w:lang w:val="ko-KR"/>
        </w:rPr>
        <w:t>:1</w:t>
      </w:r>
      <w:r>
        <w:rPr>
          <w:rFonts w:asciiTheme="minorEastAsia" w:hAnsiTheme="minorEastAsia" w:hint="eastAsia"/>
          <w:spacing w:val="20"/>
          <w:szCs w:val="28"/>
          <w:lang w:val="ko-KR"/>
        </w:rPr>
        <w:t>), 세로(</w:t>
      </w:r>
      <w:r w:rsidR="00532A89">
        <w:rPr>
          <w:rFonts w:asciiTheme="minorEastAsia" w:hAnsiTheme="minorEastAsia"/>
          <w:spacing w:val="20"/>
          <w:szCs w:val="28"/>
          <w:lang w:val="ko-KR"/>
        </w:rPr>
        <w:t>61.2</w:t>
      </w:r>
      <w:r>
        <w:rPr>
          <w:rFonts w:asciiTheme="minorEastAsia" w:hAnsiTheme="minorEastAsia"/>
          <w:spacing w:val="20"/>
          <w:szCs w:val="28"/>
          <w:lang w:val="ko-KR"/>
        </w:rPr>
        <w:t>:1</w:t>
      </w:r>
      <w:r>
        <w:rPr>
          <w:rFonts w:asciiTheme="minorEastAsia" w:hAnsiTheme="minorEastAsia" w:hint="eastAsia"/>
          <w:spacing w:val="20"/>
          <w:szCs w:val="28"/>
          <w:lang w:val="ko-KR"/>
        </w:rPr>
        <w:t>)</w:t>
      </w:r>
    </w:p>
    <w:p w:rsidR="008F4642" w:rsidRPr="008F4642" w:rsidRDefault="008F4642" w:rsidP="008F4642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611E46" w:rsidRDefault="00611E46" w:rsidP="00611E46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맵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설정</w:t>
      </w:r>
    </w:p>
    <w:p w:rsidR="00611E46" w:rsidRDefault="00870D53" w:rsidP="00611E46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</w:t>
      </w:r>
      <w:r w:rsidR="00532A8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532A8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설정</w:t>
      </w:r>
    </w:p>
    <w:p w:rsidR="00640FB2" w:rsidRDefault="00532A89" w:rsidP="00640FB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맵의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proofErr w:type="gram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proofErr w:type="gram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= 1:1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되도록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0FB2" w:rsidRDefault="00640FB2" w:rsidP="00640FB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캐릭터의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기준으로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640FB2" w:rsidRDefault="00640FB2" w:rsidP="00640FB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LOL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비율을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따른다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6E6514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6E6514" w:rsidRPr="006E6514" w:rsidRDefault="00870D53" w:rsidP="006E6514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설정</w:t>
      </w:r>
    </w:p>
    <w:p w:rsidR="00870D53" w:rsidRPr="006E6514" w:rsidRDefault="00870D53" w:rsidP="006E6514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캐릭터의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현재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4:10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6E6514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화면에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보여지는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108,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84.375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Pr="006E6514" w:rsidRDefault="00870D53" w:rsidP="006E6514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전체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크기는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385.56,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세로</w:t>
      </w:r>
      <w:r w:rsidRPr="006E651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527.34375 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이다</w:t>
      </w:r>
      <w:r w:rsidRPr="006E651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870D53" w:rsidRDefault="00870D53" w:rsidP="00870D53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870D53" w:rsidRDefault="00933E9E" w:rsidP="00870D53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맵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모양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설정</w:t>
      </w:r>
    </w:p>
    <w:p w:rsidR="00870D53" w:rsidRDefault="00E24C7C" w:rsidP="00870D53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개요</w:t>
      </w:r>
    </w:p>
    <w:p w:rsidR="00E24C7C" w:rsidRDefault="00E24C7C" w:rsidP="00E24C7C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lastRenderedPageBreak/>
        <w:t>최대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2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게임이므로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맵이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과하게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커서는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A55102" w:rsidRDefault="00E24C7C" w:rsidP="00A5510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활용할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있도록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A55102" w:rsidRPr="00A55102" w:rsidRDefault="00A55102" w:rsidP="00A55102">
      <w:pPr>
        <w:spacing w:line="240" w:lineRule="auto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</w:p>
    <w:p w:rsidR="00F44048" w:rsidRDefault="00F44048" w:rsidP="00F44048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후보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</w:t>
      </w:r>
    </w:p>
    <w:p w:rsidR="00F44048" w:rsidRDefault="00F44048" w:rsidP="00F44048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5753100" cy="3228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102" w:rsidRDefault="00F44048" w:rsidP="00A55102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3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좌</w:t>
      </w:r>
      <w:proofErr w:type="gram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proofErr w:type="gram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)</w:t>
      </w:r>
    </w:p>
    <w:p w:rsidR="006654C2" w:rsidRDefault="00A55102" w:rsidP="00A5510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극대화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</w:p>
    <w:p w:rsidR="00A55102" w:rsidRDefault="00A55102" w:rsidP="006654C2">
      <w:pPr>
        <w:pStyle w:val="af7"/>
        <w:spacing w:line="240" w:lineRule="auto"/>
        <w:ind w:leftChars="0" w:left="2160" w:firstLineChars="300" w:firstLine="66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배치가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애매해짐</w:t>
      </w:r>
    </w:p>
    <w:p w:rsidR="006654C2" w:rsidRDefault="00A55102" w:rsidP="00A5510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2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장점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: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몬스터의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효용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극대화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</w:p>
    <w:p w:rsidR="00A55102" w:rsidRPr="00A55102" w:rsidRDefault="00A55102" w:rsidP="006654C2">
      <w:pPr>
        <w:pStyle w:val="af7"/>
        <w:spacing w:line="240" w:lineRule="auto"/>
        <w:ind w:leftChars="0" w:left="2488" w:firstLineChars="100" w:firstLine="22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단점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라인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전이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벌어지지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않을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있음</w:t>
      </w:r>
    </w:p>
    <w:p w:rsidR="00E24C7C" w:rsidRPr="00A55102" w:rsidRDefault="00E24C7C" w:rsidP="00E24C7C">
      <w:pPr>
        <w:spacing w:line="240" w:lineRule="auto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</w:p>
    <w:p w:rsidR="000866F3" w:rsidRPr="000866F3" w:rsidRDefault="00933E9E" w:rsidP="000866F3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맵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구성</w:t>
      </w:r>
    </w:p>
    <w:p w:rsidR="000866F3" w:rsidRDefault="000866F3" w:rsidP="000866F3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</w:p>
    <w:p w:rsidR="000866F3" w:rsidRDefault="000866F3" w:rsidP="000866F3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안에서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쉽게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물체로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0866F3" w:rsidRDefault="000866F3" w:rsidP="000866F3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모델링에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어려움이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없는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물체로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결정한다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0866F3" w:rsidRDefault="000866F3" w:rsidP="000866F3">
      <w:pPr>
        <w:spacing w:line="240" w:lineRule="auto"/>
        <w:ind w:left="648"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lastRenderedPageBreak/>
        <w:drawing>
          <wp:inline distT="0" distB="0" distL="0" distR="0">
            <wp:extent cx="2867025" cy="2325898"/>
            <wp:effectExtent l="19050" t="19050" r="9525" b="177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88" cy="2335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6F3" w:rsidRPr="000866F3" w:rsidRDefault="000866F3" w:rsidP="000866F3">
      <w:pPr>
        <w:spacing w:line="240" w:lineRule="auto"/>
        <w:ind w:left="648"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4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</w:p>
    <w:p w:rsidR="000866F3" w:rsidRPr="00F44048" w:rsidRDefault="000866F3" w:rsidP="000866F3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933E9E" w:rsidRDefault="00933E9E" w:rsidP="00933E9E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</w:p>
    <w:p w:rsidR="00933E9E" w:rsidRPr="00A028C4" w:rsidRDefault="00A028C4" w:rsidP="00A028C4">
      <w:pPr>
        <w:spacing w:line="240" w:lineRule="auto"/>
        <w:ind w:left="1368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스타일에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맞게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책상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혹은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안에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만한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것들로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구성한다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933E9E" w:rsidRDefault="00933E9E" w:rsidP="00AF64A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접기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이미지에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적합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중립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지역의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용도로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140BD2" w:rsidRDefault="00140BD2" w:rsidP="00140BD2">
      <w:pPr>
        <w:pStyle w:val="af7"/>
        <w:spacing w:line="240" w:lineRule="auto"/>
        <w:ind w:leftChars="0" w:left="1768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352550" cy="1352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2514600" cy="133588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0" cy="134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D2" w:rsidRDefault="00140BD2" w:rsidP="00140BD2">
      <w:pPr>
        <w:pStyle w:val="af7"/>
        <w:spacing w:line="240" w:lineRule="auto"/>
        <w:ind w:leftChars="0" w:left="1768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5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학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6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종이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배</w:t>
      </w:r>
    </w:p>
    <w:p w:rsidR="004111AC" w:rsidRDefault="004111AC" w:rsidP="00AF64A2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펼쳐진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누워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세워진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모양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다양한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연출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외곽의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길을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막기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오브젝트로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140BD2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E24C7C" w:rsidRDefault="00E24C7C" w:rsidP="00E24C7C">
      <w:pPr>
        <w:spacing w:line="240" w:lineRule="auto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 wp14:anchorId="6A554000">
            <wp:extent cx="1866900" cy="1866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2044097" cy="1866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92" cy="187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752600" cy="1771421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11" cy="177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1AC" w:rsidRPr="004111AC" w:rsidRDefault="004111AC" w:rsidP="00E24C7C">
      <w:pPr>
        <w:spacing w:line="240" w:lineRule="auto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7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세워진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8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눕혀진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E24C7C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  <w:t xml:space="preserve">       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9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쌓여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있는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E24C7C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</w:t>
      </w:r>
    </w:p>
    <w:p w:rsidR="00296E8F" w:rsidRPr="00602562" w:rsidRDefault="00140BD2" w:rsidP="00296E8F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lastRenderedPageBreak/>
        <w:t>연필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지우개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필기구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>–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간단하게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모델링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가능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각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진영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방어라인에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C9357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사용</w:t>
      </w:r>
    </w:p>
    <w:p w:rsidR="00F87B84" w:rsidRDefault="00F87B84" w:rsidP="00F87B84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1743075" cy="1743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3145955" cy="17240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0" cy="173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84" w:rsidRDefault="00F87B84" w:rsidP="00F87B84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10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연필</w:t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ab/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 w:rsidR="00C1163E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11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9B6834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지우개</w:t>
      </w:r>
    </w:p>
    <w:p w:rsidR="009B6834" w:rsidRPr="00296E8F" w:rsidRDefault="009B6834" w:rsidP="00F87B84">
      <w:pPr>
        <w:spacing w:line="240" w:lineRule="auto"/>
        <w:ind w:firstLine="72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</w:p>
    <w:p w:rsidR="00A028C4" w:rsidRPr="00A028C4" w:rsidRDefault="00933E9E" w:rsidP="00A028C4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은신을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(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롤의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proofErr w:type="spellStart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부쉬의</w:t>
      </w:r>
      <w:proofErr w:type="spellEnd"/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용도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)</w:t>
      </w:r>
    </w:p>
    <w:p w:rsidR="00933E9E" w:rsidRDefault="000866F3" w:rsidP="000866F3">
      <w:pPr>
        <w:spacing w:line="240" w:lineRule="auto"/>
        <w:ind w:left="700"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뒤에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숨는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느낌이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들게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 w:rsidRPr="000866F3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Default="003D16C9" w:rsidP="003D16C9">
      <w:pPr>
        <w:pStyle w:val="af7"/>
        <w:numPr>
          <w:ilvl w:val="2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  <w: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  <w:t xml:space="preserve"> –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게임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컨셉에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어울릴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,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리소스를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절약할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Pr="003D16C9" w:rsidRDefault="003D16C9" w:rsidP="003D16C9">
      <w:pPr>
        <w:spacing w:line="240" w:lineRule="auto"/>
        <w:ind w:left="144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숨기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위한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오브젝트를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모델로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제작하지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않고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텍스처로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제작해도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그럴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듯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하게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포장할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수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있다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Default="003D16C9" w:rsidP="003D16C9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/>
          <w:b w:val="0"/>
          <w:noProof/>
          <w:color w:val="000000" w:themeColor="text1"/>
          <w:spacing w:val="0"/>
          <w:sz w:val="22"/>
          <w:szCs w:val="20"/>
        </w:rPr>
        <w:drawing>
          <wp:inline distT="0" distB="0" distL="0" distR="0">
            <wp:extent cx="3852371" cy="2162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09" cy="21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C9" w:rsidRDefault="003D16C9" w:rsidP="003D16C9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12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낙서</w:t>
      </w:r>
    </w:p>
    <w:p w:rsidR="003D16C9" w:rsidRDefault="003D16C9" w:rsidP="003D16C9">
      <w:pPr>
        <w:spacing w:line="240" w:lineRule="auto"/>
        <w:ind w:firstLine="72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</w:p>
    <w:p w:rsidR="003D16C9" w:rsidRDefault="003D16C9" w:rsidP="003D16C9">
      <w:pPr>
        <w:pStyle w:val="af7"/>
        <w:numPr>
          <w:ilvl w:val="1"/>
          <w:numId w:val="15"/>
        </w:numPr>
        <w:spacing w:line="240" w:lineRule="auto"/>
        <w:ind w:leftChars="0"/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최종</w:t>
      </w:r>
    </w:p>
    <w:p w:rsidR="00AE74CA" w:rsidRDefault="00AE74CA" w:rsidP="00AE74CA">
      <w:pPr>
        <w:pStyle w:val="af7"/>
        <w:spacing w:line="240" w:lineRule="auto"/>
        <w:ind w:leftChars="0" w:left="142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: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바깥의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이미지는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책상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이미지로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한다</w:t>
      </w:r>
      <w:r w:rsidR="00A536C9"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.</w:t>
      </w:r>
    </w:p>
    <w:p w:rsidR="003D16C9" w:rsidRPr="003D16C9" w:rsidRDefault="003D16C9" w:rsidP="00AE74CA">
      <w:pPr>
        <w:spacing w:line="240" w:lineRule="auto"/>
        <w:ind w:firstLineChars="100" w:firstLine="220"/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</w:pPr>
      <w:r>
        <w:rPr>
          <w:rStyle w:val="1Char"/>
          <w:rFonts w:asciiTheme="minorHAnsi" w:eastAsiaTheme="minorEastAsia" w:hAnsiTheme="minorHAnsi" w:hint="eastAsia"/>
          <w:b w:val="0"/>
          <w:noProof/>
          <w:color w:val="000000" w:themeColor="text1"/>
          <w:spacing w:val="0"/>
          <w:sz w:val="22"/>
          <w:szCs w:val="20"/>
        </w:rPr>
        <w:lastRenderedPageBreak/>
        <w:drawing>
          <wp:inline distT="0" distB="0" distL="0" distR="0">
            <wp:extent cx="5362575" cy="3009789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07" cy="301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46" w:rsidRPr="00611E46" w:rsidRDefault="00AE74CA" w:rsidP="00AE74CA">
      <w:pPr>
        <w:spacing w:line="240" w:lineRule="auto"/>
        <w:rPr>
          <w:rStyle w:val="1Char"/>
          <w:lang w:val="ko-KR"/>
        </w:rPr>
      </w:pP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그림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13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맵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구성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컨셉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 xml:space="preserve"> </w:t>
      </w:r>
      <w:r>
        <w:rPr>
          <w:rStyle w:val="1Char"/>
          <w:rFonts w:asciiTheme="minorHAnsi" w:eastAsiaTheme="minorEastAsia" w:hAnsiTheme="minorHAnsi" w:hint="eastAsia"/>
          <w:b w:val="0"/>
          <w:color w:val="000000" w:themeColor="text1"/>
          <w:spacing w:val="0"/>
          <w:sz w:val="22"/>
          <w:szCs w:val="20"/>
        </w:rPr>
        <w:t>최종</w:t>
      </w:r>
      <w:r w:rsidR="00611E46">
        <w:rPr>
          <w:rStyle w:val="1Char"/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</w:p>
    <w:p w:rsidR="00C00A5D" w:rsidRPr="00F44048" w:rsidRDefault="00600A92" w:rsidP="00C00A5D">
      <w:pPr>
        <w:pStyle w:val="af7"/>
        <w:numPr>
          <w:ilvl w:val="1"/>
          <w:numId w:val="16"/>
        </w:numPr>
        <w:ind w:leftChars="0"/>
        <w:rPr>
          <w:rStyle w:val="af8"/>
          <w:color w:val="000000" w:themeColor="text1"/>
          <w:u w:val="none"/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1 </w:t>
      </w:r>
      <w:r w:rsidR="00474D90" w:rsidRPr="00C00A5D">
        <w:rPr>
          <w:rFonts w:hint="eastAsia"/>
          <w:lang w:val="ko-KR"/>
        </w:rPr>
        <w:t>LOL</w:t>
      </w:r>
      <w:r w:rsidR="00474D90" w:rsidRPr="00C00A5D">
        <w:rPr>
          <w:lang w:val="ko-KR"/>
        </w:rPr>
        <w:t xml:space="preserve"> </w:t>
      </w:r>
      <w:r w:rsidR="00474D90" w:rsidRPr="00C00A5D">
        <w:rPr>
          <w:rFonts w:hint="eastAsia"/>
          <w:lang w:val="ko-KR"/>
        </w:rPr>
        <w:t>맵</w:t>
      </w:r>
      <w:r w:rsidR="00474D90" w:rsidRPr="00C00A5D">
        <w:rPr>
          <w:rFonts w:hint="eastAsia"/>
          <w:lang w:val="ko-KR"/>
        </w:rPr>
        <w:t xml:space="preserve"> </w:t>
      </w:r>
      <w:proofErr w:type="spellStart"/>
      <w:r w:rsidR="00474D90" w:rsidRPr="00C00A5D">
        <w:rPr>
          <w:rFonts w:hint="eastAsia"/>
          <w:lang w:val="ko-KR"/>
        </w:rPr>
        <w:t>크기</w:t>
      </w:r>
      <w:proofErr w:type="gramStart"/>
      <w:r w:rsidR="00474D90" w:rsidRPr="00C00A5D">
        <w:rPr>
          <w:rFonts w:hint="eastAsia"/>
          <w:lang w:val="ko-KR"/>
        </w:rPr>
        <w:t>:</w:t>
      </w:r>
      <w:r w:rsidR="00474D90" w:rsidRPr="00C00A5D">
        <w:rPr>
          <w:rFonts w:hint="eastAsia"/>
          <w:lang w:val="ko-KR"/>
        </w:rPr>
        <w:t>캐릭터</w:t>
      </w:r>
      <w:proofErr w:type="spellEnd"/>
      <w:proofErr w:type="gramEnd"/>
      <w:r w:rsidR="00474D90" w:rsidRPr="00C00A5D">
        <w:rPr>
          <w:rFonts w:hint="eastAsia"/>
          <w:lang w:val="ko-KR"/>
        </w:rPr>
        <w:t xml:space="preserve"> </w:t>
      </w:r>
      <w:r w:rsidR="00474D90" w:rsidRPr="00C00A5D">
        <w:rPr>
          <w:rFonts w:hint="eastAsia"/>
          <w:lang w:val="ko-KR"/>
        </w:rPr>
        <w:t>크기</w:t>
      </w:r>
      <w:r w:rsidR="00474D90" w:rsidRPr="00C00A5D">
        <w:rPr>
          <w:rFonts w:hint="eastAsia"/>
          <w:lang w:val="ko-KR"/>
        </w:rPr>
        <w:t xml:space="preserve"> </w:t>
      </w:r>
      <w:hyperlink r:id="rId24" w:history="1">
        <w:r w:rsidR="00C00A5D" w:rsidRPr="009143BC">
          <w:rPr>
            <w:rStyle w:val="af8"/>
            <w:lang w:val="ko-KR"/>
          </w:rPr>
          <w:t>http://www.inven.co.kr/board/lol/2828/65</w:t>
        </w:r>
      </w:hyperlink>
    </w:p>
    <w:p w:rsidR="00474D90" w:rsidRDefault="00600A92" w:rsidP="00C00A5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C1163E">
        <w:rPr>
          <w:lang w:val="ko-KR"/>
        </w:rPr>
        <w:t>2</w:t>
      </w:r>
      <w:r>
        <w:rPr>
          <w:rFonts w:hint="eastAsia"/>
          <w:lang w:val="ko-KR"/>
        </w:rPr>
        <w:t xml:space="preserve"> </w:t>
      </w:r>
      <w:proofErr w:type="spellStart"/>
      <w:r w:rsidR="00777808" w:rsidRPr="00C00A5D">
        <w:rPr>
          <w:rFonts w:hint="eastAsia"/>
          <w:lang w:val="ko-KR"/>
        </w:rPr>
        <w:t>히오스</w:t>
      </w:r>
      <w:proofErr w:type="spellEnd"/>
      <w:r w:rsidR="00777808" w:rsidRPr="00C00A5D">
        <w:rPr>
          <w:rFonts w:hint="eastAsia"/>
          <w:lang w:val="ko-KR"/>
        </w:rPr>
        <w:t xml:space="preserve"> </w:t>
      </w:r>
      <w:r w:rsidR="00777808" w:rsidRPr="00C00A5D">
        <w:rPr>
          <w:rFonts w:hint="eastAsia"/>
          <w:lang w:val="ko-KR"/>
        </w:rPr>
        <w:t>맵</w:t>
      </w:r>
      <w:r w:rsidR="00777808" w:rsidRPr="00C00A5D">
        <w:rPr>
          <w:rFonts w:hint="eastAsia"/>
          <w:lang w:val="ko-KR"/>
        </w:rPr>
        <w:t xml:space="preserve"> </w:t>
      </w:r>
      <w:proofErr w:type="spellStart"/>
      <w:r w:rsidR="00777808" w:rsidRPr="00C00A5D">
        <w:rPr>
          <w:rFonts w:hint="eastAsia"/>
          <w:lang w:val="ko-KR"/>
        </w:rPr>
        <w:t>크기</w:t>
      </w:r>
      <w:proofErr w:type="gramStart"/>
      <w:r w:rsidR="00676BD5" w:rsidRPr="00C00A5D">
        <w:rPr>
          <w:rFonts w:hint="eastAsia"/>
          <w:lang w:val="ko-KR"/>
        </w:rPr>
        <w:t>:</w:t>
      </w:r>
      <w:r w:rsidR="00777808" w:rsidRPr="00C00A5D">
        <w:rPr>
          <w:rFonts w:hint="eastAsia"/>
          <w:lang w:val="ko-KR"/>
        </w:rPr>
        <w:t>캐릭터</w:t>
      </w:r>
      <w:proofErr w:type="spellEnd"/>
      <w:proofErr w:type="gramEnd"/>
      <w:r w:rsidR="00777808" w:rsidRPr="00C00A5D">
        <w:rPr>
          <w:rFonts w:hint="eastAsia"/>
          <w:lang w:val="ko-KR"/>
        </w:rPr>
        <w:t xml:space="preserve"> </w:t>
      </w:r>
      <w:r w:rsidR="00777808" w:rsidRPr="00C00A5D">
        <w:rPr>
          <w:rFonts w:hint="eastAsia"/>
          <w:lang w:val="ko-KR"/>
        </w:rPr>
        <w:t>크기</w:t>
      </w:r>
      <w:r w:rsidR="00777808" w:rsidRPr="00C00A5D">
        <w:rPr>
          <w:rFonts w:hint="eastAsia"/>
          <w:lang w:val="ko-KR"/>
        </w:rPr>
        <w:t xml:space="preserve"> </w:t>
      </w:r>
      <w:r w:rsidR="00777808" w:rsidRPr="00C00A5D">
        <w:rPr>
          <w:rFonts w:hint="eastAsia"/>
          <w:lang w:val="ko-KR"/>
        </w:rPr>
        <w:t>자작</w:t>
      </w:r>
    </w:p>
    <w:p w:rsidR="00C1163E" w:rsidRDefault="00C1163E" w:rsidP="00C1163E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>3</w:t>
      </w:r>
      <w:r>
        <w:rPr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맵구성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C1163E" w:rsidRPr="00C1163E" w:rsidRDefault="00C1163E" w:rsidP="00C1163E">
      <w:pPr>
        <w:pStyle w:val="af7"/>
        <w:numPr>
          <w:ilvl w:val="1"/>
          <w:numId w:val="16"/>
        </w:numPr>
        <w:ind w:leftChars="0"/>
        <w:rPr>
          <w:rFonts w:hint="eastAsia"/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>4</w:t>
      </w:r>
      <w:r>
        <w:rPr>
          <w:rFonts w:hint="eastAsia"/>
          <w:lang w:val="ko-KR"/>
        </w:rPr>
        <w:t>맵구성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오브젝트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컨셉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140BD2" w:rsidRDefault="00140BD2" w:rsidP="00140BD2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C1163E">
        <w:rPr>
          <w:rFonts w:hint="eastAsia"/>
          <w:lang w:val="ko-KR"/>
        </w:rPr>
        <w:t>5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종이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학</w:t>
      </w:r>
      <w:r>
        <w:t xml:space="preserve"> </w:t>
      </w:r>
      <w:hyperlink r:id="rId25" w:history="1">
        <w:r w:rsidRPr="00633277">
          <w:rPr>
            <w:rStyle w:val="af8"/>
            <w:lang w:val="ko-KR"/>
          </w:rPr>
          <w:t>https://yang8800.wordpress.com/tag/%EC%A2%85%EC%9D%B4%ED%95%99/</w:t>
        </w:r>
      </w:hyperlink>
      <w:r>
        <w:rPr>
          <w:lang w:val="ko-KR"/>
        </w:rPr>
        <w:t xml:space="preserve"> </w:t>
      </w:r>
    </w:p>
    <w:p w:rsidR="00140BD2" w:rsidRPr="00C00A5D" w:rsidRDefault="00140BD2" w:rsidP="00140BD2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C1163E">
        <w:rPr>
          <w:rFonts w:hint="eastAsia"/>
          <w:lang w:val="ko-KR"/>
        </w:rPr>
        <w:t>6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종이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배</w:t>
      </w:r>
      <w:r w:rsidRPr="00140BD2">
        <w:t xml:space="preserve"> </w:t>
      </w:r>
      <w:hyperlink r:id="rId26" w:history="1">
        <w:r w:rsidRPr="00633277">
          <w:rPr>
            <w:rStyle w:val="af8"/>
            <w:lang w:val="ko-KR"/>
          </w:rPr>
          <w:t>http://blog.daum.net/cnqvkcnqtnwhdk/26</w:t>
        </w:r>
      </w:hyperlink>
      <w:r>
        <w:rPr>
          <w:lang w:val="ko-KR"/>
        </w:rPr>
        <w:t xml:space="preserve"> </w:t>
      </w:r>
    </w:p>
    <w:p w:rsidR="004111AC" w:rsidRDefault="004111AC" w:rsidP="004111AC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C1163E">
        <w:rPr>
          <w:rFonts w:hint="eastAsia"/>
          <w:lang w:val="ko-KR"/>
        </w:rPr>
        <w:t>7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세워진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책</w:t>
      </w:r>
      <w:r>
        <w:rPr>
          <w:rFonts w:hint="eastAsia"/>
          <w:lang w:val="ko-KR"/>
        </w:rPr>
        <w:t xml:space="preserve"> </w:t>
      </w:r>
      <w:hyperlink r:id="rId27" w:history="1">
        <w:r w:rsidRPr="00633277">
          <w:rPr>
            <w:rStyle w:val="af8"/>
            <w:lang w:val="ko-KR"/>
          </w:rPr>
          <w:t>http://www.iphonehacks.com/2016/11/buying-apple-picture-book.html</w:t>
        </w:r>
      </w:hyperlink>
    </w:p>
    <w:p w:rsidR="004111AC" w:rsidRDefault="00E24C7C" w:rsidP="00E24C7C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C1163E">
        <w:rPr>
          <w:rFonts w:hint="eastAsia"/>
          <w:lang w:val="ko-KR"/>
        </w:rPr>
        <w:t>8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눕혀진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책</w:t>
      </w:r>
      <w:r>
        <w:rPr>
          <w:rFonts w:hint="eastAsia"/>
          <w:lang w:val="ko-KR"/>
        </w:rPr>
        <w:t xml:space="preserve"> </w:t>
      </w:r>
      <w:hyperlink r:id="rId28" w:history="1">
        <w:r w:rsidRPr="00633277">
          <w:rPr>
            <w:rStyle w:val="af8"/>
            <w:lang w:val="ko-KR"/>
          </w:rPr>
          <w:t>http://fallout.wikia.com/wiki/Guess_whose_luck_keeps_rolling%3F#Mayor_Steyn.27s_journal_2.2F2</w:t>
        </w:r>
      </w:hyperlink>
    </w:p>
    <w:p w:rsidR="00E24C7C" w:rsidRDefault="00E24C7C" w:rsidP="00E24C7C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C1163E">
        <w:rPr>
          <w:rFonts w:hint="eastAsia"/>
          <w:lang w:val="ko-KR"/>
        </w:rPr>
        <w:t>9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쌓여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책</w:t>
      </w:r>
      <w:r>
        <w:rPr>
          <w:rFonts w:hint="eastAsia"/>
          <w:lang w:val="ko-KR"/>
        </w:rPr>
        <w:t xml:space="preserve"> </w:t>
      </w:r>
      <w:hyperlink r:id="rId29" w:history="1">
        <w:r w:rsidRPr="00633277">
          <w:rPr>
            <w:rStyle w:val="af8"/>
            <w:lang w:val="ko-KR"/>
          </w:rPr>
          <w:t>http://yogawithashton.com/you-know-you-are-a-lifelong-student-when/</w:t>
        </w:r>
      </w:hyperlink>
    </w:p>
    <w:p w:rsidR="00E24C7C" w:rsidRDefault="00C1163E" w:rsidP="00C1163E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10 </w:t>
      </w:r>
      <w:r>
        <w:rPr>
          <w:rFonts w:hint="eastAsia"/>
          <w:lang w:val="ko-KR"/>
        </w:rPr>
        <w:t>연필</w:t>
      </w:r>
      <w:r>
        <w:rPr>
          <w:rFonts w:hint="eastAsia"/>
          <w:lang w:val="ko-KR"/>
        </w:rPr>
        <w:t xml:space="preserve"> </w:t>
      </w:r>
      <w:hyperlink r:id="rId30" w:history="1">
        <w:r w:rsidRPr="00633277">
          <w:rPr>
            <w:rStyle w:val="af8"/>
            <w:lang w:val="ko-KR"/>
          </w:rPr>
          <w:t>https://pixabay.com/en/pencil-yellow-sharp-colorful-34532/</w:t>
        </w:r>
      </w:hyperlink>
    </w:p>
    <w:p w:rsidR="00C1163E" w:rsidRDefault="00C1163E" w:rsidP="00C1163E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11 </w:t>
      </w:r>
      <w:r>
        <w:rPr>
          <w:rFonts w:hint="eastAsia"/>
          <w:lang w:val="ko-KR"/>
        </w:rPr>
        <w:t>지우개</w:t>
      </w:r>
      <w:r>
        <w:rPr>
          <w:rFonts w:hint="eastAsia"/>
          <w:lang w:val="ko-KR"/>
        </w:rPr>
        <w:t xml:space="preserve"> </w:t>
      </w:r>
      <w:hyperlink r:id="rId31" w:history="1">
        <w:r w:rsidRPr="00633277">
          <w:rPr>
            <w:rStyle w:val="af8"/>
            <w:lang w:val="ko-KR"/>
          </w:rPr>
          <w:t>http://www.ohfun.net/?ac=article_view&amp;entry_id=13434</w:t>
        </w:r>
      </w:hyperlink>
      <w:r>
        <w:rPr>
          <w:lang w:val="ko-KR"/>
        </w:rPr>
        <w:t xml:space="preserve"> </w:t>
      </w:r>
    </w:p>
    <w:p w:rsidR="00C1163E" w:rsidRDefault="003D16C9" w:rsidP="00C1163E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12 </w:t>
      </w:r>
      <w:r>
        <w:rPr>
          <w:rFonts w:hint="eastAsia"/>
          <w:lang w:val="ko-KR"/>
        </w:rPr>
        <w:t>낙서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AE74CA" w:rsidRDefault="00AE74CA" w:rsidP="00C1163E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13 </w:t>
      </w:r>
      <w:r>
        <w:rPr>
          <w:rFonts w:hint="eastAsia"/>
          <w:lang w:val="ko-KR"/>
        </w:rPr>
        <w:t>맵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컨셉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최종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sectPr w:rsidR="00AE74CA">
      <w:footerReference w:type="even" r:id="rId32"/>
      <w:footerReference w:type="default" r:id="rId33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7B3" w:rsidRDefault="002447B3">
      <w:pPr>
        <w:spacing w:after="0" w:line="240" w:lineRule="auto"/>
      </w:pPr>
      <w:r>
        <w:separator/>
      </w:r>
    </w:p>
  </w:endnote>
  <w:endnote w:type="continuationSeparator" w:id="0">
    <w:p w:rsidR="002447B3" w:rsidRDefault="00244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2447B3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3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20F19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2017-11-13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2447B3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3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20F19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2017-11-13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20F19" w:rsidRPr="00F20F1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20F19" w:rsidRPr="00F20F19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10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2447B3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3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20F19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2017-11-13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2447B3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3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F20F19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2017-11-13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20F19" w:rsidRPr="00F20F19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20F19" w:rsidRPr="00F20F19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7B3" w:rsidRDefault="002447B3">
      <w:pPr>
        <w:spacing w:after="0" w:line="240" w:lineRule="auto"/>
      </w:pPr>
      <w:r>
        <w:separator/>
      </w:r>
    </w:p>
  </w:footnote>
  <w:footnote w:type="continuationSeparator" w:id="0">
    <w:p w:rsidR="002447B3" w:rsidRDefault="00244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10ED0EE4"/>
    <w:multiLevelType w:val="hybridMultilevel"/>
    <w:tmpl w:val="338AAC46"/>
    <w:lvl w:ilvl="0" w:tplc="0898014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8" w15:restartNumberingAfterBreak="0">
    <w:nsid w:val="25944857"/>
    <w:multiLevelType w:val="hybridMultilevel"/>
    <w:tmpl w:val="139A6CDC"/>
    <w:lvl w:ilvl="0" w:tplc="DFAC791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304D3A49"/>
    <w:multiLevelType w:val="hybridMultilevel"/>
    <w:tmpl w:val="B220F1F4"/>
    <w:lvl w:ilvl="0" w:tplc="091837D8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1B8E8AB4">
      <w:numFmt w:val="bullet"/>
      <w:lvlText w:val="-"/>
      <w:lvlJc w:val="left"/>
      <w:pPr>
        <w:ind w:left="2528" w:hanging="360"/>
      </w:pPr>
      <w:rPr>
        <w:rFonts w:ascii="Perpetua" w:eastAsiaTheme="minorEastAsia" w:hAnsi="Perpetua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1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4DFB5E21"/>
    <w:multiLevelType w:val="hybridMultilevel"/>
    <w:tmpl w:val="9C8E5B40"/>
    <w:lvl w:ilvl="0" w:tplc="2158A7AA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3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E367882"/>
    <w:multiLevelType w:val="hybridMultilevel"/>
    <w:tmpl w:val="584CEB0E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13"/>
  </w:num>
  <w:num w:numId="13">
    <w:abstractNumId w:val="11"/>
  </w:num>
  <w:num w:numId="14">
    <w:abstractNumId w:val="5"/>
  </w:num>
  <w:num w:numId="15">
    <w:abstractNumId w:val="10"/>
  </w:num>
  <w:num w:numId="16">
    <w:abstractNumId w:val="9"/>
  </w:num>
  <w:num w:numId="17">
    <w:abstractNumId w:val="15"/>
  </w:num>
  <w:num w:numId="18">
    <w:abstractNumId w:val="14"/>
  </w:num>
  <w:num w:numId="19">
    <w:abstractNumId w:val="8"/>
  </w:num>
  <w:num w:numId="20">
    <w:abstractNumId w:val="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73808"/>
    <w:rsid w:val="00077318"/>
    <w:rsid w:val="000866F3"/>
    <w:rsid w:val="000E051B"/>
    <w:rsid w:val="0010700B"/>
    <w:rsid w:val="00121C04"/>
    <w:rsid w:val="00132768"/>
    <w:rsid w:val="00140BD2"/>
    <w:rsid w:val="001B12DC"/>
    <w:rsid w:val="001D0669"/>
    <w:rsid w:val="00211FA9"/>
    <w:rsid w:val="00214886"/>
    <w:rsid w:val="002447B3"/>
    <w:rsid w:val="00287488"/>
    <w:rsid w:val="00296E8F"/>
    <w:rsid w:val="002A4A9F"/>
    <w:rsid w:val="002C0BD6"/>
    <w:rsid w:val="003119F8"/>
    <w:rsid w:val="00394CEB"/>
    <w:rsid w:val="003D16C9"/>
    <w:rsid w:val="003E3E95"/>
    <w:rsid w:val="003F60CA"/>
    <w:rsid w:val="004111AC"/>
    <w:rsid w:val="00452B24"/>
    <w:rsid w:val="00460186"/>
    <w:rsid w:val="00462851"/>
    <w:rsid w:val="00464062"/>
    <w:rsid w:val="00472C4B"/>
    <w:rsid w:val="00474D90"/>
    <w:rsid w:val="004F5D19"/>
    <w:rsid w:val="00532A89"/>
    <w:rsid w:val="00534157"/>
    <w:rsid w:val="00534A23"/>
    <w:rsid w:val="00543F4C"/>
    <w:rsid w:val="00577DFF"/>
    <w:rsid w:val="005821A3"/>
    <w:rsid w:val="005A269E"/>
    <w:rsid w:val="005A352A"/>
    <w:rsid w:val="005A7769"/>
    <w:rsid w:val="005D6754"/>
    <w:rsid w:val="005F4F9D"/>
    <w:rsid w:val="00600A92"/>
    <w:rsid w:val="00602562"/>
    <w:rsid w:val="0060292E"/>
    <w:rsid w:val="00603294"/>
    <w:rsid w:val="00611E46"/>
    <w:rsid w:val="00640FB2"/>
    <w:rsid w:val="0065074A"/>
    <w:rsid w:val="006654C2"/>
    <w:rsid w:val="00676BD5"/>
    <w:rsid w:val="006B0F8A"/>
    <w:rsid w:val="006C21BC"/>
    <w:rsid w:val="006C415B"/>
    <w:rsid w:val="006E6514"/>
    <w:rsid w:val="006F317A"/>
    <w:rsid w:val="00714446"/>
    <w:rsid w:val="00716D15"/>
    <w:rsid w:val="007249C8"/>
    <w:rsid w:val="00741D33"/>
    <w:rsid w:val="00743D0D"/>
    <w:rsid w:val="00777808"/>
    <w:rsid w:val="007C10B9"/>
    <w:rsid w:val="007D1D43"/>
    <w:rsid w:val="007D4C95"/>
    <w:rsid w:val="008037F5"/>
    <w:rsid w:val="00822702"/>
    <w:rsid w:val="00830256"/>
    <w:rsid w:val="008437E3"/>
    <w:rsid w:val="00870D53"/>
    <w:rsid w:val="00873D04"/>
    <w:rsid w:val="00893AD1"/>
    <w:rsid w:val="008B6F0B"/>
    <w:rsid w:val="008F10D1"/>
    <w:rsid w:val="008F4642"/>
    <w:rsid w:val="00933E9E"/>
    <w:rsid w:val="00973D0C"/>
    <w:rsid w:val="009763B9"/>
    <w:rsid w:val="009B3F7D"/>
    <w:rsid w:val="009B6834"/>
    <w:rsid w:val="009C2C26"/>
    <w:rsid w:val="009D1700"/>
    <w:rsid w:val="00A028C4"/>
    <w:rsid w:val="00A078A3"/>
    <w:rsid w:val="00A10DC5"/>
    <w:rsid w:val="00A33590"/>
    <w:rsid w:val="00A36E4E"/>
    <w:rsid w:val="00A536C9"/>
    <w:rsid w:val="00A55102"/>
    <w:rsid w:val="00A55C9B"/>
    <w:rsid w:val="00A65417"/>
    <w:rsid w:val="00A8341E"/>
    <w:rsid w:val="00A86BF4"/>
    <w:rsid w:val="00AD2F47"/>
    <w:rsid w:val="00AE74CA"/>
    <w:rsid w:val="00AF64A2"/>
    <w:rsid w:val="00B07D0D"/>
    <w:rsid w:val="00B60DE5"/>
    <w:rsid w:val="00B65448"/>
    <w:rsid w:val="00B82608"/>
    <w:rsid w:val="00B8644C"/>
    <w:rsid w:val="00B96D57"/>
    <w:rsid w:val="00C00A5D"/>
    <w:rsid w:val="00C1163E"/>
    <w:rsid w:val="00C17E1F"/>
    <w:rsid w:val="00C9357E"/>
    <w:rsid w:val="00CE129B"/>
    <w:rsid w:val="00CE5757"/>
    <w:rsid w:val="00D10009"/>
    <w:rsid w:val="00D5231B"/>
    <w:rsid w:val="00D67279"/>
    <w:rsid w:val="00D74BF6"/>
    <w:rsid w:val="00D8430E"/>
    <w:rsid w:val="00E035CD"/>
    <w:rsid w:val="00E24C7C"/>
    <w:rsid w:val="00E340D6"/>
    <w:rsid w:val="00E61A53"/>
    <w:rsid w:val="00E94EB0"/>
    <w:rsid w:val="00EB5B21"/>
    <w:rsid w:val="00EE4F4F"/>
    <w:rsid w:val="00F12EC7"/>
    <w:rsid w:val="00F20F19"/>
    <w:rsid w:val="00F259E7"/>
    <w:rsid w:val="00F34B68"/>
    <w:rsid w:val="00F3620B"/>
    <w:rsid w:val="00F44048"/>
    <w:rsid w:val="00F7081E"/>
    <w:rsid w:val="00F87B84"/>
    <w:rsid w:val="00F96084"/>
    <w:rsid w:val="00FA73BF"/>
    <w:rsid w:val="00FA79B7"/>
    <w:rsid w:val="00FE3CD6"/>
    <w:rsid w:val="00FF4265"/>
    <w:rsid w:val="00FF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2D4C9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://blog.daum.net/cnqvkcnqtnwhdk/26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yang8800.wordpress.com/tag/%EC%A2%85%EC%9D%B4%ED%95%99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://yogawithashton.com/you-know-you-are-a-lifelong-student-wh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www.inven.co.kr/board/lol/2828/65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fallout.wikia.com/wiki/Guess_whose_luck_keeps_rolling%3F#Mayor_Steyn.27s_journal_2.2F2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://www.ohfun.net/?ac=article_view&amp;entry_id=13434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://www.iphonehacks.com/2016/11/buying-apple-picture-book.html" TargetMode="External"/><Relationship Id="rId30" Type="http://schemas.openxmlformats.org/officeDocument/2006/relationships/hyperlink" Target="https://pixabay.com/en/pencil-yellow-sharp-colorful-34532/" TargetMode="External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025330"/>
    <w:rsid w:val="00043BD5"/>
    <w:rsid w:val="0018552A"/>
    <w:rsid w:val="001F6077"/>
    <w:rsid w:val="00250CF7"/>
    <w:rsid w:val="003118E1"/>
    <w:rsid w:val="003A5F47"/>
    <w:rsid w:val="004035C6"/>
    <w:rsid w:val="005A6834"/>
    <w:rsid w:val="00601B01"/>
    <w:rsid w:val="00902D26"/>
    <w:rsid w:val="0094263A"/>
    <w:rsid w:val="00973BAC"/>
    <w:rsid w:val="009B6A9F"/>
    <w:rsid w:val="00B2749D"/>
    <w:rsid w:val="00BE0156"/>
    <w:rsid w:val="00CA0F22"/>
    <w:rsid w:val="00CB6FC9"/>
    <w:rsid w:val="00CC2915"/>
    <w:rsid w:val="00D8005C"/>
    <w:rsid w:val="00DD198E"/>
    <w:rsid w:val="00E1078C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  <w:style w:type="paragraph" w:customStyle="1" w:styleId="2AE6F1EE5B994A60AD252715A0419584">
    <w:name w:val="2AE6F1EE5B994A60AD252715A0419584"/>
    <w:rsid w:val="00025330"/>
    <w:pPr>
      <w:widowControl w:val="0"/>
      <w:wordWrap w:val="0"/>
      <w:autoSpaceDE w:val="0"/>
      <w:autoSpaceDN w:val="0"/>
    </w:pPr>
  </w:style>
  <w:style w:type="paragraph" w:customStyle="1" w:styleId="9CC65A530C8D4F0F8C1B873969D39FD6">
    <w:name w:val="9CC65A530C8D4F0F8C1B873969D39FD6"/>
    <w:rsid w:val="00025330"/>
    <w:pPr>
      <w:widowControl w:val="0"/>
      <w:wordWrap w:val="0"/>
      <w:autoSpaceDE w:val="0"/>
      <w:autoSpaceDN w:val="0"/>
    </w:pPr>
  </w:style>
  <w:style w:type="paragraph" w:customStyle="1" w:styleId="E5E45E42E6CC4900833E1ED795F94E17">
    <w:name w:val="E5E45E42E6CC4900833E1ED795F94E17"/>
    <w:rsid w:val="00025330"/>
    <w:pPr>
      <w:widowControl w:val="0"/>
      <w:wordWrap w:val="0"/>
      <w:autoSpaceDE w:val="0"/>
      <w:autoSpaceDN w:val="0"/>
    </w:pPr>
  </w:style>
  <w:style w:type="paragraph" w:customStyle="1" w:styleId="05894FF2C69A48C0B93D8E7D1B7F718A">
    <w:name w:val="05894FF2C69A48C0B93D8E7D1B7F718A"/>
    <w:rsid w:val="00025330"/>
    <w:pPr>
      <w:widowControl w:val="0"/>
      <w:wordWrap w:val="0"/>
      <w:autoSpaceDE w:val="0"/>
      <w:autoSpaceDN w:val="0"/>
    </w:pPr>
  </w:style>
  <w:style w:type="paragraph" w:customStyle="1" w:styleId="C0F3ACF1D1A14AACA41336B0C5A69023">
    <w:name w:val="C0F3ACF1D1A14AACA41336B0C5A69023"/>
    <w:rsid w:val="00025330"/>
    <w:pPr>
      <w:widowControl w:val="0"/>
      <w:wordWrap w:val="0"/>
      <w:autoSpaceDE w:val="0"/>
      <w:autoSpaceDN w:val="0"/>
    </w:pPr>
  </w:style>
  <w:style w:type="paragraph" w:customStyle="1" w:styleId="885218D0977943BC93364D8404DF486F">
    <w:name w:val="885218D0977943BC93364D8404DF486F"/>
    <w:rsid w:val="0002533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2017-11-13T00:00:00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CC1568-E28F-4ADA-A0EB-4275A7B77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287</TotalTime>
  <Pages>11</Pages>
  <Words>452</Words>
  <Characters>2583</Characters>
  <Application>Microsoft Office Word</Application>
  <DocSecurity>0</DocSecurity>
  <Lines>21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맵 그래픽</dc:subject>
  <dc:creator>김나단</dc:creator>
  <cp:keywords/>
  <dc:description/>
  <cp:lastModifiedBy>ND K</cp:lastModifiedBy>
  <cp:revision>55</cp:revision>
  <dcterms:created xsi:type="dcterms:W3CDTF">2017-11-01T23:08:00Z</dcterms:created>
  <dcterms:modified xsi:type="dcterms:W3CDTF">2017-11-13T07:39:00Z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