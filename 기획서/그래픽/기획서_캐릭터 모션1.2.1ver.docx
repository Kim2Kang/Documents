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772" w:rsidRDefault="000651AD" w:rsidP="001B3772">
      <w:pPr>
        <w:pStyle w:val="a4"/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</w:pP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55D57B82" id="도형 622" o:spid="_x0000_s1026" style="position:absolute;left:0;text-align:left;margin-left:0;margin-top:0;width:561.35pt;height:742.95pt;z-index:25165056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507A2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507A23" w:rsidRDefault="00507A2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507A23" w:rsidRDefault="000651AD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5D36B7908DCF40059F93E42CA51B03A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507A23" w:rsidRDefault="00507A2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507A23" w:rsidRDefault="000651AD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2CC703ED9A64AEBBAB1D161092D9EE6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7A23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모션</w:t>
                                          </w:r>
                                          <w:r w:rsidR="00507A23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507A23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507A23" w:rsidRDefault="00507A23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4953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507A2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507A23" w:rsidRDefault="00507A2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07A23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507A23" w:rsidRDefault="000651AD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5D36B7908DCF40059F93E42CA51B03A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507A23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507A2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507A23" w:rsidRDefault="00507A2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07A23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507A23" w:rsidRDefault="000651AD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2CC703ED9A64AEBBAB1D161092D9EE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sz w:val="36"/>
                                        <w:szCs w:val="36"/>
                                      </w:rPr>
                                      <w:t>모션</w:t>
                                    </w:r>
                                    <w:r w:rsidR="00507A23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507A23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507A23" w:rsidRDefault="00507A2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507A23" w:rsidRDefault="000651AD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507A23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507A23" w:rsidRDefault="00507A2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507A23" w:rsidRDefault="000651AD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rFonts w:hint="eastAsia"/>
                                      </w:rPr>
                                      <w:t>2018 January 17</w:t>
                                    </w:r>
                                  </w:sdtContent>
                                </w:sdt>
                              </w:p>
                              <w:p w:rsidR="00507A23" w:rsidRDefault="00507A23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507A23" w:rsidRDefault="000651AD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07A23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507A23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507A23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507A23" w:rsidRDefault="00507A2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507A23" w:rsidRDefault="000651AD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07A23">
                                <w:rPr>
                                  <w:rFonts w:hint="eastAsia"/>
                                </w:rPr>
                                <w:t>2018 January 17</w:t>
                              </w:r>
                            </w:sdtContent>
                          </w:sdt>
                        </w:p>
                        <w:p w:rsidR="00507A23" w:rsidRDefault="00507A23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sdtContent>
      </w:sdt>
      <w:r w:rsidR="001B3772" w:rsidRPr="001B3772"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t xml:space="preserve"> </w:t>
      </w:r>
    </w:p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758873613"/>
        <w:docPartObj>
          <w:docPartGallery w:val="Cover Pages"/>
          <w:docPartUnique/>
        </w:docPartObj>
      </w:sdtPr>
      <w:sdtEndPr/>
      <w:sdtContent>
        <w:p w:rsidR="001B3772" w:rsidRPr="00E94EB0" w:rsidRDefault="001B3772" w:rsidP="001B3772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0" allowOverlap="1" wp14:anchorId="440DEC47" wp14:editId="652E39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3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1261D170" id="도형 622" o:spid="_x0000_s1026" style="position:absolute;left:0;text-align:left;margin-left:0;margin-top:0;width:561.35pt;height:742.95pt;z-index:251668992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6HqxQIAALk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226HqxQIAALk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0" allowOverlap="1" wp14:anchorId="394ECE8F" wp14:editId="1F5717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4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507A2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507A23" w:rsidRDefault="00507A2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507A23" w:rsidRDefault="000651AD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880755842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507A23" w:rsidRDefault="00507A2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07A23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507A23" w:rsidRDefault="000651AD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918623835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07A23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모션</w:t>
                                          </w:r>
                                          <w:r w:rsidR="00507A23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507A23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507A23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507A23" w:rsidRDefault="00507A23" w:rsidP="001B3772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94ECE8F" id="_x0000_s1028" style="position:absolute;left:0;text-align:left;margin-left:0;margin-top:0;width:561.1pt;height:173.7pt;z-index:25166284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507A2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507A23" w:rsidRDefault="00507A2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07A23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507A23" w:rsidRDefault="000651AD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88075584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507A23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507A2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507A23" w:rsidRDefault="00507A2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07A23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507A23" w:rsidRDefault="000651AD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91862383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모션</w:t>
                                    </w:r>
                                    <w:r w:rsidR="00507A23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507A23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507A23" w:rsidRDefault="00507A23" w:rsidP="001B377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0" allowOverlap="1" wp14:anchorId="6B3E6A24" wp14:editId="547ACF0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5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507A23" w:rsidRDefault="000651AD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11440128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7A23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507A23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507A23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507A23" w:rsidRDefault="00507A23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507A23" w:rsidRDefault="000651AD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7994498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77D78">
                                      <w:rPr>
                                        <w:rFonts w:hint="eastAsia"/>
                                      </w:rPr>
                                      <w:t>2018 January 17</w:t>
                                    </w:r>
                                  </w:sdtContent>
                                </w:sdt>
                              </w:p>
                              <w:p w:rsidR="00507A23" w:rsidRDefault="00507A23" w:rsidP="001B3772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-1177886163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B3E6A24" id="_x0000_s1029" style="position:absolute;left:0;text-align:left;margin-left:0;margin-top:0;width:468pt;height:94pt;z-index:251656704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" o:allowincell="f" filled="f" stroked="f" strokeweight=".25pt">
                    <v:textbox style="mso-fit-shape-to-text:t" inset=",18pt,,18pt">
                      <w:txbxContent>
                        <w:p w:rsidR="00507A23" w:rsidRDefault="000651AD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11440128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07A23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507A23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507A23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507A23" w:rsidRDefault="00507A23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507A23" w:rsidRDefault="000651AD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7994498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77D78">
                                <w:rPr>
                                  <w:rFonts w:hint="eastAsia"/>
                                </w:rPr>
                                <w:t>2018 January 17</w:t>
                              </w:r>
                            </w:sdtContent>
                          </w:sdt>
                        </w:p>
                        <w:p w:rsidR="00507A23" w:rsidRDefault="00507A23" w:rsidP="001B3772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-1177886163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Pr="00E94EB0">
            <w:br w:type="page"/>
          </w:r>
          <w:r>
            <w:rPr>
              <w:rFonts w:hint="eastAsia"/>
            </w:rPr>
            <w:lastRenderedPageBreak/>
            <w:t>문서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버전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</w:t>
                </w:r>
                <w:r w:rsidR="004F2F67"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4F2F67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.1.0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283870" w:rsidP="00507A23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오타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283870" w:rsidRDefault="00283870" w:rsidP="00507A23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대기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뛰기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Pr="00A8341E" w:rsidRDefault="00283870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283870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8-01-16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64078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164078" w:rsidRDefault="00164078" w:rsidP="00507A23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사망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  <w:p w:rsidR="005823A0" w:rsidRDefault="005823A0" w:rsidP="00507A23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공격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근접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마법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통합</w:t>
                </w:r>
              </w:p>
              <w:p w:rsidR="005823A0" w:rsidRDefault="004D7C96" w:rsidP="00507A23">
                <w:pPr>
                  <w:spacing w:after="200"/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공격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64078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164078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8-01-17</w:t>
                </w: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8D5767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.2.1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8D5767" w:rsidP="00507A23">
                <w:pPr>
                  <w:spacing w:after="200"/>
                </w:pPr>
                <w:r>
                  <w:rPr>
                    <w:rFonts w:hint="eastAsia"/>
                  </w:rPr>
                  <w:t>표지</w:t>
                </w:r>
                <w:r>
                  <w:rPr>
                    <w:rFonts w:hint="eastAsia"/>
                  </w:rPr>
                  <w:t xml:space="preserve"> </w:t>
                </w:r>
                <w:r>
                  <w:t>2</w:t>
                </w:r>
                <w:r>
                  <w:rPr>
                    <w:rFonts w:hint="eastAsia"/>
                  </w:rPr>
                  <w:t>장인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버그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8D5767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8D5767" w:rsidP="00507A23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8-01-17</w:t>
                </w:r>
                <w:bookmarkStart w:id="0" w:name="_GoBack"/>
                <w:bookmarkEnd w:id="0"/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  <w:tr w:rsidR="001B3772" w:rsidTr="00507A23">
            <w:tc>
              <w:tcPr>
                <w:tcW w:w="704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507A23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507A23">
                <w:pPr>
                  <w:spacing w:after="200"/>
                  <w:jc w:val="center"/>
                </w:pPr>
              </w:p>
            </w:tc>
          </w:tr>
        </w:tbl>
        <w:p w:rsidR="001B3772" w:rsidRDefault="001B3772">
          <w:pPr>
            <w:spacing w:after="200"/>
          </w:pPr>
          <w:r>
            <w:br w:type="page"/>
          </w:r>
        </w:p>
        <w:p w:rsidR="001B3772" w:rsidRPr="00A10DC5" w:rsidRDefault="001B3772" w:rsidP="001B3772">
          <w:pPr>
            <w:pStyle w:val="a4"/>
            <w:rPr>
              <w:smallCaps w:val="0"/>
            </w:rPr>
          </w:pPr>
          <w:r>
            <w:rPr>
              <w:rFonts w:hint="eastAsia"/>
              <w:smallCaps w:val="0"/>
            </w:rPr>
            <w:lastRenderedPageBreak/>
            <w:t>목차</w:t>
          </w:r>
        </w:p>
        <w:sdt>
          <w:sdtPr>
            <w:rPr>
              <w:rFonts w:asciiTheme="minorHAnsi" w:eastAsiaTheme="minorEastAsia" w:hAnsiTheme="minorHAnsi" w:cs="Times New Roman"/>
              <w:sz w:val="22"/>
              <w:szCs w:val="20"/>
              <w:lang w:val="ko-KR"/>
            </w:rPr>
            <w:id w:val="-11612261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1B3772" w:rsidRDefault="001B3772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:rsidR="005823A0" w:rsidRDefault="001B3772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3913448" w:history="1">
                <w:r w:rsidR="005823A0" w:rsidRPr="0034115E">
                  <w:rPr>
                    <w:rStyle w:val="af7"/>
                    <w:noProof/>
                  </w:rPr>
                  <w:t>개요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_Toc503913448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4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49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작성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이유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_Toc503913449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4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0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가정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사항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_Toc503913450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4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1" w:history="1">
                <w:r w:rsidR="005823A0" w:rsidRPr="0034115E">
                  <w:rPr>
                    <w:rStyle w:val="af7"/>
                    <w:noProof/>
                  </w:rPr>
                  <w:t>3.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용어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_Toc503913451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4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2" w:history="1">
                <w:r w:rsidR="005823A0" w:rsidRPr="0034115E">
                  <w:rPr>
                    <w:rStyle w:val="af7"/>
                    <w:noProof/>
                  </w:rPr>
                  <w:t>플레이어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캐릭터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_Toc503913452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5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3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기본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_Toc503913453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5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4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_Toc503913454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5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5" w:history="1">
                <w:r w:rsidR="005823A0" w:rsidRPr="0034115E">
                  <w:rPr>
                    <w:rStyle w:val="af7"/>
                    <w:noProof/>
                  </w:rPr>
                  <w:t>3.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스킬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_Toc503913455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5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6" w:history="1">
                <w:r w:rsidR="005823A0" w:rsidRPr="0034115E">
                  <w:rPr>
                    <w:rStyle w:val="af7"/>
                    <w:noProof/>
                  </w:rPr>
                  <w:t>라인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몬스터</w:t>
                </w:r>
                <w:r w:rsidR="005823A0" w:rsidRPr="0034115E">
                  <w:rPr>
                    <w:rStyle w:val="af7"/>
                    <w:noProof/>
                  </w:rPr>
                  <w:t>(</w:t>
                </w:r>
                <w:r w:rsidR="005823A0" w:rsidRPr="0034115E">
                  <w:rPr>
                    <w:rStyle w:val="af7"/>
                    <w:noProof/>
                  </w:rPr>
                  <w:t>미니언</w:t>
                </w:r>
                <w:r w:rsidR="005823A0" w:rsidRPr="0034115E">
                  <w:rPr>
                    <w:rStyle w:val="af7"/>
                    <w:noProof/>
                  </w:rPr>
                  <w:t>)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_Toc503913456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6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7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기본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_Toc503913457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6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8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_Toc503913458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9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59" w:history="1">
                <w:r w:rsidR="005823A0" w:rsidRPr="0034115E">
                  <w:rPr>
                    <w:rStyle w:val="af7"/>
                    <w:noProof/>
                  </w:rPr>
                  <w:t>중립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몬스터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_Toc503913459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10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0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기본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_Toc503913460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10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1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_Toc503913461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10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2" w:history="1">
                <w:r w:rsidR="005823A0" w:rsidRPr="0034115E">
                  <w:rPr>
                    <w:rStyle w:val="af7"/>
                    <w:noProof/>
                  </w:rPr>
                  <w:t>중간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보스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몬스터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_Toc503913462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11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3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기본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_Toc503913463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11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4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_Toc503913464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11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5" w:history="1">
                <w:r w:rsidR="005823A0" w:rsidRPr="0034115E">
                  <w:rPr>
                    <w:rStyle w:val="af7"/>
                    <w:noProof/>
                  </w:rPr>
                  <w:t>3.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특수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_Toc503913465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11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6" w:history="1">
                <w:r w:rsidR="005823A0" w:rsidRPr="0034115E">
                  <w:rPr>
                    <w:rStyle w:val="af7"/>
                    <w:noProof/>
                  </w:rPr>
                  <w:t>보스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몬스터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_Toc503913466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12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7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기본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_Toc503913467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12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8" w:history="1">
                <w:r w:rsidR="005823A0" w:rsidRPr="0034115E">
                  <w:rPr>
                    <w:rStyle w:val="af7"/>
                    <w:noProof/>
                  </w:rPr>
                  <w:t>2.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_Toc503913468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12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69" w:history="1">
                <w:r w:rsidR="005823A0" w:rsidRPr="0034115E">
                  <w:rPr>
                    <w:rStyle w:val="af7"/>
                    <w:noProof/>
                  </w:rPr>
                  <w:t>3.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특수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공격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모션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_Toc503913469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12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70" w:history="1">
                <w:r w:rsidR="005823A0" w:rsidRPr="0034115E">
                  <w:rPr>
                    <w:rStyle w:val="af7"/>
                    <w:noProof/>
                  </w:rPr>
                  <w:t>참고</w:t>
                </w:r>
                <w:r w:rsidR="005823A0" w:rsidRPr="0034115E">
                  <w:rPr>
                    <w:rStyle w:val="af7"/>
                    <w:noProof/>
                  </w:rPr>
                  <w:t xml:space="preserve"> </w:t>
                </w:r>
                <w:r w:rsidR="005823A0" w:rsidRPr="0034115E">
                  <w:rPr>
                    <w:rStyle w:val="af7"/>
                    <w:noProof/>
                  </w:rPr>
                  <w:t>자료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_Toc503913470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13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5823A0" w:rsidRDefault="000651AD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913471" w:history="1">
                <w:r w:rsidR="005823A0" w:rsidRPr="0034115E">
                  <w:rPr>
                    <w:rStyle w:val="af7"/>
                    <w:noProof/>
                  </w:rPr>
                  <w:t>1.</w:t>
                </w:r>
                <w:r w:rsidR="005823A0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5823A0" w:rsidRPr="0034115E">
                  <w:rPr>
                    <w:rStyle w:val="af7"/>
                    <w:noProof/>
                  </w:rPr>
                  <w:t>출처</w:t>
                </w:r>
                <w:r w:rsidR="005823A0">
                  <w:rPr>
                    <w:noProof/>
                    <w:webHidden/>
                  </w:rPr>
                  <w:tab/>
                </w:r>
                <w:r w:rsidR="005823A0">
                  <w:rPr>
                    <w:noProof/>
                    <w:webHidden/>
                  </w:rPr>
                  <w:fldChar w:fldCharType="begin"/>
                </w:r>
                <w:r w:rsidR="005823A0">
                  <w:rPr>
                    <w:noProof/>
                    <w:webHidden/>
                  </w:rPr>
                  <w:instrText xml:space="preserve"> PAGEREF _Toc503913471 \h </w:instrText>
                </w:r>
                <w:r w:rsidR="005823A0">
                  <w:rPr>
                    <w:noProof/>
                    <w:webHidden/>
                  </w:rPr>
                </w:r>
                <w:r w:rsidR="005823A0">
                  <w:rPr>
                    <w:noProof/>
                    <w:webHidden/>
                  </w:rPr>
                  <w:fldChar w:fldCharType="separate"/>
                </w:r>
                <w:r w:rsidR="005823A0">
                  <w:rPr>
                    <w:noProof/>
                    <w:webHidden/>
                  </w:rPr>
                  <w:t>13</w:t>
                </w:r>
                <w:r w:rsidR="005823A0">
                  <w:rPr>
                    <w:noProof/>
                    <w:webHidden/>
                  </w:rPr>
                  <w:fldChar w:fldCharType="end"/>
                </w:r>
              </w:hyperlink>
            </w:p>
            <w:p w:rsidR="001B3772" w:rsidRDefault="001B3772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:rsidR="001B3772" w:rsidRDefault="001B3772" w:rsidP="001B3772">
          <w:pPr>
            <w:spacing w:after="200"/>
          </w:pPr>
          <w:r>
            <w:br w:type="page"/>
          </w:r>
        </w:p>
      </w:sdtContent>
    </w:sdt>
    <w:p w:rsidR="001B3772" w:rsidRDefault="001B3772" w:rsidP="001B3772">
      <w:pPr>
        <w:pStyle w:val="1"/>
      </w:pPr>
      <w:bookmarkStart w:id="1" w:name="_Toc503913448"/>
      <w:r>
        <w:rPr>
          <w:rFonts w:hint="eastAsia"/>
        </w:rPr>
        <w:lastRenderedPageBreak/>
        <w:t>개요</w:t>
      </w:r>
      <w:bookmarkEnd w:id="1"/>
    </w:p>
    <w:p w:rsidR="001B3772" w:rsidRDefault="001B3772" w:rsidP="001B3772">
      <w:pPr>
        <w:pStyle w:val="20"/>
        <w:numPr>
          <w:ilvl w:val="0"/>
          <w:numId w:val="13"/>
        </w:numPr>
      </w:pPr>
      <w:bookmarkStart w:id="2" w:name="_Toc503913449"/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bookmarkEnd w:id="2"/>
    </w:p>
    <w:p w:rsidR="001B3772" w:rsidRDefault="001B3772" w:rsidP="001B3772">
      <w:pPr>
        <w:pStyle w:val="af8"/>
        <w:numPr>
          <w:ilvl w:val="0"/>
          <w:numId w:val="15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1B3772" w:rsidRDefault="001B3772" w:rsidP="001B3772">
      <w:pPr>
        <w:pStyle w:val="af8"/>
        <w:numPr>
          <w:ilvl w:val="0"/>
          <w:numId w:val="15"/>
        </w:numPr>
        <w:ind w:leftChars="0"/>
      </w:pP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팀원을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B3772" w:rsidRDefault="001B3772" w:rsidP="001B3772"/>
    <w:p w:rsidR="001B3772" w:rsidRDefault="001B3772" w:rsidP="001B3772">
      <w:pPr>
        <w:pStyle w:val="20"/>
        <w:numPr>
          <w:ilvl w:val="0"/>
          <w:numId w:val="13"/>
        </w:numPr>
      </w:pPr>
      <w:bookmarkStart w:id="3" w:name="_Toc503913450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1B3772" w:rsidRDefault="001B3772" w:rsidP="001B3772">
      <w:pPr>
        <w:pStyle w:val="af8"/>
        <w:numPr>
          <w:ilvl w:val="0"/>
          <w:numId w:val="16"/>
        </w:numPr>
        <w:ind w:leftChars="0"/>
      </w:pP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자세하게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B3772" w:rsidRDefault="001B3772" w:rsidP="001B3772">
      <w:pPr>
        <w:pStyle w:val="af8"/>
        <w:numPr>
          <w:ilvl w:val="0"/>
          <w:numId w:val="16"/>
        </w:numPr>
        <w:ind w:leftChars="0"/>
      </w:pPr>
      <w:r>
        <w:rPr>
          <w:rFonts w:hint="eastAsia"/>
        </w:rPr>
        <w:t>이해하지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만나서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70FF0" w:rsidRDefault="00570FF0" w:rsidP="00570FF0"/>
    <w:p w:rsidR="00570FF0" w:rsidRDefault="00570FF0" w:rsidP="00570FF0">
      <w:pPr>
        <w:pStyle w:val="20"/>
        <w:numPr>
          <w:ilvl w:val="0"/>
          <w:numId w:val="13"/>
        </w:numPr>
      </w:pPr>
      <w:bookmarkStart w:id="4" w:name="_Toc503913451"/>
      <w:r>
        <w:rPr>
          <w:rFonts w:hint="eastAsia"/>
        </w:rPr>
        <w:t>용어</w:t>
      </w:r>
      <w:bookmarkEnd w:id="4"/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대기</w:t>
      </w:r>
      <w:r>
        <w:t xml:space="preserve">: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뛰기</w:t>
      </w:r>
      <w:r>
        <w:t xml:space="preserve">: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사망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H</w:t>
      </w:r>
      <w:r>
        <w:t>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소모되어</w:t>
      </w:r>
      <w:r>
        <w:rPr>
          <w:rFonts w:hint="eastAsia"/>
        </w:rPr>
        <w:t xml:space="preserve"> </w:t>
      </w:r>
      <w:r>
        <w:rPr>
          <w:rFonts w:hint="eastAsia"/>
        </w:rPr>
        <w:t>쓰러질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Pr="00570FF0" w:rsidRDefault="00570FF0" w:rsidP="00570FF0"/>
    <w:p w:rsidR="001B3772" w:rsidRDefault="001B3772">
      <w:pPr>
        <w:spacing w:after="200"/>
      </w:pPr>
      <w:r>
        <w:br w:type="page"/>
      </w:r>
    </w:p>
    <w:p w:rsidR="001B3772" w:rsidRDefault="001B3772" w:rsidP="001B3772">
      <w:pPr>
        <w:pStyle w:val="1"/>
      </w:pPr>
      <w:bookmarkStart w:id="5" w:name="_Toc503913452"/>
      <w:r>
        <w:rPr>
          <w:rFonts w:hint="eastAsia"/>
        </w:rPr>
        <w:lastRenderedPageBreak/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bookmarkEnd w:id="5"/>
    </w:p>
    <w:p w:rsidR="001B3772" w:rsidRDefault="001B3772" w:rsidP="001B3772">
      <w:pPr>
        <w:pStyle w:val="20"/>
        <w:numPr>
          <w:ilvl w:val="0"/>
          <w:numId w:val="17"/>
        </w:numPr>
      </w:pPr>
      <w:bookmarkStart w:id="6" w:name="_Toc503913453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6"/>
    </w:p>
    <w:p w:rsidR="001B3772" w:rsidRDefault="001B3772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대기</w:t>
      </w:r>
    </w:p>
    <w:p w:rsidR="001B3772" w:rsidRDefault="001B3772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뛰기</w:t>
      </w:r>
    </w:p>
    <w:p w:rsidR="008B6136" w:rsidRDefault="00A63C4F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사망</w:t>
      </w:r>
    </w:p>
    <w:p w:rsidR="001B3772" w:rsidRDefault="001B3772" w:rsidP="001B3772"/>
    <w:p w:rsidR="009A3279" w:rsidRDefault="009A3279" w:rsidP="009A3279">
      <w:pPr>
        <w:pStyle w:val="20"/>
        <w:numPr>
          <w:ilvl w:val="0"/>
          <w:numId w:val="17"/>
        </w:numPr>
      </w:pPr>
      <w:bookmarkStart w:id="7" w:name="_Toc503913454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7"/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근접</w:t>
      </w:r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원거리</w:t>
      </w:r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마법</w:t>
      </w:r>
    </w:p>
    <w:p w:rsidR="009A3279" w:rsidRPr="009A3279" w:rsidRDefault="009A3279" w:rsidP="009A3279"/>
    <w:p w:rsidR="001B3772" w:rsidRDefault="001B3772" w:rsidP="001B3772">
      <w:pPr>
        <w:pStyle w:val="20"/>
        <w:numPr>
          <w:ilvl w:val="0"/>
          <w:numId w:val="17"/>
        </w:numPr>
      </w:pPr>
      <w:bookmarkStart w:id="8" w:name="_Toc503913455"/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8"/>
    </w:p>
    <w:p w:rsidR="008B6136" w:rsidRPr="008B6136" w:rsidRDefault="008B6136" w:rsidP="008B6136"/>
    <w:p w:rsidR="009B6161" w:rsidRDefault="009B6161">
      <w:pPr>
        <w:spacing w:after="200"/>
      </w:pPr>
      <w:r>
        <w:br w:type="page"/>
      </w:r>
    </w:p>
    <w:p w:rsidR="009B6161" w:rsidRDefault="009B6161" w:rsidP="009B6161">
      <w:pPr>
        <w:pStyle w:val="1"/>
      </w:pPr>
      <w:bookmarkStart w:id="9" w:name="_Toc503913456"/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>(</w:t>
      </w:r>
      <w:proofErr w:type="spellStart"/>
      <w:r w:rsidR="009A3279">
        <w:rPr>
          <w:rFonts w:hint="eastAsia"/>
        </w:rPr>
        <w:t>미니언</w:t>
      </w:r>
      <w:proofErr w:type="spellEnd"/>
      <w:r w:rsidR="009A3279">
        <w:rPr>
          <w:rFonts w:hint="eastAsia"/>
        </w:rPr>
        <w:t>)</w:t>
      </w:r>
      <w:bookmarkEnd w:id="9"/>
    </w:p>
    <w:p w:rsidR="009A3279" w:rsidRDefault="009A3279" w:rsidP="009A3279">
      <w:pPr>
        <w:pStyle w:val="20"/>
        <w:numPr>
          <w:ilvl w:val="0"/>
          <w:numId w:val="24"/>
        </w:numPr>
      </w:pPr>
      <w:bookmarkStart w:id="10" w:name="_Toc503913457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0"/>
    </w:p>
    <w:p w:rsidR="008B6136" w:rsidRDefault="008B6136" w:rsidP="008B613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대기</w:t>
      </w:r>
    </w:p>
    <w:p w:rsidR="00952D05" w:rsidRDefault="00952D05" w:rsidP="00F235D0">
      <w:pPr>
        <w:ind w:firstLine="720"/>
      </w:pPr>
      <w:r>
        <w:rPr>
          <w:noProof/>
        </w:rPr>
        <w:drawing>
          <wp:inline distT="0" distB="0" distL="0" distR="0">
            <wp:extent cx="4173234" cy="4000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23" cy="40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05" w:rsidRDefault="00952D05" w:rsidP="00952D05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1: </w:t>
      </w:r>
      <w:proofErr w:type="spellStart"/>
      <w:r w:rsidR="00B746FE">
        <w:rPr>
          <w:rFonts w:hint="eastAsia"/>
        </w:rPr>
        <w:t>미니언</w:t>
      </w:r>
      <w:proofErr w:type="spellEnd"/>
      <w:r w:rsidR="00B746FE">
        <w:rPr>
          <w:rFonts w:hint="eastAsia"/>
        </w:rPr>
        <w:t xml:space="preserve"> </w:t>
      </w:r>
      <w:r w:rsidR="00B746FE">
        <w:rPr>
          <w:rFonts w:hint="eastAsia"/>
        </w:rPr>
        <w:t>대기</w:t>
      </w:r>
      <w:r w:rsidR="00B746FE">
        <w:rPr>
          <w:rFonts w:hint="eastAsia"/>
        </w:rPr>
        <w:t xml:space="preserve"> </w:t>
      </w:r>
      <w:r w:rsidR="00B746FE">
        <w:rPr>
          <w:rFonts w:hint="eastAsia"/>
        </w:rPr>
        <w:t>모션</w:t>
      </w:r>
    </w:p>
    <w:p w:rsidR="00F235D0" w:rsidRDefault="00F235D0" w:rsidP="00F235D0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2</w:t>
      </w:r>
      <w:r>
        <w:rPr>
          <w:rFonts w:hint="eastAsia"/>
        </w:rPr>
        <w:t>초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목을</w:t>
      </w:r>
      <w:r>
        <w:rPr>
          <w:rFonts w:hint="eastAsia"/>
        </w:rPr>
        <w:t xml:space="preserve"> </w:t>
      </w:r>
      <w:r>
        <w:rPr>
          <w:rFonts w:hint="eastAsia"/>
        </w:rPr>
        <w:t>꺾는다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돌린다</w:t>
      </w:r>
      <w:r>
        <w:rPr>
          <w:rFonts w:hint="eastAsia"/>
        </w:rPr>
        <w:t>.</w:t>
      </w:r>
    </w:p>
    <w:p w:rsidR="00085425" w:rsidRDefault="00085425" w:rsidP="00085425">
      <w:pPr>
        <w:spacing w:after="200"/>
      </w:pPr>
      <w:r>
        <w:br w:type="page"/>
      </w:r>
    </w:p>
    <w:p w:rsidR="008B6136" w:rsidRDefault="008B6136" w:rsidP="008B613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뛰기</w:t>
      </w:r>
    </w:p>
    <w:p w:rsidR="00952D05" w:rsidRDefault="00952D05" w:rsidP="00952D05">
      <w:r>
        <w:rPr>
          <w:rFonts w:hint="eastAsia"/>
          <w:noProof/>
        </w:rPr>
        <w:drawing>
          <wp:inline distT="0" distB="0" distL="0" distR="0" wp14:anchorId="7B92BC5E" wp14:editId="475167AC">
            <wp:extent cx="5753100" cy="2419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16" w:rsidRDefault="00CA2316" w:rsidP="00952D05">
      <w:r>
        <w:rPr>
          <w:rFonts w:hint="eastAsia"/>
        </w:rPr>
        <w:t>그림</w:t>
      </w:r>
      <w:r>
        <w:rPr>
          <w:rFonts w:hint="eastAsia"/>
        </w:rPr>
        <w:t>2</w:t>
      </w:r>
      <w:r>
        <w:t xml:space="preserve">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</w:p>
    <w:p w:rsidR="005C2E45" w:rsidRDefault="005C2E45" w:rsidP="005C2E4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1</w:t>
      </w:r>
      <w:r>
        <w:rPr>
          <w:rFonts w:hint="eastAsia"/>
        </w:rPr>
        <w:t>초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만화적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강화하기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12E62" w:rsidRDefault="00812E62" w:rsidP="00812E62">
      <w:pPr>
        <w:pStyle w:val="af8"/>
        <w:numPr>
          <w:ilvl w:val="0"/>
          <w:numId w:val="43"/>
        </w:numPr>
        <w:ind w:leftChars="0" w:left="720"/>
      </w:pPr>
      <w:r>
        <w:rPr>
          <w:rFonts w:hint="eastAsia"/>
        </w:rPr>
        <w:t>S</w:t>
      </w:r>
      <w:r>
        <w:t>lack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‘Idea’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달리기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</w:t>
      </w:r>
      <w:r>
        <w:rPr>
          <w:rFonts w:hint="eastAsia"/>
        </w:rPr>
        <w:t>참조할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540472" w:rsidRDefault="00540472" w:rsidP="00812E62">
      <w:pPr>
        <w:pStyle w:val="af8"/>
        <w:numPr>
          <w:ilvl w:val="0"/>
          <w:numId w:val="43"/>
        </w:numPr>
        <w:ind w:leftChars="0" w:left="720"/>
      </w:pP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540472" w:rsidRDefault="000651AD" w:rsidP="00540472">
      <w:pPr>
        <w:pStyle w:val="af8"/>
        <w:ind w:leftChars="0" w:left="760"/>
      </w:pPr>
      <w:hyperlink r:id="rId13" w:history="1">
        <w:r w:rsidR="00540472" w:rsidRPr="00B4316A">
          <w:rPr>
            <w:rStyle w:val="af7"/>
          </w:rPr>
          <w:t>https://blog.naver.com/paintime/221186566736</w:t>
        </w:r>
      </w:hyperlink>
      <w:r w:rsidR="00540472">
        <w:t xml:space="preserve"> </w:t>
      </w:r>
    </w:p>
    <w:p w:rsidR="00085425" w:rsidRDefault="00085425" w:rsidP="00C35586">
      <w:pPr>
        <w:pStyle w:val="af8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3505200" cy="3213099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68" cy="32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62" w:rsidRDefault="00C35586" w:rsidP="00812E62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3: </w:t>
      </w:r>
      <w:proofErr w:type="spellStart"/>
      <w:r>
        <w:rPr>
          <w:rFonts w:hint="eastAsia"/>
        </w:rPr>
        <w:t>블리치</w:t>
      </w:r>
      <w:proofErr w:type="spellEnd"/>
      <w:r>
        <w:t>-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뛰기</w:t>
      </w:r>
    </w:p>
    <w:p w:rsidR="00090225" w:rsidRDefault="00A63C4F" w:rsidP="008B613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사망</w:t>
      </w:r>
    </w:p>
    <w:p w:rsidR="00090225" w:rsidRDefault="00D60A9F" w:rsidP="00D60A9F">
      <w:pPr>
        <w:jc w:val="center"/>
      </w:pPr>
      <w:r>
        <w:rPr>
          <w:noProof/>
        </w:rPr>
        <w:drawing>
          <wp:inline distT="0" distB="0" distL="0" distR="0">
            <wp:extent cx="4914900" cy="447548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64" cy="447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9F" w:rsidRDefault="00D60A9F" w:rsidP="00D60A9F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사망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</w:p>
    <w:p w:rsidR="00421156" w:rsidRDefault="00421156" w:rsidP="00421156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t>: 3</w:t>
      </w:r>
      <w:r>
        <w:rPr>
          <w:rFonts w:hint="eastAsia"/>
        </w:rPr>
        <w:t>초</w:t>
      </w:r>
    </w:p>
    <w:p w:rsidR="00421156" w:rsidRDefault="00421156" w:rsidP="00421156">
      <w:pPr>
        <w:pStyle w:val="af8"/>
        <w:numPr>
          <w:ilvl w:val="0"/>
          <w:numId w:val="43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사망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따른다</w:t>
      </w:r>
      <w:r>
        <w:rPr>
          <w:rFonts w:hint="eastAsia"/>
        </w:rPr>
        <w:t>.</w:t>
      </w:r>
    </w:p>
    <w:p w:rsidR="00421156" w:rsidRDefault="00421156" w:rsidP="0042115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 w:rsidR="00312D08">
        <w:t>(1</w:t>
      </w:r>
      <w:r w:rsidR="00312D08">
        <w:rPr>
          <w:rFonts w:hint="eastAsia"/>
        </w:rPr>
        <w:t>초</w:t>
      </w:r>
      <w:r w:rsidR="00312D08">
        <w:rPr>
          <w:rFonts w:hint="eastAsia"/>
        </w:rPr>
        <w:t>)</w:t>
      </w:r>
      <w:r w:rsidR="00312D08">
        <w:t>.</w:t>
      </w:r>
    </w:p>
    <w:p w:rsidR="00421156" w:rsidRDefault="00421156" w:rsidP="0042115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무릎을</w:t>
      </w:r>
      <w:r>
        <w:rPr>
          <w:rFonts w:hint="eastAsia"/>
        </w:rPr>
        <w:t xml:space="preserve"> </w:t>
      </w:r>
      <w:r>
        <w:rPr>
          <w:rFonts w:hint="eastAsia"/>
        </w:rPr>
        <w:t>꿇는다</w:t>
      </w:r>
      <w:r w:rsidR="00312D08">
        <w:t>(2</w:t>
      </w:r>
      <w:r w:rsidR="00312D08">
        <w:rPr>
          <w:rFonts w:hint="eastAsia"/>
        </w:rPr>
        <w:t>초</w:t>
      </w:r>
      <w:r w:rsidR="00312D08">
        <w:rPr>
          <w:rFonts w:hint="eastAsia"/>
        </w:rPr>
        <w:t>)</w:t>
      </w:r>
      <w:r w:rsidR="00312D08">
        <w:t>.</w:t>
      </w:r>
    </w:p>
    <w:p w:rsidR="00421156" w:rsidRDefault="001E4582" w:rsidP="0042115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 w:rsidR="00421156">
        <w:rPr>
          <w:rFonts w:hint="eastAsia"/>
        </w:rPr>
        <w:t>쓰러진</w:t>
      </w:r>
      <w:r w:rsidR="00312D08">
        <w:rPr>
          <w:rFonts w:hint="eastAsia"/>
        </w:rPr>
        <w:t>다</w:t>
      </w:r>
      <w:r w:rsidR="00312D08">
        <w:rPr>
          <w:rFonts w:hint="eastAsia"/>
        </w:rPr>
        <w:t>.</w:t>
      </w:r>
    </w:p>
    <w:p w:rsidR="008747D0" w:rsidRDefault="00CC7177" w:rsidP="008747D0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S</w:t>
      </w:r>
      <w:r>
        <w:t>lack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‘Idea’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사망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</w:t>
      </w:r>
      <w:r>
        <w:rPr>
          <w:rFonts w:hint="eastAsia"/>
        </w:rPr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</w:p>
    <w:p w:rsidR="00CC7177" w:rsidRDefault="00CC7177" w:rsidP="008747D0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의도하는</w:t>
      </w:r>
      <w:r>
        <w:rPr>
          <w:rFonts w:hint="eastAsia"/>
        </w:rPr>
        <w:t xml:space="preserve"> </w:t>
      </w:r>
      <w:r>
        <w:rPr>
          <w:rFonts w:hint="eastAsia"/>
        </w:rPr>
        <w:t>모션과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CC7177" w:rsidRDefault="000651AD" w:rsidP="00CC7177">
      <w:pPr>
        <w:ind w:left="760"/>
      </w:pPr>
      <w:hyperlink r:id="rId16" w:history="1">
        <w:r w:rsidR="00CC7177" w:rsidRPr="009D55A8">
          <w:rPr>
            <w:rStyle w:val="af7"/>
          </w:rPr>
          <w:t>https://blog.naver.com/paintime/221186601141</w:t>
        </w:r>
      </w:hyperlink>
      <w:r w:rsidR="00CC7177">
        <w:t xml:space="preserve"> </w:t>
      </w:r>
    </w:p>
    <w:p w:rsidR="008747D0" w:rsidRDefault="008747D0">
      <w:pPr>
        <w:spacing w:after="200"/>
      </w:pPr>
      <w:r>
        <w:br w:type="page"/>
      </w:r>
    </w:p>
    <w:p w:rsidR="00306F0B" w:rsidRDefault="008B6136" w:rsidP="00306F0B">
      <w:pPr>
        <w:pStyle w:val="20"/>
        <w:numPr>
          <w:ilvl w:val="0"/>
          <w:numId w:val="24"/>
        </w:numPr>
      </w:pPr>
      <w:bookmarkStart w:id="11" w:name="_Toc503913458"/>
      <w:r>
        <w:rPr>
          <w:rFonts w:hint="eastAsia"/>
        </w:rPr>
        <w:lastRenderedPageBreak/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1"/>
    </w:p>
    <w:p w:rsidR="008B6136" w:rsidRDefault="008B6136" w:rsidP="00306F0B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근접</w:t>
      </w:r>
      <w:r w:rsidR="00306F0B">
        <w:rPr>
          <w:rFonts w:hint="eastAsia"/>
        </w:rPr>
        <w:t xml:space="preserve"> </w:t>
      </w:r>
      <w:r w:rsidR="00306F0B">
        <w:rPr>
          <w:rFonts w:hint="eastAsia"/>
        </w:rPr>
        <w:t>및</w:t>
      </w:r>
      <w:r w:rsidR="00306F0B">
        <w:rPr>
          <w:rFonts w:hint="eastAsia"/>
        </w:rPr>
        <w:t xml:space="preserve"> </w:t>
      </w:r>
      <w:r w:rsidR="00306F0B">
        <w:rPr>
          <w:rFonts w:hint="eastAsia"/>
        </w:rPr>
        <w:t>마법</w:t>
      </w:r>
    </w:p>
    <w:p w:rsidR="00110260" w:rsidRDefault="00110260" w:rsidP="00110260">
      <w:r>
        <w:rPr>
          <w:noProof/>
        </w:rPr>
        <w:drawing>
          <wp:inline distT="0" distB="0" distL="0" distR="0">
            <wp:extent cx="5762625" cy="3228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60" w:rsidRDefault="00110260" w:rsidP="00110260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:rsidR="00BF0E62" w:rsidRDefault="00BF0E62" w:rsidP="00BF0E62">
      <w:pPr>
        <w:pStyle w:val="af8"/>
        <w:numPr>
          <w:ilvl w:val="0"/>
          <w:numId w:val="43"/>
        </w:numPr>
        <w:ind w:leftChars="0"/>
      </w:pPr>
      <w:proofErr w:type="spellStart"/>
      <w:r>
        <w:rPr>
          <w:rFonts w:hint="eastAsia"/>
        </w:rPr>
        <w:t>미니언의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공격과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구분하지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BF0E62" w:rsidRDefault="00BF0E62" w:rsidP="00BF0E62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t>: 2</w:t>
      </w:r>
      <w:r>
        <w:rPr>
          <w:rFonts w:hint="eastAsia"/>
        </w:rPr>
        <w:t>초</w:t>
      </w:r>
    </w:p>
    <w:p w:rsidR="00E75C4C" w:rsidRDefault="00E75C4C" w:rsidP="00E75C4C">
      <w:pPr>
        <w:pStyle w:val="af8"/>
        <w:numPr>
          <w:ilvl w:val="0"/>
          <w:numId w:val="43"/>
        </w:numPr>
        <w:ind w:leftChars="0"/>
      </w:pPr>
      <w:r>
        <w:t>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모션으로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모션으로</w:t>
      </w:r>
      <w:r>
        <w:rPr>
          <w:rFonts w:hint="eastAsia"/>
        </w:rPr>
        <w:t xml:space="preserve"> </w:t>
      </w:r>
      <w:r>
        <w:rPr>
          <w:rFonts w:hint="eastAsia"/>
        </w:rPr>
        <w:t>연계된다</w:t>
      </w:r>
      <w:r>
        <w:rPr>
          <w:rFonts w:hint="eastAsia"/>
        </w:rPr>
        <w:t>.</w:t>
      </w:r>
    </w:p>
    <w:p w:rsidR="00507A23" w:rsidRDefault="00B03DC6" w:rsidP="00B03DC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03DC6" w:rsidRDefault="00B03DC6" w:rsidP="00B03DC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전방으로</w:t>
      </w:r>
      <w:r>
        <w:rPr>
          <w:rFonts w:hint="eastAsia"/>
        </w:rPr>
        <w:t xml:space="preserve"> </w:t>
      </w:r>
      <w:r>
        <w:rPr>
          <w:rFonts w:hint="eastAsia"/>
        </w:rPr>
        <w:t>휘두르며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타</w:t>
      </w:r>
      <w:r>
        <w:rPr>
          <w:rFonts w:hint="eastAsia"/>
        </w:rPr>
        <w:t>)</w:t>
      </w:r>
      <w:r>
        <w:t>.</w:t>
      </w:r>
    </w:p>
    <w:p w:rsidR="00B03DC6" w:rsidRDefault="00B03DC6" w:rsidP="00B03DC6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전방으로</w:t>
      </w:r>
      <w:r>
        <w:rPr>
          <w:rFonts w:hint="eastAsia"/>
        </w:rPr>
        <w:t xml:space="preserve"> </w:t>
      </w:r>
      <w:r>
        <w:rPr>
          <w:rFonts w:hint="eastAsia"/>
        </w:rPr>
        <w:t>휘두르며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>(2</w:t>
      </w:r>
      <w:r>
        <w:rPr>
          <w:rFonts w:hint="eastAsia"/>
        </w:rPr>
        <w:t>타</w:t>
      </w:r>
      <w:r>
        <w:rPr>
          <w:rFonts w:hint="eastAsia"/>
        </w:rPr>
        <w:t>)</w:t>
      </w:r>
      <w:r>
        <w:t>.</w:t>
      </w:r>
    </w:p>
    <w:p w:rsidR="002E4EA5" w:rsidRDefault="00547CCA" w:rsidP="00547CCA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팔은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rPr>
          <w:rFonts w:hint="eastAsia"/>
        </w:rPr>
        <w:t>흔들리게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47CCA" w:rsidRDefault="00547CCA" w:rsidP="00547CCA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오른손</w:t>
      </w:r>
      <w:r>
        <w:rPr>
          <w:rFonts w:hint="eastAsia"/>
        </w:rPr>
        <w:t xml:space="preserve"> </w:t>
      </w:r>
      <w:r>
        <w:rPr>
          <w:rFonts w:hint="eastAsia"/>
        </w:rPr>
        <w:t>휘둘렀을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왼손이</w:t>
      </w:r>
      <w:r>
        <w:rPr>
          <w:rFonts w:hint="eastAsia"/>
        </w:rPr>
        <w:t xml:space="preserve"> </w:t>
      </w:r>
      <w:r>
        <w:rPr>
          <w:rFonts w:hint="eastAsia"/>
        </w:rPr>
        <w:t>편한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:rsidR="007F0452" w:rsidRDefault="007F0452" w:rsidP="00547CCA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해보면</w:t>
      </w:r>
      <w:r>
        <w:rPr>
          <w:rFonts w:hint="eastAsia"/>
        </w:rPr>
        <w:t xml:space="preserve"> </w:t>
      </w:r>
      <w:r>
        <w:rPr>
          <w:rFonts w:hint="eastAsia"/>
        </w:rPr>
        <w:t>안다</w:t>
      </w:r>
      <w:r>
        <w:rPr>
          <w:rFonts w:hint="eastAsia"/>
        </w:rPr>
        <w:t>.</w:t>
      </w:r>
    </w:p>
    <w:p w:rsidR="00B03DC6" w:rsidRDefault="0097084E" w:rsidP="00B03DC6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:rsidR="00731240" w:rsidRDefault="000651AD" w:rsidP="0097084E">
      <w:pPr>
        <w:ind w:left="400" w:firstLine="320"/>
      </w:pPr>
      <w:hyperlink r:id="rId18" w:history="1">
        <w:r w:rsidR="0097084E" w:rsidRPr="009A1502">
          <w:rPr>
            <w:rStyle w:val="af7"/>
          </w:rPr>
          <w:t>https://blog.naver.com/paintime/221186638528</w:t>
        </w:r>
      </w:hyperlink>
      <w:r w:rsidR="0097084E">
        <w:t xml:space="preserve"> </w:t>
      </w:r>
    </w:p>
    <w:p w:rsidR="00731240" w:rsidRDefault="00731240">
      <w:pPr>
        <w:spacing w:after="200"/>
      </w:pPr>
      <w:r>
        <w:br w:type="page"/>
      </w:r>
    </w:p>
    <w:p w:rsidR="008B6136" w:rsidRDefault="008B6136" w:rsidP="008B6136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원거리</w:t>
      </w:r>
    </w:p>
    <w:p w:rsidR="007F0452" w:rsidRDefault="004D6A6B" w:rsidP="00512BDA">
      <w:r>
        <w:rPr>
          <w:rFonts w:hint="eastAsia"/>
          <w:noProof/>
        </w:rPr>
        <w:drawing>
          <wp:inline distT="0" distB="0" distL="0" distR="0">
            <wp:extent cx="5753100" cy="39147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A6B" w:rsidRDefault="004D6A6B" w:rsidP="00512BDA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:rsidR="00536F07" w:rsidRDefault="00536F07" w:rsidP="00536F07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공격은</w:t>
      </w:r>
      <w: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공격으로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536F07" w:rsidRDefault="00032846" w:rsidP="00536F07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날아가도록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오른</w:t>
      </w:r>
      <w:r>
        <w:rPr>
          <w:rFonts w:hint="eastAsia"/>
        </w:rPr>
        <w:t xml:space="preserve"> </w:t>
      </w:r>
      <w:r>
        <w:rPr>
          <w:rFonts w:hint="eastAsia"/>
        </w:rPr>
        <w:t>손에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경우를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오른</w:t>
      </w:r>
      <w:r>
        <w:rPr>
          <w:rFonts w:hint="eastAsia"/>
        </w:rPr>
        <w:t xml:space="preserve"> </w:t>
      </w:r>
      <w:r>
        <w:rPr>
          <w:rFonts w:hint="eastAsia"/>
        </w:rPr>
        <w:t>발은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왼발은</w:t>
      </w:r>
      <w:r>
        <w:rPr>
          <w:rFonts w:hint="eastAsia"/>
        </w:rPr>
        <w:t xml:space="preserve"> </w:t>
      </w: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뒤쪽에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상체는</w:t>
      </w:r>
      <w:r>
        <w:rPr>
          <w:rFonts w:hint="eastAsia"/>
        </w:rPr>
        <w:t xml:space="preserve"> </w:t>
      </w:r>
      <w:r>
        <w:rPr>
          <w:rFonts w:hint="eastAsia"/>
        </w:rPr>
        <w:t>정면을</w:t>
      </w:r>
      <w:r>
        <w:rPr>
          <w:rFonts w:hint="eastAsia"/>
        </w:rPr>
        <w:t xml:space="preserve"> </w:t>
      </w:r>
      <w:r>
        <w:rPr>
          <w:rFonts w:hint="eastAsia"/>
        </w:rPr>
        <w:t>바라보고</w:t>
      </w:r>
      <w:r>
        <w:rPr>
          <w:rFonts w:hint="eastAsia"/>
        </w:rPr>
        <w:t xml:space="preserve"> </w:t>
      </w:r>
      <w:r>
        <w:rPr>
          <w:rFonts w:hint="eastAsia"/>
        </w:rPr>
        <w:t>왼손은</w:t>
      </w:r>
      <w:r>
        <w:rPr>
          <w:rFonts w:hint="eastAsia"/>
        </w:rPr>
        <w:t xml:space="preserve"> </w:t>
      </w:r>
      <w:r>
        <w:rPr>
          <w:rFonts w:hint="eastAsia"/>
        </w:rPr>
        <w:t>오른손의</w:t>
      </w:r>
      <w:r>
        <w:rPr>
          <w:rFonts w:hint="eastAsia"/>
        </w:rPr>
        <w:t xml:space="preserve"> </w:t>
      </w:r>
      <w:r>
        <w:rPr>
          <w:rFonts w:hint="eastAsia"/>
        </w:rPr>
        <w:t>손목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왼</w:t>
      </w:r>
      <w:r>
        <w:rPr>
          <w:rFonts w:hint="eastAsia"/>
        </w:rPr>
        <w:t xml:space="preserve"> </w:t>
      </w:r>
      <w:r>
        <w:rPr>
          <w:rFonts w:hint="eastAsia"/>
        </w:rPr>
        <w:t>팔을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당기며</w:t>
      </w:r>
      <w:r>
        <w:rPr>
          <w:rFonts w:hint="eastAsia"/>
        </w:rPr>
        <w:t xml:space="preserve"> </w:t>
      </w:r>
      <w:r>
        <w:rPr>
          <w:rFonts w:hint="eastAsia"/>
        </w:rPr>
        <w:t>상체를</w:t>
      </w:r>
      <w:r>
        <w:rPr>
          <w:rFonts w:hint="eastAsia"/>
        </w:rPr>
        <w:t xml:space="preserve"> </w:t>
      </w:r>
      <w:r>
        <w:rPr>
          <w:rFonts w:hint="eastAsia"/>
        </w:rPr>
        <w:t>좌측으로</w:t>
      </w:r>
      <w:r>
        <w:rPr>
          <w:rFonts w:hint="eastAsia"/>
        </w:rPr>
        <w:t xml:space="preserve"> </w:t>
      </w:r>
      <w:r>
        <w:rPr>
          <w:rFonts w:hint="eastAsia"/>
        </w:rPr>
        <w:t>돌린다</w:t>
      </w:r>
      <w:r>
        <w:rPr>
          <w:rFonts w:hint="eastAsia"/>
        </w:rPr>
        <w:t>.</w:t>
      </w:r>
    </w:p>
    <w:p w:rsidR="00A42D75" w:rsidRDefault="00A42D75" w:rsidP="00A42D7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왼</w:t>
      </w:r>
      <w:r>
        <w:t xml:space="preserve"> </w:t>
      </w:r>
      <w:r>
        <w:rPr>
          <w:rFonts w:hint="eastAsia"/>
        </w:rPr>
        <w:t>팔을</w:t>
      </w:r>
      <w:r>
        <w:rPr>
          <w:rFonts w:hint="eastAsia"/>
        </w:rPr>
        <w:t xml:space="preserve"> </w:t>
      </w:r>
      <w:r>
        <w:rPr>
          <w:rFonts w:hint="eastAsia"/>
        </w:rPr>
        <w:t>풀어주며</w:t>
      </w:r>
      <w:r>
        <w:rPr>
          <w:rFonts w:hint="eastAsia"/>
        </w:rP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rPr>
          <w:rFonts w:hint="eastAsia"/>
        </w:rPr>
        <w:t>뒤쪽으로</w:t>
      </w:r>
      <w:r>
        <w:rPr>
          <w:rFonts w:hint="eastAsia"/>
        </w:rPr>
        <w:t xml:space="preserve"> </w:t>
      </w:r>
      <w:r>
        <w:rPr>
          <w:rFonts w:hint="eastAsia"/>
        </w:rPr>
        <w:t>휘둘러준다</w:t>
      </w:r>
      <w:r>
        <w:rPr>
          <w:rFonts w:hint="eastAsia"/>
        </w:rPr>
        <w:t>.</w:t>
      </w:r>
    </w:p>
    <w:p w:rsidR="00A42D75" w:rsidRDefault="00C84120" w:rsidP="00A42D7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참고한다</w:t>
      </w:r>
      <w:r>
        <w:rPr>
          <w:rFonts w:hint="eastAsia"/>
        </w:rPr>
        <w:t>.</w:t>
      </w:r>
    </w:p>
    <w:p w:rsidR="007C49F9" w:rsidRDefault="007C49F9" w:rsidP="007C49F9">
      <w:pPr>
        <w:pStyle w:val="af8"/>
        <w:ind w:leftChars="0" w:left="760"/>
      </w:pPr>
      <w:r>
        <w:rPr>
          <w:noProof/>
        </w:rPr>
        <w:lastRenderedPageBreak/>
        <w:drawing>
          <wp:inline distT="0" distB="0" distL="0" distR="0">
            <wp:extent cx="4572000" cy="36195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9F9" w:rsidRDefault="007C49F9" w:rsidP="007C49F9">
      <w:pPr>
        <w:pStyle w:val="af8"/>
        <w:ind w:leftChars="0" w:left="76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7: ‘3T’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그려라</w:t>
      </w:r>
      <w:r>
        <w:rPr>
          <w:rFonts w:hint="eastAsia"/>
        </w:rPr>
        <w:t xml:space="preserve"> </w:t>
      </w:r>
      <w:r w:rsidR="00923B3F">
        <w:t>–</w:t>
      </w:r>
      <w:r>
        <w:t xml:space="preserve"> </w:t>
      </w:r>
      <w:r w:rsidR="00923B3F">
        <w:t xml:space="preserve">Chosun.com </w:t>
      </w:r>
      <w:r w:rsidR="00923B3F">
        <w:rPr>
          <w:rFonts w:hint="eastAsia"/>
        </w:rPr>
        <w:t>스포츠</w:t>
      </w:r>
    </w:p>
    <w:p w:rsidR="00C84120" w:rsidRDefault="00C84120" w:rsidP="00C84120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B</w:t>
      </w:r>
      <w:r>
        <w:t xml:space="preserve">ow Animation Collection </w:t>
      </w:r>
    </w:p>
    <w:p w:rsidR="00C84120" w:rsidRDefault="00C84120" w:rsidP="007C49F9">
      <w:pPr>
        <w:pStyle w:val="af8"/>
        <w:numPr>
          <w:ilvl w:val="1"/>
          <w:numId w:val="43"/>
        </w:numPr>
        <w:ind w:leftChars="0"/>
      </w:pPr>
      <w:r>
        <w:t xml:space="preserve"> </w:t>
      </w:r>
      <w:hyperlink r:id="rId21" w:history="1">
        <w:r w:rsidRPr="009A1502">
          <w:rPr>
            <w:rStyle w:val="af7"/>
          </w:rPr>
          <w:t>https://www.youtube.com/watch?v=ls33dyRVfAI</w:t>
        </w:r>
      </w:hyperlink>
      <w:r>
        <w:t xml:space="preserve"> </w:t>
      </w:r>
    </w:p>
    <w:p w:rsidR="00032846" w:rsidRDefault="00032846" w:rsidP="00536F07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공격</w:t>
      </w:r>
      <w: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활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휘어져야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032846" w:rsidRDefault="00C84120" w:rsidP="00A42D7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활이</w:t>
      </w:r>
      <w:r>
        <w:rPr>
          <w:rFonts w:hint="eastAsia"/>
        </w:rPr>
        <w:t xml:space="preserve"> </w:t>
      </w:r>
      <w:r>
        <w:rPr>
          <w:rFonts w:hint="eastAsia"/>
        </w:rPr>
        <w:t>휘어지는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참고한다</w:t>
      </w:r>
      <w:r>
        <w:rPr>
          <w:rFonts w:hint="eastAsia"/>
        </w:rPr>
        <w:t>.</w:t>
      </w:r>
    </w:p>
    <w:p w:rsidR="00C84120" w:rsidRDefault="00C84120" w:rsidP="00C84120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S</w:t>
      </w:r>
      <w:r>
        <w:t>lack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참고</w:t>
      </w:r>
      <w:r>
        <w:t>’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t xml:space="preserve">Bow rigging in 3ds Max (TUTORIAL) </w:t>
      </w:r>
      <w:r>
        <w:rPr>
          <w:rFonts w:hint="eastAsia"/>
        </w:rPr>
        <w:t>영상</w:t>
      </w:r>
    </w:p>
    <w:p w:rsidR="00C84120" w:rsidRDefault="000651AD" w:rsidP="00C84120">
      <w:pPr>
        <w:pStyle w:val="af8"/>
        <w:numPr>
          <w:ilvl w:val="2"/>
          <w:numId w:val="43"/>
        </w:numPr>
        <w:ind w:leftChars="0"/>
      </w:pPr>
      <w:hyperlink r:id="rId22" w:history="1">
        <w:r w:rsidR="00C84120" w:rsidRPr="009A1502">
          <w:rPr>
            <w:rStyle w:val="af7"/>
          </w:rPr>
          <w:t>https://www.youtube.com/watch?v=lWu2uOS6mHc</w:t>
        </w:r>
      </w:hyperlink>
      <w:r w:rsidR="00C84120">
        <w:t xml:space="preserve">  </w:t>
      </w:r>
    </w:p>
    <w:p w:rsidR="00C84120" w:rsidRDefault="00C84120" w:rsidP="00C84120">
      <w:pPr>
        <w:pStyle w:val="af8"/>
        <w:numPr>
          <w:ilvl w:val="1"/>
          <w:numId w:val="43"/>
        </w:numPr>
        <w:ind w:leftChars="0"/>
      </w:pPr>
      <w:r>
        <w:t>Bow and Arrow Rigging in Blender</w:t>
      </w:r>
    </w:p>
    <w:p w:rsidR="00C84120" w:rsidRPr="008B6136" w:rsidRDefault="000651AD" w:rsidP="00C84120">
      <w:pPr>
        <w:pStyle w:val="af8"/>
        <w:numPr>
          <w:ilvl w:val="2"/>
          <w:numId w:val="43"/>
        </w:numPr>
        <w:ind w:leftChars="0"/>
      </w:pPr>
      <w:hyperlink r:id="rId23" w:history="1">
        <w:r w:rsidR="00C84120" w:rsidRPr="009A1502">
          <w:rPr>
            <w:rStyle w:val="af7"/>
          </w:rPr>
          <w:t>https://www.youtube.com/watch?v=jpsd0Aw1qvA</w:t>
        </w:r>
      </w:hyperlink>
      <w:r w:rsidR="00C84120">
        <w:t xml:space="preserve"> </w:t>
      </w:r>
    </w:p>
    <w:p w:rsidR="009A3279" w:rsidRDefault="009A3279">
      <w:pPr>
        <w:spacing w:after="200"/>
      </w:pPr>
      <w:r>
        <w:br w:type="page"/>
      </w:r>
    </w:p>
    <w:p w:rsidR="009A3279" w:rsidRDefault="009A3279" w:rsidP="009A3279">
      <w:pPr>
        <w:pStyle w:val="1"/>
      </w:pPr>
      <w:bookmarkStart w:id="12" w:name="_Toc503913459"/>
      <w:r>
        <w:rPr>
          <w:rFonts w:hint="eastAsia"/>
        </w:rPr>
        <w:lastRenderedPageBreak/>
        <w:t>중립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2"/>
    </w:p>
    <w:p w:rsidR="009A3279" w:rsidRDefault="009A3279" w:rsidP="009A3279">
      <w:pPr>
        <w:pStyle w:val="20"/>
        <w:numPr>
          <w:ilvl w:val="0"/>
          <w:numId w:val="25"/>
        </w:numPr>
      </w:pPr>
      <w:bookmarkStart w:id="13" w:name="_Toc5039134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3"/>
    </w:p>
    <w:p w:rsidR="00570D22" w:rsidRDefault="00570D22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대기</w:t>
      </w:r>
    </w:p>
    <w:p w:rsidR="00570D22" w:rsidRDefault="00570D22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뛰기</w:t>
      </w:r>
    </w:p>
    <w:p w:rsidR="00570D22" w:rsidRDefault="00A63C4F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사망</w:t>
      </w:r>
    </w:p>
    <w:p w:rsidR="00570D22" w:rsidRDefault="00570D22" w:rsidP="00570D22"/>
    <w:p w:rsidR="00570D22" w:rsidRDefault="00570D22" w:rsidP="00A63C4F">
      <w:pPr>
        <w:pStyle w:val="20"/>
        <w:numPr>
          <w:ilvl w:val="0"/>
          <w:numId w:val="25"/>
        </w:numPr>
      </w:pPr>
      <w:bookmarkStart w:id="14" w:name="_Toc503913461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4"/>
    </w:p>
    <w:p w:rsidR="00A63C4F" w:rsidRDefault="00A63C4F" w:rsidP="00A63C4F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근접</w:t>
      </w:r>
    </w:p>
    <w:p w:rsidR="00A63C4F" w:rsidRPr="00A63C4F" w:rsidRDefault="00A63C4F" w:rsidP="00A63C4F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원거리</w:t>
      </w:r>
    </w:p>
    <w:p w:rsidR="00A63C4F" w:rsidRDefault="00A63C4F">
      <w:pPr>
        <w:spacing w:after="200"/>
      </w:pPr>
      <w:r>
        <w:br w:type="page"/>
      </w:r>
    </w:p>
    <w:p w:rsidR="00A63C4F" w:rsidRDefault="00A63C4F" w:rsidP="00A63C4F">
      <w:pPr>
        <w:pStyle w:val="1"/>
      </w:pPr>
      <w:bookmarkStart w:id="15" w:name="_Toc503913462"/>
      <w:r>
        <w:rPr>
          <w:rFonts w:hint="eastAsia"/>
        </w:rPr>
        <w:lastRenderedPageBreak/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5"/>
    </w:p>
    <w:p w:rsidR="00A63C4F" w:rsidRDefault="00A63C4F" w:rsidP="00A63C4F">
      <w:pPr>
        <w:pStyle w:val="20"/>
        <w:numPr>
          <w:ilvl w:val="0"/>
          <w:numId w:val="32"/>
        </w:numPr>
      </w:pPr>
      <w:bookmarkStart w:id="16" w:name="_Toc503913463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6"/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대기</w:t>
      </w:r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뛰기</w:t>
      </w:r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사망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2"/>
        </w:numPr>
      </w:pPr>
      <w:bookmarkStart w:id="17" w:name="_Toc503913464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7"/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2"/>
        </w:numPr>
      </w:pPr>
      <w:bookmarkStart w:id="18" w:name="_Toc503913465"/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8"/>
    </w:p>
    <w:p w:rsidR="00A63C4F" w:rsidRDefault="00A63C4F">
      <w:pPr>
        <w:spacing w:after="200"/>
      </w:pPr>
    </w:p>
    <w:p w:rsidR="00A63C4F" w:rsidRDefault="00A63C4F">
      <w:pPr>
        <w:spacing w:after="200"/>
      </w:pPr>
      <w:r>
        <w:br w:type="page"/>
      </w:r>
    </w:p>
    <w:p w:rsidR="00A63C4F" w:rsidRDefault="00A63C4F" w:rsidP="00A63C4F">
      <w:pPr>
        <w:pStyle w:val="1"/>
      </w:pPr>
      <w:bookmarkStart w:id="19" w:name="_Toc503913466"/>
      <w:r>
        <w:rPr>
          <w:rFonts w:hint="eastAsia"/>
        </w:rPr>
        <w:lastRenderedPageBreak/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9"/>
    </w:p>
    <w:p w:rsidR="00A63C4F" w:rsidRDefault="00A63C4F" w:rsidP="00A63C4F">
      <w:pPr>
        <w:pStyle w:val="20"/>
        <w:numPr>
          <w:ilvl w:val="0"/>
          <w:numId w:val="36"/>
        </w:numPr>
      </w:pPr>
      <w:bookmarkStart w:id="20" w:name="_Toc503913467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0"/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대기</w:t>
      </w:r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뛰기</w:t>
      </w:r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사망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6"/>
        </w:numPr>
      </w:pPr>
      <w:bookmarkStart w:id="21" w:name="_Toc503913468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1"/>
    </w:p>
    <w:p w:rsidR="00A63C4F" w:rsidRDefault="00A63C4F" w:rsidP="00A63C4F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근접</w:t>
      </w:r>
    </w:p>
    <w:p w:rsidR="00A63C4F" w:rsidRDefault="00A63C4F" w:rsidP="00A63C4F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원거리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6"/>
        </w:numPr>
      </w:pPr>
      <w:bookmarkStart w:id="22" w:name="_Toc503913469"/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2"/>
    </w:p>
    <w:p w:rsidR="00B746FE" w:rsidRDefault="00B746FE">
      <w:pPr>
        <w:spacing w:after="200"/>
      </w:pPr>
      <w:r>
        <w:br w:type="page"/>
      </w:r>
    </w:p>
    <w:p w:rsidR="00B746FE" w:rsidRDefault="00B746FE" w:rsidP="00B746FE">
      <w:pPr>
        <w:pStyle w:val="1"/>
      </w:pPr>
      <w:bookmarkStart w:id="23" w:name="_Toc503913470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3"/>
    </w:p>
    <w:p w:rsidR="00A63C4F" w:rsidRDefault="00B746FE" w:rsidP="00B746FE">
      <w:pPr>
        <w:pStyle w:val="20"/>
        <w:numPr>
          <w:ilvl w:val="0"/>
          <w:numId w:val="41"/>
        </w:numPr>
      </w:pPr>
      <w:bookmarkStart w:id="24" w:name="_Toc503913471"/>
      <w:r>
        <w:rPr>
          <w:rFonts w:hint="eastAsia"/>
        </w:rPr>
        <w:t>출처</w:t>
      </w:r>
      <w:bookmarkEnd w:id="24"/>
    </w:p>
    <w:p w:rsidR="00B746FE" w:rsidRDefault="00B746FE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t xml:space="preserve"> – </w:t>
      </w:r>
      <w:r>
        <w:rPr>
          <w:rFonts w:hint="eastAsia"/>
        </w:rPr>
        <w:t>자</w:t>
      </w:r>
      <w:r w:rsidR="00964156">
        <w:rPr>
          <w:rFonts w:hint="eastAsia"/>
        </w:rPr>
        <w:t>작</w:t>
      </w:r>
    </w:p>
    <w:p w:rsidR="00964156" w:rsidRDefault="00964156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자작</w:t>
      </w:r>
    </w:p>
    <w:p w:rsidR="00964156" w:rsidRDefault="00C35586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3: </w:t>
      </w:r>
      <w:proofErr w:type="spellStart"/>
      <w:r>
        <w:rPr>
          <w:rFonts w:hint="eastAsia"/>
        </w:rPr>
        <w:t>블리치</w:t>
      </w:r>
      <w:proofErr w:type="spellEnd"/>
      <w:r w:rsidR="00514D7A">
        <w:rPr>
          <w:rFonts w:hint="eastAsia"/>
        </w:rPr>
        <w:t xml:space="preserve"> </w:t>
      </w:r>
      <w:r w:rsidR="00514D7A">
        <w:t xml:space="preserve">– </w:t>
      </w:r>
      <w:r>
        <w:rPr>
          <w:rFonts w:hint="eastAsia"/>
        </w:rPr>
        <w:t>개그</w:t>
      </w:r>
      <w:r w:rsidR="00514D7A"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뛰기</w:t>
      </w:r>
    </w:p>
    <w:p w:rsidR="00C35586" w:rsidRDefault="000651AD" w:rsidP="00C35586">
      <w:pPr>
        <w:ind w:left="720"/>
      </w:pPr>
      <w:hyperlink r:id="rId24" w:history="1">
        <w:r w:rsidR="00C35586" w:rsidRPr="00B4316A">
          <w:rPr>
            <w:rStyle w:val="af7"/>
          </w:rPr>
          <w:t>https://www.youtube.com/watch?v=n2g8gandj0U</w:t>
        </w:r>
      </w:hyperlink>
      <w:r w:rsidR="00C35586">
        <w:t xml:space="preserve">  (</w:t>
      </w:r>
      <w:r w:rsidR="00C35586">
        <w:rPr>
          <w:rFonts w:hint="eastAsia"/>
        </w:rPr>
        <w:t>캡처</w:t>
      </w:r>
      <w:r w:rsidR="009F558D">
        <w:t xml:space="preserve"> 3:28 ~ 3:30</w:t>
      </w:r>
      <w:r w:rsidR="00C35586">
        <w:rPr>
          <w:rFonts w:hint="eastAsia"/>
        </w:rPr>
        <w:t>)</w:t>
      </w:r>
    </w:p>
    <w:p w:rsidR="00D60A9F" w:rsidRDefault="00D60A9F" w:rsidP="00D60A9F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사망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 w:rsidR="004D6A6B">
        <w:rPr>
          <w:rFonts w:hint="eastAsia"/>
        </w:rPr>
        <w:t xml:space="preserve"> </w:t>
      </w:r>
      <w:r w:rsidR="004D6A6B">
        <w:t xml:space="preserve">– </w:t>
      </w:r>
      <w:r>
        <w:rPr>
          <w:rFonts w:hint="eastAsia"/>
        </w:rPr>
        <w:t>자작</w:t>
      </w:r>
    </w:p>
    <w:p w:rsidR="00110260" w:rsidRDefault="00110260" w:rsidP="00110260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4D6A6B">
        <w:rPr>
          <w:rFonts w:hint="eastAsia"/>
        </w:rPr>
        <w:t xml:space="preserve"> </w:t>
      </w:r>
      <w:r w:rsidR="004D6A6B">
        <w:t xml:space="preserve">– </w:t>
      </w:r>
      <w:r>
        <w:rPr>
          <w:rFonts w:hint="eastAsia"/>
        </w:rPr>
        <w:t>자작</w:t>
      </w:r>
    </w:p>
    <w:p w:rsidR="004D6A6B" w:rsidRPr="008B6136" w:rsidRDefault="004D6A6B" w:rsidP="004D6A6B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t xml:space="preserve"> – </w:t>
      </w:r>
      <w:r>
        <w:rPr>
          <w:rFonts w:hint="eastAsia"/>
        </w:rPr>
        <w:t>자작</w:t>
      </w:r>
    </w:p>
    <w:p w:rsidR="00923B3F" w:rsidRDefault="00923B3F" w:rsidP="00923B3F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7: ‘3T’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그려라</w:t>
      </w:r>
      <w:r>
        <w:rPr>
          <w:rFonts w:hint="eastAsia"/>
        </w:rPr>
        <w:t xml:space="preserve"> </w:t>
      </w:r>
      <w:r>
        <w:t xml:space="preserve">– Chosun.com </w:t>
      </w:r>
      <w:r>
        <w:rPr>
          <w:rFonts w:hint="eastAsia"/>
        </w:rPr>
        <w:t>스포츠</w:t>
      </w:r>
    </w:p>
    <w:p w:rsidR="00923B3F" w:rsidRDefault="000651AD" w:rsidP="00923B3F">
      <w:pPr>
        <w:pStyle w:val="af8"/>
        <w:ind w:leftChars="0" w:left="760"/>
      </w:pPr>
      <w:hyperlink r:id="rId25" w:history="1">
        <w:r w:rsidR="00923B3F" w:rsidRPr="009A1502">
          <w:rPr>
            <w:rStyle w:val="af7"/>
          </w:rPr>
          <w:t>http://news.chosun.com/site/data/html_dir/2009/09/04/2009090401686.html?rsMobile=false</w:t>
        </w:r>
      </w:hyperlink>
      <w:r w:rsidR="00923B3F">
        <w:t xml:space="preserve"> </w:t>
      </w:r>
    </w:p>
    <w:p w:rsidR="00D60A9F" w:rsidRPr="00B746FE" w:rsidRDefault="00D60A9F" w:rsidP="00D60A9F">
      <w:pPr>
        <w:pStyle w:val="af8"/>
        <w:numPr>
          <w:ilvl w:val="0"/>
          <w:numId w:val="42"/>
        </w:numPr>
        <w:ind w:leftChars="0"/>
      </w:pPr>
    </w:p>
    <w:sectPr w:rsidR="00D60A9F" w:rsidRPr="00B746FE">
      <w:footerReference w:type="even" r:id="rId26"/>
      <w:footerReference w:type="default" r:id="rId2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1AD" w:rsidRDefault="000651AD">
      <w:pPr>
        <w:spacing w:after="0" w:line="240" w:lineRule="auto"/>
      </w:pPr>
      <w:r>
        <w:separator/>
      </w:r>
    </w:p>
  </w:endnote>
  <w:endnote w:type="continuationSeparator" w:id="0">
    <w:p w:rsidR="000651AD" w:rsidRDefault="00065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7A23" w:rsidRDefault="00507A23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507A23" w:rsidRDefault="000651AD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507A23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507A23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07A2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3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507A23" w:rsidRDefault="000651AD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507A23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507A23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07A2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1D50F17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507A23" w:rsidRDefault="00507A23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D5767" w:rsidRPr="008D576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3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507A23" w:rsidRDefault="00507A23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D5767" w:rsidRPr="008D5767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7A23" w:rsidRDefault="00507A23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507A23" w:rsidRDefault="000651AD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507A23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507A23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507A23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07A2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2018-01-17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507A23" w:rsidRDefault="000651AD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507A23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507A23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507A23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07A2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2018-01-17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81BC1B0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507A23" w:rsidRDefault="00507A23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D5767" w:rsidRPr="008D576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507A23" w:rsidRDefault="00507A23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D5767" w:rsidRPr="008D5767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13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507A23" w:rsidRDefault="00507A23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1AD" w:rsidRDefault="000651AD">
      <w:pPr>
        <w:spacing w:after="0" w:line="240" w:lineRule="auto"/>
      </w:pPr>
      <w:r>
        <w:separator/>
      </w:r>
    </w:p>
  </w:footnote>
  <w:footnote w:type="continuationSeparator" w:id="0">
    <w:p w:rsidR="000651AD" w:rsidRDefault="000651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36D17D5"/>
    <w:multiLevelType w:val="hybridMultilevel"/>
    <w:tmpl w:val="167619FA"/>
    <w:lvl w:ilvl="0" w:tplc="AE50CDF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3F56B50"/>
    <w:multiLevelType w:val="hybridMultilevel"/>
    <w:tmpl w:val="1278C4A2"/>
    <w:lvl w:ilvl="0" w:tplc="27D449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49E61B1"/>
    <w:multiLevelType w:val="hybridMultilevel"/>
    <w:tmpl w:val="43AEEAC6"/>
    <w:lvl w:ilvl="0" w:tplc="69EE57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7D51763"/>
    <w:multiLevelType w:val="hybridMultilevel"/>
    <w:tmpl w:val="2C284712"/>
    <w:lvl w:ilvl="0" w:tplc="3434354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A2A2399"/>
    <w:multiLevelType w:val="hybridMultilevel"/>
    <w:tmpl w:val="91E2222A"/>
    <w:lvl w:ilvl="0" w:tplc="50FC324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FEA4193"/>
    <w:multiLevelType w:val="hybridMultilevel"/>
    <w:tmpl w:val="D744D6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3444337"/>
    <w:multiLevelType w:val="hybridMultilevel"/>
    <w:tmpl w:val="6CDC8FAC"/>
    <w:lvl w:ilvl="0" w:tplc="0954186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4C45251"/>
    <w:multiLevelType w:val="hybridMultilevel"/>
    <w:tmpl w:val="D7044C12"/>
    <w:lvl w:ilvl="0" w:tplc="58D6782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A655313"/>
    <w:multiLevelType w:val="hybridMultilevel"/>
    <w:tmpl w:val="2D14AD54"/>
    <w:lvl w:ilvl="0" w:tplc="3D8CA5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E141E14"/>
    <w:multiLevelType w:val="hybridMultilevel"/>
    <w:tmpl w:val="F800B02C"/>
    <w:lvl w:ilvl="0" w:tplc="56B27C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53E05F5"/>
    <w:multiLevelType w:val="hybridMultilevel"/>
    <w:tmpl w:val="BE44C7AA"/>
    <w:lvl w:ilvl="0" w:tplc="1304C44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0B53AB"/>
    <w:multiLevelType w:val="hybridMultilevel"/>
    <w:tmpl w:val="C6900FD6"/>
    <w:lvl w:ilvl="0" w:tplc="B89495F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94C0F2E"/>
    <w:multiLevelType w:val="hybridMultilevel"/>
    <w:tmpl w:val="A802EF06"/>
    <w:lvl w:ilvl="0" w:tplc="4350C74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00F69DB"/>
    <w:multiLevelType w:val="hybridMultilevel"/>
    <w:tmpl w:val="828227DA"/>
    <w:lvl w:ilvl="0" w:tplc="1396BE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EF0000"/>
    <w:multiLevelType w:val="hybridMultilevel"/>
    <w:tmpl w:val="6EC28A40"/>
    <w:lvl w:ilvl="0" w:tplc="0409000F">
      <w:start w:val="1"/>
      <w:numFmt w:val="decimal"/>
      <w:lvlText w:val="%1."/>
      <w:lvlJc w:val="left"/>
      <w:pPr>
        <w:ind w:left="1252" w:hanging="400"/>
      </w:p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20" w15:restartNumberingAfterBreak="0">
    <w:nsid w:val="3C4D226C"/>
    <w:multiLevelType w:val="hybridMultilevel"/>
    <w:tmpl w:val="777AE672"/>
    <w:lvl w:ilvl="0" w:tplc="08449C5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C636F6B"/>
    <w:multiLevelType w:val="hybridMultilevel"/>
    <w:tmpl w:val="BCF815CA"/>
    <w:lvl w:ilvl="0" w:tplc="76AE95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01C3AFE"/>
    <w:multiLevelType w:val="hybridMultilevel"/>
    <w:tmpl w:val="2D64C686"/>
    <w:lvl w:ilvl="0" w:tplc="8E2A4C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1C90065"/>
    <w:multiLevelType w:val="hybridMultilevel"/>
    <w:tmpl w:val="BE52E15C"/>
    <w:lvl w:ilvl="0" w:tplc="25408F30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  <w:shd w:val="clear" w:color="auto" w:fill="auto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4" w15:restartNumberingAfterBreak="0">
    <w:nsid w:val="42492FC8"/>
    <w:multiLevelType w:val="hybridMultilevel"/>
    <w:tmpl w:val="1DBC295E"/>
    <w:lvl w:ilvl="0" w:tplc="736A2E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5353985"/>
    <w:multiLevelType w:val="hybridMultilevel"/>
    <w:tmpl w:val="6D8630D6"/>
    <w:lvl w:ilvl="0" w:tplc="D5D03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68D42C1"/>
    <w:multiLevelType w:val="hybridMultilevel"/>
    <w:tmpl w:val="613E231C"/>
    <w:lvl w:ilvl="0" w:tplc="7E6C98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B2C106C"/>
    <w:multiLevelType w:val="hybridMultilevel"/>
    <w:tmpl w:val="49CEFB2E"/>
    <w:lvl w:ilvl="0" w:tplc="8874366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E855A2"/>
    <w:multiLevelType w:val="hybridMultilevel"/>
    <w:tmpl w:val="C3482B02"/>
    <w:lvl w:ilvl="0" w:tplc="32E61C9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C4CE9"/>
    <w:multiLevelType w:val="hybridMultilevel"/>
    <w:tmpl w:val="C5A2658E"/>
    <w:lvl w:ilvl="0" w:tplc="C3FE95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9473C2D"/>
    <w:multiLevelType w:val="hybridMultilevel"/>
    <w:tmpl w:val="15B059D8"/>
    <w:lvl w:ilvl="0" w:tplc="6894686A">
      <w:start w:val="1"/>
      <w:numFmt w:val="bullet"/>
      <w:lvlText w:val="-"/>
      <w:lvlJc w:val="left"/>
      <w:pPr>
        <w:ind w:left="760" w:hanging="360"/>
      </w:pPr>
      <w:rPr>
        <w:rFonts w:ascii="Perpetua" w:eastAsiaTheme="minorEastAsia" w:hAnsi="Perpetua" w:cs="Times New Roman" w:hint="default"/>
      </w:rPr>
    </w:lvl>
    <w:lvl w:ilvl="1" w:tplc="C07E268C">
      <w:start w:val="1"/>
      <w:numFmt w:val="bullet"/>
      <w:lvlText w:val="=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C2C4A9E"/>
    <w:multiLevelType w:val="hybridMultilevel"/>
    <w:tmpl w:val="A0F43FB2"/>
    <w:lvl w:ilvl="0" w:tplc="04090013">
      <w:start w:val="1"/>
      <w:numFmt w:val="upperRoman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5CC83D57"/>
    <w:multiLevelType w:val="hybridMultilevel"/>
    <w:tmpl w:val="06AC68B6"/>
    <w:lvl w:ilvl="0" w:tplc="1C58DCD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1EA0E0D"/>
    <w:multiLevelType w:val="hybridMultilevel"/>
    <w:tmpl w:val="02E2F1A0"/>
    <w:lvl w:ilvl="0" w:tplc="EAF6627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2DE29EB"/>
    <w:multiLevelType w:val="hybridMultilevel"/>
    <w:tmpl w:val="A8821FB6"/>
    <w:lvl w:ilvl="0" w:tplc="5CC68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30346A4"/>
    <w:multiLevelType w:val="hybridMultilevel"/>
    <w:tmpl w:val="38904272"/>
    <w:lvl w:ilvl="0" w:tplc="0E30A8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4F01AF2"/>
    <w:multiLevelType w:val="hybridMultilevel"/>
    <w:tmpl w:val="F4B45C6C"/>
    <w:lvl w:ilvl="0" w:tplc="2FF2D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1B7528E"/>
    <w:multiLevelType w:val="hybridMultilevel"/>
    <w:tmpl w:val="01C40FB8"/>
    <w:lvl w:ilvl="0" w:tplc="2B385E3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BFA0B70"/>
    <w:multiLevelType w:val="hybridMultilevel"/>
    <w:tmpl w:val="DC66E62A"/>
    <w:lvl w:ilvl="0" w:tplc="B0F8A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CC84EE2"/>
    <w:multiLevelType w:val="hybridMultilevel"/>
    <w:tmpl w:val="EBCEFD98"/>
    <w:lvl w:ilvl="0" w:tplc="42DEB37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62C23AE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DB73B15"/>
    <w:multiLevelType w:val="hybridMultilevel"/>
    <w:tmpl w:val="F7B2335E"/>
    <w:lvl w:ilvl="0" w:tplc="5332F98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29"/>
  </w:num>
  <w:num w:numId="12">
    <w:abstractNumId w:val="22"/>
  </w:num>
  <w:num w:numId="13">
    <w:abstractNumId w:val="38"/>
  </w:num>
  <w:num w:numId="14">
    <w:abstractNumId w:val="23"/>
  </w:num>
  <w:num w:numId="15">
    <w:abstractNumId w:val="27"/>
  </w:num>
  <w:num w:numId="16">
    <w:abstractNumId w:val="8"/>
  </w:num>
  <w:num w:numId="17">
    <w:abstractNumId w:val="25"/>
  </w:num>
  <w:num w:numId="18">
    <w:abstractNumId w:val="32"/>
  </w:num>
  <w:num w:numId="19">
    <w:abstractNumId w:val="13"/>
  </w:num>
  <w:num w:numId="20">
    <w:abstractNumId w:val="39"/>
  </w:num>
  <w:num w:numId="21">
    <w:abstractNumId w:val="31"/>
  </w:num>
  <w:num w:numId="22">
    <w:abstractNumId w:val="10"/>
  </w:num>
  <w:num w:numId="23">
    <w:abstractNumId w:val="19"/>
  </w:num>
  <w:num w:numId="24">
    <w:abstractNumId w:val="34"/>
  </w:num>
  <w:num w:numId="25">
    <w:abstractNumId w:val="6"/>
  </w:num>
  <w:num w:numId="26">
    <w:abstractNumId w:val="11"/>
  </w:num>
  <w:num w:numId="27">
    <w:abstractNumId w:val="15"/>
  </w:num>
  <w:num w:numId="28">
    <w:abstractNumId w:val="37"/>
  </w:num>
  <w:num w:numId="29">
    <w:abstractNumId w:val="26"/>
  </w:num>
  <w:num w:numId="30">
    <w:abstractNumId w:val="7"/>
  </w:num>
  <w:num w:numId="31">
    <w:abstractNumId w:val="33"/>
  </w:num>
  <w:num w:numId="32">
    <w:abstractNumId w:val="36"/>
  </w:num>
  <w:num w:numId="33">
    <w:abstractNumId w:val="9"/>
  </w:num>
  <w:num w:numId="34">
    <w:abstractNumId w:val="18"/>
  </w:num>
  <w:num w:numId="35">
    <w:abstractNumId w:val="28"/>
  </w:num>
  <w:num w:numId="36">
    <w:abstractNumId w:val="24"/>
  </w:num>
  <w:num w:numId="37">
    <w:abstractNumId w:val="20"/>
  </w:num>
  <w:num w:numId="38">
    <w:abstractNumId w:val="40"/>
  </w:num>
  <w:num w:numId="39">
    <w:abstractNumId w:val="35"/>
  </w:num>
  <w:num w:numId="40">
    <w:abstractNumId w:val="17"/>
  </w:num>
  <w:num w:numId="41">
    <w:abstractNumId w:val="14"/>
  </w:num>
  <w:num w:numId="42">
    <w:abstractNumId w:val="21"/>
  </w:num>
  <w:num w:numId="43">
    <w:abstractNumId w:val="30"/>
  </w:num>
  <w:num w:numId="44">
    <w:abstractNumId w:val="16"/>
  </w:num>
  <w:num w:numId="45">
    <w:abstractNumId w:val="12"/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3772"/>
    <w:rsid w:val="00032846"/>
    <w:rsid w:val="000651AD"/>
    <w:rsid w:val="00085425"/>
    <w:rsid w:val="00090225"/>
    <w:rsid w:val="000A0E90"/>
    <w:rsid w:val="00110260"/>
    <w:rsid w:val="00164078"/>
    <w:rsid w:val="001B3772"/>
    <w:rsid w:val="001C0914"/>
    <w:rsid w:val="001C4245"/>
    <w:rsid w:val="001E4582"/>
    <w:rsid w:val="00283870"/>
    <w:rsid w:val="002D4DD9"/>
    <w:rsid w:val="002E4EA5"/>
    <w:rsid w:val="00306F0B"/>
    <w:rsid w:val="00312D08"/>
    <w:rsid w:val="003310C9"/>
    <w:rsid w:val="003D51E8"/>
    <w:rsid w:val="00421156"/>
    <w:rsid w:val="004C0E9B"/>
    <w:rsid w:val="004D55D4"/>
    <w:rsid w:val="004D6A6B"/>
    <w:rsid w:val="004D7C96"/>
    <w:rsid w:val="004F2F67"/>
    <w:rsid w:val="00507A23"/>
    <w:rsid w:val="00512BDA"/>
    <w:rsid w:val="00514D7A"/>
    <w:rsid w:val="00536F07"/>
    <w:rsid w:val="00540472"/>
    <w:rsid w:val="00547CCA"/>
    <w:rsid w:val="00570D22"/>
    <w:rsid w:val="00570FF0"/>
    <w:rsid w:val="005823A0"/>
    <w:rsid w:val="005C2E45"/>
    <w:rsid w:val="00607572"/>
    <w:rsid w:val="006B2CAE"/>
    <w:rsid w:val="00731240"/>
    <w:rsid w:val="007C49F9"/>
    <w:rsid w:val="007F0452"/>
    <w:rsid w:val="00812E62"/>
    <w:rsid w:val="008747D0"/>
    <w:rsid w:val="00897E1E"/>
    <w:rsid w:val="008B6136"/>
    <w:rsid w:val="008D5767"/>
    <w:rsid w:val="00923B3F"/>
    <w:rsid w:val="00952D05"/>
    <w:rsid w:val="00964156"/>
    <w:rsid w:val="0097084E"/>
    <w:rsid w:val="009A3279"/>
    <w:rsid w:val="009B6161"/>
    <w:rsid w:val="009F558D"/>
    <w:rsid w:val="00A00D04"/>
    <w:rsid w:val="00A27CF1"/>
    <w:rsid w:val="00A42D75"/>
    <w:rsid w:val="00A63C4F"/>
    <w:rsid w:val="00B03DC6"/>
    <w:rsid w:val="00B64D2C"/>
    <w:rsid w:val="00B746FE"/>
    <w:rsid w:val="00BF0E62"/>
    <w:rsid w:val="00BF2EF0"/>
    <w:rsid w:val="00C35586"/>
    <w:rsid w:val="00C84120"/>
    <w:rsid w:val="00CA2316"/>
    <w:rsid w:val="00CC7177"/>
    <w:rsid w:val="00D60A9F"/>
    <w:rsid w:val="00D77D78"/>
    <w:rsid w:val="00DE148A"/>
    <w:rsid w:val="00E75C4C"/>
    <w:rsid w:val="00ED5C5D"/>
    <w:rsid w:val="00EF5CFE"/>
    <w:rsid w:val="00F235D0"/>
    <w:rsid w:val="00F8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C747CD"/>
  <w15:docId w15:val="{8A3BB46C-BB51-499D-A365-E89D8B1D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B3772"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1B3772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1B3772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1B3772"/>
    <w:rPr>
      <w:rFonts w:asciiTheme="majorHAnsi" w:eastAsiaTheme="majorEastAsia" w:hAnsiTheme="majorHAnsi" w:cs="Times New Roman"/>
      <w:b/>
      <w:color w:val="9D3511" w:themeColor="accent1" w:themeShade="BF"/>
      <w:spacing w:val="20"/>
      <w:sz w:val="48"/>
      <w:szCs w:val="28"/>
    </w:rPr>
  </w:style>
  <w:style w:type="character" w:customStyle="1" w:styleId="2Char">
    <w:name w:val="제목 2 Char"/>
    <w:basedOn w:val="a1"/>
    <w:link w:val="20"/>
    <w:uiPriority w:val="9"/>
    <w:rsid w:val="001B3772"/>
    <w:rPr>
      <w:rFonts w:asciiTheme="majorHAnsi" w:eastAsiaTheme="majorEastAsia" w:hAnsiTheme="majorHAnsi" w:cs="Times New Roman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1B3772"/>
    <w:pPr>
      <w:keepNext/>
      <w:spacing w:before="0" w:after="160" w:line="276" w:lineRule="auto"/>
      <w:outlineLvl w:val="9"/>
    </w:pPr>
    <w:rPr>
      <w:rFonts w:cstheme="majorBidi"/>
      <w:b w:val="0"/>
      <w:color w:val="000000" w:themeColor="text1"/>
      <w:spacing w:val="0"/>
    </w:rPr>
  </w:style>
  <w:style w:type="character" w:styleId="af7">
    <w:name w:val="Hyperlink"/>
    <w:basedOn w:val="a1"/>
    <w:uiPriority w:val="99"/>
    <w:unhideWhenUsed/>
    <w:rsid w:val="001B3772"/>
    <w:rPr>
      <w:color w:val="0000FF"/>
      <w:u w:val="single"/>
    </w:rPr>
  </w:style>
  <w:style w:type="paragraph" w:styleId="af8">
    <w:name w:val="List Paragraph"/>
    <w:basedOn w:val="a0"/>
    <w:uiPriority w:val="34"/>
    <w:qFormat/>
    <w:rsid w:val="001B3772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C35586"/>
    <w:rPr>
      <w:color w:val="808080"/>
      <w:shd w:val="clear" w:color="auto" w:fill="E6E6E6"/>
    </w:rPr>
  </w:style>
  <w:style w:type="character" w:styleId="afa">
    <w:name w:val="FollowedHyperlink"/>
    <w:basedOn w:val="a1"/>
    <w:uiPriority w:val="99"/>
    <w:semiHidden/>
    <w:unhideWhenUsed/>
    <w:rsid w:val="00090225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log.naver.com/paintime/221186566736" TargetMode="External"/><Relationship Id="rId18" Type="http://schemas.openxmlformats.org/officeDocument/2006/relationships/hyperlink" Target="https://blog.naver.com/paintime/221186638528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ls33dyRVfAI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hyperlink" Target="http://news.chosun.com/site/data/html_dir/2009/09/04/2009090401686.html?rsMobile=fals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log.naver.com/paintime/221186601141" TargetMode="External"/><Relationship Id="rId20" Type="http://schemas.openxmlformats.org/officeDocument/2006/relationships/image" Target="media/image7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youtube.com/watch?v=n2g8gandj0U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www.youtube.com/watch?v=jpsd0Aw1qvA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gif"/><Relationship Id="rId22" Type="http://schemas.openxmlformats.org/officeDocument/2006/relationships/hyperlink" Target="https://www.youtube.com/watch?v=lWu2uOS6mHc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36B7908DCF40059F93E42CA51B03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2705DBB-FA25-4461-AE69-AF322B11843A}"/>
      </w:docPartPr>
      <w:docPartBody>
        <w:p w:rsidR="00F97E0E" w:rsidRDefault="00351D7E">
          <w:pPr>
            <w:pStyle w:val="5D36B7908DCF40059F93E42CA51B03A3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2CC703ED9A64AEBBAB1D161092D9EE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03D78B4-EFE6-43B2-ACC7-0AACA868B03D}"/>
      </w:docPartPr>
      <w:docPartBody>
        <w:p w:rsidR="00F97E0E" w:rsidRDefault="00351D7E">
          <w:pPr>
            <w:pStyle w:val="D2CC703ED9A64AEBBAB1D161092D9EE6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862"/>
    <w:rsid w:val="00351D7E"/>
    <w:rsid w:val="00921308"/>
    <w:rsid w:val="00BD65E5"/>
    <w:rsid w:val="00C46A94"/>
    <w:rsid w:val="00F12862"/>
    <w:rsid w:val="00F97E0E"/>
    <w:rsid w:val="00FC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90688074624A22AB5B92A01764B793">
    <w:name w:val="8090688074624A22AB5B92A01764B793"/>
    <w:pPr>
      <w:widowControl w:val="0"/>
      <w:wordWrap w:val="0"/>
      <w:autoSpaceDE w:val="0"/>
      <w:autoSpaceDN w:val="0"/>
    </w:pPr>
  </w:style>
  <w:style w:type="paragraph" w:customStyle="1" w:styleId="34AFEF6A736D4922AE9803029AF12696">
    <w:name w:val="34AFEF6A736D4922AE9803029AF12696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D36B7908DCF40059F93E42CA51B03A3">
    <w:name w:val="5D36B7908DCF40059F93E42CA51B03A3"/>
    <w:pPr>
      <w:widowControl w:val="0"/>
      <w:wordWrap w:val="0"/>
      <w:autoSpaceDE w:val="0"/>
      <w:autoSpaceDN w:val="0"/>
    </w:pPr>
  </w:style>
  <w:style w:type="paragraph" w:customStyle="1" w:styleId="D2CC703ED9A64AEBBAB1D161092D9EE6">
    <w:name w:val="D2CC703ED9A64AEBBAB1D161092D9EE6"/>
    <w:pPr>
      <w:widowControl w:val="0"/>
      <w:wordWrap w:val="0"/>
      <w:autoSpaceDE w:val="0"/>
      <w:autoSpaceDN w:val="0"/>
    </w:pPr>
  </w:style>
  <w:style w:type="paragraph" w:customStyle="1" w:styleId="3D54062D5AF74A29BC61E731F1FC2A72">
    <w:name w:val="3D54062D5AF74A29BC61E731F1FC2A72"/>
    <w:rsid w:val="00F12862"/>
    <w:pPr>
      <w:widowControl w:val="0"/>
      <w:wordWrap w:val="0"/>
      <w:autoSpaceDE w:val="0"/>
      <w:autoSpaceDN w:val="0"/>
    </w:pPr>
  </w:style>
  <w:style w:type="paragraph" w:customStyle="1" w:styleId="F10B5BA3956B419FB78829E83C2D9104">
    <w:name w:val="F10B5BA3956B419FB78829E83C2D9104"/>
    <w:rsid w:val="00F1286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C80B3CB-A911-458B-99EE-7C52EF7BC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271</TotalTime>
  <Pages>15</Pages>
  <Words>707</Words>
  <Characters>4034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모션 상세 기획</dc:subject>
  <dc:creator>김나단</dc:creator>
  <cp:keywords/>
  <dc:description/>
  <cp:lastModifiedBy>ND K</cp:lastModifiedBy>
  <cp:revision>54</cp:revision>
  <dcterms:created xsi:type="dcterms:W3CDTF">2018-01-09T10:48:00Z</dcterms:created>
  <dcterms:modified xsi:type="dcterms:W3CDTF">2018-01-16T18:45:00Z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