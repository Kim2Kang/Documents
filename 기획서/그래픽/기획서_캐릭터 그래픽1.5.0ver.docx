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3292844" w:displacedByCustomXml="next"/>
    <w:bookmarkEnd w:id="0" w:displacedByCustomXml="next"/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bookmarkStart w:id="1" w:name="_GoBack" w:displacedByCustomXml="prev"/>
        <w:bookmarkEnd w:id="1" w:displacedByCustomXml="prev"/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46625E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46625E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46625E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46625E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46625E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46625E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09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561C09">
                                      <w:rPr>
                                        <w:rFonts w:hint="eastAsia"/>
                                      </w:rPr>
                                      <w:t>2018 January 9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46625E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46625E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09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61C09">
                                <w:rPr>
                                  <w:rFonts w:hint="eastAsia"/>
                                </w:rPr>
                                <w:t>2018 January 9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.5.0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이미지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61C09" w:rsidRDefault="00561C09" w:rsidP="00121C04">
                <w:pPr>
                  <w:spacing w:after="200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BF2B85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658693" w:history="1">
            <w:r w:rsidR="00BF2B85" w:rsidRPr="00E560E2">
              <w:rPr>
                <w:rStyle w:val="af8"/>
                <w:noProof/>
                <w:lang w:val="ko-KR"/>
              </w:rPr>
              <w:t>개요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_Toc497658693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3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4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문서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컨셉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_Toc497658694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3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5" w:history="1"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크기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설정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_Toc497658695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6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플레이어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_Toc497658696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7" w:history="1">
            <w:r w:rsidR="00BF2B85" w:rsidRPr="00E560E2">
              <w:rPr>
                <w:rStyle w:val="af8"/>
                <w:noProof/>
                <w:lang w:val="ko-KR"/>
              </w:rPr>
              <w:t>2.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라인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_Toc497658697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8" w:history="1">
            <w:r w:rsidR="00BF2B85" w:rsidRPr="00E560E2">
              <w:rPr>
                <w:rStyle w:val="af8"/>
                <w:noProof/>
                <w:lang w:val="ko-KR"/>
              </w:rPr>
              <w:t>3.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중립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_Toc497658698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9" w:history="1"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그래픽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설정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_Toc497658699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0" w:history="1">
            <w:r w:rsidR="00BF2B85" w:rsidRPr="00E560E2">
              <w:rPr>
                <w:rStyle w:val="af8"/>
                <w:noProof/>
                <w:lang w:val="ko-KR"/>
              </w:rPr>
              <w:t>0.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공통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_Toc497658700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1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플레이어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_Toc497658701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2" w:history="1">
            <w:r w:rsidR="00BF2B85" w:rsidRPr="00E560E2">
              <w:rPr>
                <w:rStyle w:val="af8"/>
                <w:noProof/>
                <w:lang w:val="ko-KR"/>
              </w:rPr>
              <w:t>2.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라인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_Toc497658702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3" w:history="1">
            <w:r w:rsidR="00BF2B85" w:rsidRPr="00E560E2">
              <w:rPr>
                <w:rStyle w:val="af8"/>
                <w:noProof/>
                <w:lang w:val="ko-KR"/>
              </w:rPr>
              <w:t>3.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중립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_Toc497658703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6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4" w:history="1">
            <w:r w:rsidR="00BF2B85" w:rsidRPr="00E560E2">
              <w:rPr>
                <w:rStyle w:val="af8"/>
                <w:noProof/>
                <w:lang w:val="ko-KR"/>
              </w:rPr>
              <w:t>기타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_Toc497658704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7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46625E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5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출처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_Toc497658705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7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2" w:name="_Toc497658693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2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3" w:name="_Toc497658694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3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4" w:name="_Toc497658695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4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5" w:name="_Toc497658696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중형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단위~: 대형</w:t>
      </w:r>
    </w:p>
    <w:p w:rsidR="00275220" w:rsidRPr="00275220" w:rsidRDefault="00275220" w:rsidP="00275220">
      <w:pPr>
        <w:rPr>
          <w:rStyle w:val="1Char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5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6" w:name="_Toc497658697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6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7" w:name="_Toc497658698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7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8" w:name="_Toc497658699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8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9" w:name="_Toc497658700"/>
      <w:r w:rsidRPr="000E051B">
        <w:rPr>
          <w:rStyle w:val="1Char"/>
          <w:rFonts w:hint="eastAsia"/>
          <w:lang w:val="ko-KR"/>
        </w:rPr>
        <w:t>공통</w:t>
      </w:r>
      <w:bookmarkEnd w:id="9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0" w:name="_Toc497658701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10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1" w:name="_Toc497658702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2" w:name="_Toc497430140"/>
      <w:bookmarkEnd w:id="11"/>
      <w:r w:rsidR="00214886" w:rsidRPr="005F4F9D">
        <w:rPr>
          <w:rStyle w:val="1Char"/>
          <w:lang w:val="ko-KR"/>
        </w:rPr>
        <w:t xml:space="preserve">  </w:t>
      </w:r>
      <w:bookmarkEnd w:id="12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Pr="00214886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1D0669" w:rsidRPr="00B65448" w:rsidRDefault="001D0669" w:rsidP="000E051B">
      <w:pPr>
        <w:rPr>
          <w:rFonts w:asciiTheme="minorEastAsia" w:hAnsiTheme="minorEastAsia"/>
          <w:spacing w:val="20"/>
          <w:szCs w:val="28"/>
          <w:lang w:val="ko-KR"/>
        </w:rPr>
      </w:pP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3" w:name="_Toc497658703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3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공격력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동적인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</w:t>
      </w:r>
      <w:r w:rsidR="006B4043" w:rsidRPr="00D3611A">
        <w:rPr>
          <w:rFonts w:hint="eastAsia"/>
          <w:strike/>
          <w:lang w:val="ko-KR"/>
        </w:rPr>
        <w:t>한다</w:t>
      </w:r>
      <w:r w:rsidR="006B4043" w:rsidRPr="00D3611A">
        <w:rPr>
          <w:rFonts w:hint="eastAsia"/>
          <w:strike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lastRenderedPageBreak/>
        <w:tab/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>7</w:t>
      </w:r>
      <w:r>
        <w:rPr>
          <w:rFonts w:hint="eastAsia"/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LOL</w:t>
      </w:r>
      <w:r>
        <w:rPr>
          <w:rFonts w:hint="eastAsia"/>
          <w:lang w:val="ko-KR"/>
        </w:rPr>
        <w:t>레드</w:t>
      </w:r>
      <w:proofErr w:type="spellEnd"/>
    </w:p>
    <w:p w:rsidR="007E4387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방어력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정적인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디자인한다</w:t>
      </w:r>
      <w:r w:rsidRPr="00D3611A">
        <w:rPr>
          <w:rFonts w:hint="eastAsia"/>
          <w:strike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B4043" w:rsidP="00D3611A">
      <w:pPr>
        <w:spacing w:after="200"/>
        <w:ind w:firstLine="720"/>
        <w:rPr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8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</w:p>
    <w:p w:rsidR="00D3611A" w:rsidRDefault="00D3611A" w:rsidP="00D3611A">
      <w:pPr>
        <w:pStyle w:val="af7"/>
        <w:numPr>
          <w:ilvl w:val="1"/>
          <w:numId w:val="18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몬스터는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통합한다</w:t>
      </w:r>
      <w:r>
        <w:rPr>
          <w:rFonts w:hint="eastAsia"/>
          <w:lang w:val="ko-KR"/>
        </w:rPr>
        <w:t>.</w:t>
      </w:r>
    </w:p>
    <w:p w:rsidR="00554B49" w:rsidRDefault="00554B49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554B49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r w:rsidRPr="005F4F9D">
        <w:rPr>
          <w:rStyle w:val="1Char"/>
          <w:lang w:val="ko-KR"/>
        </w:rPr>
        <w:t xml:space="preserve">  </w:t>
      </w:r>
    </w:p>
    <w:p w:rsidR="00EE720E" w:rsidRPr="00EE720E" w:rsidRDefault="00EE720E" w:rsidP="00EE720E">
      <w:pPr>
        <w:pStyle w:val="af7"/>
        <w:numPr>
          <w:ilvl w:val="0"/>
          <w:numId w:val="21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강한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가진다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에서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강해진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형태이다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spacing w:after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2B9AFA4" wp14:editId="7893F3C0">
            <wp:extent cx="5324475" cy="4762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0E" w:rsidRDefault="00EE720E" w:rsidP="00EE720E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9: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</w:p>
    <w:p w:rsidR="006C3C6C" w:rsidRDefault="006C3C6C" w:rsidP="00EE720E">
      <w:pPr>
        <w:spacing w:after="200"/>
        <w:rPr>
          <w:lang w:val="ko-KR"/>
        </w:rPr>
      </w:pPr>
    </w:p>
    <w:p w:rsidR="006C3C6C" w:rsidRDefault="006C3C6C" w:rsidP="006C3C6C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6C3C6C" w:rsidRDefault="0094511C" w:rsidP="006C3C6C">
      <w:pPr>
        <w:pStyle w:val="af7"/>
        <w:spacing w:after="200"/>
        <w:ind w:leftChars="0" w:left="927"/>
        <w:rPr>
          <w:lang w:val="ko-KR"/>
        </w:rPr>
      </w:pPr>
      <w:r>
        <w:rPr>
          <w:rFonts w:hint="eastAsia"/>
          <w:lang w:val="ko-KR"/>
        </w:rPr>
        <w:t>세로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15, </w:t>
      </w:r>
      <w:r>
        <w:rPr>
          <w:rFonts w:hint="eastAsia"/>
          <w:lang w:val="ko-KR"/>
        </w:rPr>
        <w:t>가로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4,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3</w:t>
      </w:r>
    </w:p>
    <w:p w:rsidR="0094511C" w:rsidRDefault="0094511C" w:rsidP="0094511C">
      <w:pPr>
        <w:spacing w:after="200"/>
        <w:jc w:val="center"/>
        <w:rPr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>
            <wp:extent cx="3775869" cy="3381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2" cy="33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1C" w:rsidRPr="0094511C" w:rsidRDefault="0094511C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10: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554B49" w:rsidRPr="00EE720E" w:rsidRDefault="00554B49" w:rsidP="00EE720E">
      <w:pPr>
        <w:spacing w:after="200"/>
        <w:rPr>
          <w:lang w:val="ko-KR"/>
        </w:rPr>
      </w:pPr>
      <w:r w:rsidRPr="00EE720E">
        <w:rPr>
          <w:lang w:val="ko-KR"/>
        </w:rPr>
        <w:br w:type="page"/>
      </w:r>
    </w:p>
    <w:p w:rsidR="00554B49" w:rsidRPr="005F4F9D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lastRenderedPageBreak/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r w:rsidRPr="005F4F9D">
        <w:rPr>
          <w:rStyle w:val="1Char"/>
          <w:lang w:val="ko-KR"/>
        </w:rPr>
        <w:t xml:space="preserve">  </w:t>
      </w:r>
    </w:p>
    <w:p w:rsidR="00554B49" w:rsidRPr="00554B49" w:rsidRDefault="00554B49" w:rsidP="00554B49">
      <w:pPr>
        <w:spacing w:after="200"/>
        <w:rPr>
          <w:lang w:val="ko-KR"/>
        </w:rPr>
      </w:pPr>
    </w:p>
    <w:p w:rsidR="00D3611A" w:rsidRDefault="000E051B" w:rsidP="00D3611A">
      <w:pPr>
        <w:spacing w:after="200"/>
        <w:ind w:firstLine="720"/>
        <w:rPr>
          <w:lang w:val="ko-KR"/>
        </w:rPr>
      </w:pPr>
      <w:r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4" w:name="_Toc497658704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4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5" w:name="_Toc497658705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5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P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7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23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8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24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p w:rsidR="00EE720E" w:rsidRDefault="00EE720E" w:rsidP="00EE720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 w:rsidRPr="00EE720E">
        <w:rPr>
          <w:rFonts w:hint="eastAsia"/>
          <w:lang w:val="ko-KR"/>
        </w:rPr>
        <w:t>그림</w:t>
      </w:r>
      <w:r w:rsidRPr="00EE720E">
        <w:rPr>
          <w:rFonts w:hint="eastAsia"/>
          <w:lang w:val="ko-KR"/>
        </w:rPr>
        <w:t xml:space="preserve"> </w:t>
      </w:r>
      <w:r w:rsidRPr="00EE720E">
        <w:rPr>
          <w:lang w:val="ko-KR"/>
        </w:rPr>
        <w:t xml:space="preserve">9: </w:t>
      </w:r>
      <w:r w:rsidRPr="00EE720E">
        <w:rPr>
          <w:rFonts w:hint="eastAsia"/>
          <w:lang w:val="ko-KR"/>
        </w:rPr>
        <w:t>중간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보스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이미지</w:t>
      </w:r>
    </w:p>
    <w:p w:rsidR="00EE720E" w:rsidRDefault="0046625E" w:rsidP="00EE720E">
      <w:pPr>
        <w:pStyle w:val="af7"/>
        <w:spacing w:after="200"/>
        <w:ind w:leftChars="0" w:left="1420"/>
        <w:rPr>
          <w:lang w:val="ko-KR"/>
        </w:rPr>
      </w:pPr>
      <w:hyperlink r:id="rId25" w:history="1">
        <w:r w:rsidR="00EE720E" w:rsidRPr="002B2CED">
          <w:rPr>
            <w:rStyle w:val="af8"/>
            <w:lang w:val="ko-KR"/>
          </w:rPr>
          <w:t>http://www.inven.co.kr/board/lol/2653/2845413?iskin=esports</w:t>
        </w:r>
      </w:hyperlink>
      <w:r w:rsidR="00EE720E">
        <w:rPr>
          <w:lang w:val="ko-KR"/>
        </w:rPr>
        <w:t xml:space="preserve"> </w:t>
      </w:r>
    </w:p>
    <w:p w:rsidR="000B7CC2" w:rsidRPr="000B7CC2" w:rsidRDefault="000B7CC2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lang w:val="ko-KR"/>
        </w:rPr>
        <w:t xml:space="preserve"> 10: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sectPr w:rsidR="000B7CC2" w:rsidRPr="000B7CC2">
      <w:footerReference w:type="even" r:id="rId26"/>
      <w:footerReference w:type="default" r:id="rId27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25E" w:rsidRDefault="0046625E">
      <w:pPr>
        <w:spacing w:after="0" w:line="240" w:lineRule="auto"/>
      </w:pPr>
      <w:r>
        <w:separator/>
      </w:r>
    </w:p>
  </w:endnote>
  <w:endnote w:type="continuationSeparator" w:id="0">
    <w:p w:rsidR="0046625E" w:rsidRDefault="00466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46625E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09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61C09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2018-01-09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46625E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09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561C09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2018-01-09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61C09" w:rsidRPr="00561C09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61C09" w:rsidRPr="00561C09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46625E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09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61C09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2018-01-09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46625E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09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561C09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2018-01-09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61C09" w:rsidRPr="00561C09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61C09" w:rsidRPr="00561C09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25E" w:rsidRDefault="0046625E">
      <w:pPr>
        <w:spacing w:after="0" w:line="240" w:lineRule="auto"/>
      </w:pPr>
      <w:r>
        <w:separator/>
      </w:r>
    </w:p>
  </w:footnote>
  <w:footnote w:type="continuationSeparator" w:id="0">
    <w:p w:rsidR="0046625E" w:rsidRDefault="00466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52F14CE"/>
    <w:multiLevelType w:val="hybridMultilevel"/>
    <w:tmpl w:val="5420E00E"/>
    <w:lvl w:ilvl="0" w:tplc="F4700252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9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3DE52E87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1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E367882"/>
    <w:multiLevelType w:val="hybridMultilevel"/>
    <w:tmpl w:val="E66A19BE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4" w15:restartNumberingAfterBreak="0">
    <w:nsid w:val="7A711AFD"/>
    <w:multiLevelType w:val="hybridMultilevel"/>
    <w:tmpl w:val="D86EAECA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12"/>
  </w:num>
  <w:num w:numId="13">
    <w:abstractNumId w:val="11"/>
  </w:num>
  <w:num w:numId="14">
    <w:abstractNumId w:val="6"/>
  </w:num>
  <w:num w:numId="15">
    <w:abstractNumId w:val="9"/>
  </w:num>
  <w:num w:numId="16">
    <w:abstractNumId w:val="8"/>
  </w:num>
  <w:num w:numId="17">
    <w:abstractNumId w:val="15"/>
  </w:num>
  <w:num w:numId="18">
    <w:abstractNumId w:val="13"/>
  </w:num>
  <w:num w:numId="19">
    <w:abstractNumId w:val="14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473CC"/>
    <w:rsid w:val="000B7CC2"/>
    <w:rsid w:val="000E051B"/>
    <w:rsid w:val="000F2C66"/>
    <w:rsid w:val="0010700B"/>
    <w:rsid w:val="00121C04"/>
    <w:rsid w:val="00132768"/>
    <w:rsid w:val="00136195"/>
    <w:rsid w:val="001B12DC"/>
    <w:rsid w:val="001D0669"/>
    <w:rsid w:val="00211FA9"/>
    <w:rsid w:val="00214886"/>
    <w:rsid w:val="00275220"/>
    <w:rsid w:val="00287488"/>
    <w:rsid w:val="002A4A9F"/>
    <w:rsid w:val="002C0BD6"/>
    <w:rsid w:val="002E7CD2"/>
    <w:rsid w:val="003119F8"/>
    <w:rsid w:val="003E3E95"/>
    <w:rsid w:val="00452B24"/>
    <w:rsid w:val="00460186"/>
    <w:rsid w:val="00462851"/>
    <w:rsid w:val="0046625E"/>
    <w:rsid w:val="0047397A"/>
    <w:rsid w:val="00534157"/>
    <w:rsid w:val="00534A23"/>
    <w:rsid w:val="00543F4C"/>
    <w:rsid w:val="00554B49"/>
    <w:rsid w:val="00561C09"/>
    <w:rsid w:val="00577DFF"/>
    <w:rsid w:val="005A269E"/>
    <w:rsid w:val="005A352A"/>
    <w:rsid w:val="005A7769"/>
    <w:rsid w:val="005D6754"/>
    <w:rsid w:val="005F4F9D"/>
    <w:rsid w:val="0060292E"/>
    <w:rsid w:val="00603294"/>
    <w:rsid w:val="0065074A"/>
    <w:rsid w:val="006B0F8A"/>
    <w:rsid w:val="006B4043"/>
    <w:rsid w:val="006C21BC"/>
    <w:rsid w:val="006C3C6C"/>
    <w:rsid w:val="006C415B"/>
    <w:rsid w:val="006F317A"/>
    <w:rsid w:val="00714446"/>
    <w:rsid w:val="007249C8"/>
    <w:rsid w:val="00741D33"/>
    <w:rsid w:val="00743D0D"/>
    <w:rsid w:val="007C10B9"/>
    <w:rsid w:val="007E4387"/>
    <w:rsid w:val="00822702"/>
    <w:rsid w:val="00830256"/>
    <w:rsid w:val="008437E3"/>
    <w:rsid w:val="00873D04"/>
    <w:rsid w:val="00893AD1"/>
    <w:rsid w:val="008F10D1"/>
    <w:rsid w:val="0094511C"/>
    <w:rsid w:val="00973D0C"/>
    <w:rsid w:val="009B3F7D"/>
    <w:rsid w:val="009C2C26"/>
    <w:rsid w:val="009D1700"/>
    <w:rsid w:val="00A078A3"/>
    <w:rsid w:val="00A10DC5"/>
    <w:rsid w:val="00A36E4E"/>
    <w:rsid w:val="00A65417"/>
    <w:rsid w:val="00A8341E"/>
    <w:rsid w:val="00A86BF4"/>
    <w:rsid w:val="00AD2F47"/>
    <w:rsid w:val="00B07D0D"/>
    <w:rsid w:val="00B60DE5"/>
    <w:rsid w:val="00B65448"/>
    <w:rsid w:val="00B81892"/>
    <w:rsid w:val="00B82608"/>
    <w:rsid w:val="00B8644C"/>
    <w:rsid w:val="00B96D57"/>
    <w:rsid w:val="00BA1AAB"/>
    <w:rsid w:val="00BF2B85"/>
    <w:rsid w:val="00C528BB"/>
    <w:rsid w:val="00CE5757"/>
    <w:rsid w:val="00D10009"/>
    <w:rsid w:val="00D3611A"/>
    <w:rsid w:val="00D5231B"/>
    <w:rsid w:val="00D67279"/>
    <w:rsid w:val="00D74BF6"/>
    <w:rsid w:val="00D8430E"/>
    <w:rsid w:val="00DF0B14"/>
    <w:rsid w:val="00E035CD"/>
    <w:rsid w:val="00E340D6"/>
    <w:rsid w:val="00E94EB0"/>
    <w:rsid w:val="00EE4F4F"/>
    <w:rsid w:val="00EE720E"/>
    <w:rsid w:val="00F259E7"/>
    <w:rsid w:val="00F31487"/>
    <w:rsid w:val="00F34B68"/>
    <w:rsid w:val="00F7081E"/>
    <w:rsid w:val="00FA73BF"/>
    <w:rsid w:val="00FA79B7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31980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://www.inven.co.kr/board/lol/2653/2845413?iskin=esport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://leagueoflegends.wikia.com/wiki/File:Blue_Sentinel_OriginalSkin.jp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://leagueoflegends.wikia.com/wiki/File:Red_Brambleback_OriginalSkin.jpg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527A9"/>
    <w:rsid w:val="003A5F47"/>
    <w:rsid w:val="004035C6"/>
    <w:rsid w:val="00601B01"/>
    <w:rsid w:val="008D1F4A"/>
    <w:rsid w:val="00936D35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2018-01-09T00:00:00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C7AD2D12-1772-453B-874F-C4BBEDAEE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123</TotalTime>
  <Pages>13</Pages>
  <Words>475</Words>
  <Characters>2711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29</cp:revision>
  <dcterms:created xsi:type="dcterms:W3CDTF">2017-11-01T23:08:00Z</dcterms:created>
  <dcterms:modified xsi:type="dcterms:W3CDTF">2018-01-09T11:44:00Z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