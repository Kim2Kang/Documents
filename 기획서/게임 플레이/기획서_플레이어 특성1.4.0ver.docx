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5334" w:rsidRDefault="009F7D50">
      <w:sdt>
        <w:sdtPr>
          <w:id w:val="-831605760"/>
          <w:docPartObj>
            <w:docPartGallery w:val="Cover Pages"/>
            <w:docPartUnique/>
          </w:docPartObj>
        </w:sdtPr>
        <w:sdtContent>
          <w:r w:rsidR="00EF09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584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3B9EAD01" id="도형 622" o:spid="_x0000_s1026" style="position:absolute;left:0;text-align:left;margin-left:0;margin-top:0;width:561.35pt;height:742.95pt;z-index:25165158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EF09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560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9F7D50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9F7D50" w:rsidRDefault="009F7D50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9F7D50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9F7D50" w:rsidRDefault="009F7D50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F2E498252E3748EEBF7FFFBDA4C2255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상세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9F7D50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9F7D50" w:rsidRDefault="009F7D50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9F7D50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9F7D50" w:rsidRDefault="009F7D50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D77167F4CF21496C87B27333CF17082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플레이어</w:t>
                                          </w:r>
                                          <w:r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특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성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F7D50" w:rsidRDefault="009F7D50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9" o:spid="_x0000_s1026" style="position:absolute;margin-left:0;margin-top:0;width:561.1pt;height:173.7pt;z-index:251650560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9F7D50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9F7D50" w:rsidRDefault="009F7D50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9F7D50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9F7D50" w:rsidRDefault="009F7D50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F2E498252E3748EEBF7FFFBDA4C2255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상세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9F7D50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9F7D50" w:rsidRDefault="009F7D50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9F7D50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9F7D50" w:rsidRDefault="009F7D50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D77167F4CF21496C87B27333CF17082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플레이어</w:t>
                                    </w:r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특</w:t>
                                    </w:r>
                                    <w:r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성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F7D50" w:rsidRDefault="009F7D50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EF09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9F7D50" w:rsidRDefault="009F7D50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한국산업기술대학교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게임공학과</w:t>
                                    </w:r>
                                  </w:sdtContent>
                                </w:sdt>
                              </w:p>
                              <w:p w:rsidR="009F7D50" w:rsidRDefault="009F7D50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9F7D50" w:rsidRDefault="009F7D50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2-17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2018 February 17</w:t>
                                    </w:r>
                                  </w:sdtContent>
                                </w:sdt>
                              </w:p>
                              <w:p w:rsidR="009F7D50" w:rsidRDefault="009F7D50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김나단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8" o:spid="_x0000_s1027" style="position:absolute;margin-left:0;margin-top:0;width:468pt;height:94pt;z-index:251648512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9F7D50" w:rsidRDefault="009F7D50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한국산업기술대학교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게임공학과</w:t>
                              </w:r>
                            </w:sdtContent>
                          </w:sdt>
                        </w:p>
                        <w:p w:rsidR="009F7D50" w:rsidRDefault="009F7D50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9F7D50" w:rsidRDefault="009F7D50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2-17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hint="eastAsia"/>
                                </w:rPr>
                                <w:t>2018 February 17</w:t>
                              </w:r>
                            </w:sdtContent>
                          </w:sdt>
                        </w:p>
                        <w:p w:rsidR="009F7D50" w:rsidRDefault="009F7D50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</w:rPr>
                                <w:t>김나단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EF09DA">
            <w:br w:type="page"/>
          </w:r>
        </w:sdtContent>
      </w:sdt>
    </w:p>
    <w:p w:rsidR="00B25334" w:rsidRDefault="00086C67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문서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버전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관리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675"/>
        <w:gridCol w:w="6096"/>
        <w:gridCol w:w="992"/>
        <w:gridCol w:w="1506"/>
      </w:tblGrid>
      <w:tr w:rsidR="00086C67" w:rsidTr="00086C67">
        <w:tc>
          <w:tcPr>
            <w:tcW w:w="675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6096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</w:p>
        </w:tc>
        <w:tc>
          <w:tcPr>
            <w:tcW w:w="992" w:type="dxa"/>
            <w:vAlign w:val="center"/>
          </w:tcPr>
          <w:p w:rsidR="00086C67" w:rsidRDefault="00086C67" w:rsidP="00086C67">
            <w:pPr>
              <w:jc w:val="center"/>
            </w:pPr>
            <w:proofErr w:type="spellStart"/>
            <w:r>
              <w:rPr>
                <w:rFonts w:hint="eastAsia"/>
              </w:rPr>
              <w:t>수정자</w:t>
            </w:r>
            <w:proofErr w:type="spellEnd"/>
          </w:p>
        </w:tc>
        <w:tc>
          <w:tcPr>
            <w:tcW w:w="1506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.0.0</w:t>
            </w:r>
          </w:p>
        </w:tc>
        <w:tc>
          <w:tcPr>
            <w:tcW w:w="6096" w:type="dxa"/>
            <w:vAlign w:val="center"/>
          </w:tcPr>
          <w:p w:rsidR="00086C67" w:rsidRDefault="00610609" w:rsidP="00610609"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  <w:p w:rsidR="0043763C" w:rsidRDefault="0043763C" w:rsidP="00610609"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 w:rsidR="00426C6C">
              <w:rPr>
                <w:rFonts w:hint="eastAsia"/>
              </w:rPr>
              <w:t>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8-02-12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040299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.1.0</w:t>
            </w:r>
          </w:p>
        </w:tc>
        <w:tc>
          <w:tcPr>
            <w:tcW w:w="6096" w:type="dxa"/>
            <w:vAlign w:val="center"/>
          </w:tcPr>
          <w:p w:rsidR="00086C67" w:rsidRDefault="00040299" w:rsidP="00610609"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  <w:p w:rsidR="00D36BE2" w:rsidRDefault="00D36BE2" w:rsidP="00610609">
            <w:r>
              <w:rPr>
                <w:rFonts w:hint="eastAsia"/>
              </w:rPr>
              <w:t>상태이상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040299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040299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8-02-13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E5375B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.2.0</w:t>
            </w:r>
          </w:p>
        </w:tc>
        <w:tc>
          <w:tcPr>
            <w:tcW w:w="6096" w:type="dxa"/>
            <w:vAlign w:val="center"/>
          </w:tcPr>
          <w:p w:rsidR="00086C67" w:rsidRDefault="00212A23" w:rsidP="00610609">
            <w:r>
              <w:rPr>
                <w:rFonts w:hint="eastAsia"/>
              </w:rPr>
              <w:t>근접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E5375B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E5375B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8-02-15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912248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.3.0</w:t>
            </w:r>
          </w:p>
        </w:tc>
        <w:tc>
          <w:tcPr>
            <w:tcW w:w="6096" w:type="dxa"/>
            <w:vAlign w:val="center"/>
          </w:tcPr>
          <w:p w:rsidR="00086C67" w:rsidRDefault="00912248" w:rsidP="00610609">
            <w:r>
              <w:rPr>
                <w:rFonts w:hint="eastAsia"/>
              </w:rPr>
              <w:t>원거리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912248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912248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8-02-17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531C8C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.4.0</w:t>
            </w:r>
          </w:p>
        </w:tc>
        <w:tc>
          <w:tcPr>
            <w:tcW w:w="6096" w:type="dxa"/>
            <w:vAlign w:val="center"/>
          </w:tcPr>
          <w:p w:rsidR="00086C67" w:rsidRDefault="00531C8C" w:rsidP="00610609">
            <w:r>
              <w:rPr>
                <w:rFonts w:hint="eastAsia"/>
              </w:rPr>
              <w:t>마법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531C8C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531C8C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8-02-17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086C67" w:rsidP="00086C67">
            <w:pPr>
              <w:jc w:val="center"/>
            </w:pPr>
          </w:p>
        </w:tc>
        <w:tc>
          <w:tcPr>
            <w:tcW w:w="6096" w:type="dxa"/>
            <w:vAlign w:val="center"/>
          </w:tcPr>
          <w:p w:rsidR="00086C67" w:rsidRDefault="00086C67" w:rsidP="00610609"/>
        </w:tc>
        <w:tc>
          <w:tcPr>
            <w:tcW w:w="992" w:type="dxa"/>
            <w:vAlign w:val="center"/>
          </w:tcPr>
          <w:p w:rsidR="00086C67" w:rsidRDefault="00086C67" w:rsidP="00086C67">
            <w:pPr>
              <w:jc w:val="center"/>
            </w:pPr>
          </w:p>
        </w:tc>
        <w:tc>
          <w:tcPr>
            <w:tcW w:w="1506" w:type="dxa"/>
            <w:vAlign w:val="center"/>
          </w:tcPr>
          <w:p w:rsidR="00086C67" w:rsidRDefault="00086C67" w:rsidP="00086C67">
            <w:pPr>
              <w:jc w:val="center"/>
            </w:pP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086C67" w:rsidP="00086C67">
            <w:pPr>
              <w:jc w:val="center"/>
            </w:pPr>
          </w:p>
        </w:tc>
        <w:tc>
          <w:tcPr>
            <w:tcW w:w="6096" w:type="dxa"/>
            <w:vAlign w:val="center"/>
          </w:tcPr>
          <w:p w:rsidR="00086C67" w:rsidRDefault="00086C67" w:rsidP="00610609"/>
        </w:tc>
        <w:tc>
          <w:tcPr>
            <w:tcW w:w="992" w:type="dxa"/>
            <w:vAlign w:val="center"/>
          </w:tcPr>
          <w:p w:rsidR="00086C67" w:rsidRDefault="00086C67" w:rsidP="00086C67">
            <w:pPr>
              <w:jc w:val="center"/>
            </w:pPr>
          </w:p>
        </w:tc>
        <w:tc>
          <w:tcPr>
            <w:tcW w:w="1506" w:type="dxa"/>
            <w:vAlign w:val="center"/>
          </w:tcPr>
          <w:p w:rsidR="00086C67" w:rsidRDefault="00086C67" w:rsidP="00086C67">
            <w:pPr>
              <w:jc w:val="center"/>
            </w:pPr>
          </w:p>
        </w:tc>
      </w:tr>
    </w:tbl>
    <w:p w:rsidR="00610609" w:rsidRDefault="00610609" w:rsidP="00086C67"/>
    <w:p w:rsidR="00610609" w:rsidRDefault="00610609">
      <w:pPr>
        <w:spacing w:after="200"/>
      </w:pPr>
      <w:r>
        <w:br w:type="page"/>
      </w:r>
    </w:p>
    <w:p w:rsidR="00610609" w:rsidRDefault="00610609" w:rsidP="00610609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문서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버전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관리</w:t>
      </w:r>
    </w:p>
    <w:sdt>
      <w:sdtPr>
        <w:rPr>
          <w:rFonts w:asciiTheme="minorHAnsi" w:eastAsiaTheme="minorEastAsia" w:hAnsiTheme="minorHAnsi" w:cs="Times New Roman"/>
          <w:color w:val="000000" w:themeColor="text1"/>
          <w:sz w:val="22"/>
          <w:szCs w:val="20"/>
          <w:lang w:val="ko-KR"/>
        </w:rPr>
        <w:id w:val="138628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10609" w:rsidRDefault="00610609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531C8C" w:rsidRDefault="00610609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640353" w:history="1">
            <w:r w:rsidR="00531C8C" w:rsidRPr="00024F82">
              <w:rPr>
                <w:rStyle w:val="af7"/>
                <w:noProof/>
              </w:rPr>
              <w:t>개요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_Toc506640353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4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문서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컨셉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_Toc506640354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5" w:history="1">
            <w:r w:rsidR="00531C8C" w:rsidRPr="00024F82">
              <w:rPr>
                <w:rStyle w:val="af7"/>
                <w:noProof/>
              </w:rPr>
              <w:t>기본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사항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_Toc506640355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4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6" w:history="1">
            <w:r w:rsidR="00531C8C" w:rsidRPr="00024F82">
              <w:rPr>
                <w:rStyle w:val="af7"/>
                <w:noProof/>
              </w:rPr>
              <w:t>0.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가정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사항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_Toc506640356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4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7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특성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옵션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_Toc506640357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5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8" w:history="1">
            <w:r w:rsidR="00531C8C" w:rsidRPr="00024F82">
              <w:rPr>
                <w:rStyle w:val="af7"/>
                <w:noProof/>
              </w:rPr>
              <w:t>2.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특성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_Toc506640358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6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9" w:history="1"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선택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_Toc506640359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7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0" w:history="1">
            <w:r w:rsidR="00531C8C" w:rsidRPr="00024F82">
              <w:rPr>
                <w:rStyle w:val="af7"/>
                <w:noProof/>
              </w:rPr>
              <w:t>0.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기본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사항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_Toc506640360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7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1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근접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>(</w:t>
            </w:r>
            <w:r w:rsidR="00531C8C" w:rsidRPr="00024F82">
              <w:rPr>
                <w:rStyle w:val="af7"/>
                <w:noProof/>
              </w:rPr>
              <w:t>검</w:t>
            </w:r>
            <w:r w:rsidR="00531C8C" w:rsidRPr="00024F82">
              <w:rPr>
                <w:rStyle w:val="af7"/>
                <w:noProof/>
              </w:rPr>
              <w:t>)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_Toc506640361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8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2" w:history="1">
            <w:r w:rsidR="00531C8C" w:rsidRPr="00024F82">
              <w:rPr>
                <w:rStyle w:val="af7"/>
                <w:noProof/>
              </w:rPr>
              <w:t>2.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원거리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>(</w:t>
            </w:r>
            <w:r w:rsidR="00531C8C" w:rsidRPr="00024F82">
              <w:rPr>
                <w:rStyle w:val="af7"/>
                <w:noProof/>
              </w:rPr>
              <w:t>활</w:t>
            </w:r>
            <w:r w:rsidR="00531C8C" w:rsidRPr="00024F82">
              <w:rPr>
                <w:rStyle w:val="af7"/>
                <w:noProof/>
              </w:rPr>
              <w:t>)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_Toc506640362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9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3" w:history="1">
            <w:r w:rsidR="00531C8C" w:rsidRPr="00024F82">
              <w:rPr>
                <w:rStyle w:val="af7"/>
                <w:noProof/>
              </w:rPr>
              <w:t>3.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마법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>(</w:t>
            </w:r>
            <w:r w:rsidR="00531C8C" w:rsidRPr="00024F82">
              <w:rPr>
                <w:rStyle w:val="af7"/>
                <w:noProof/>
              </w:rPr>
              <w:t>스태프</w:t>
            </w:r>
            <w:r w:rsidR="00531C8C" w:rsidRPr="00024F82">
              <w:rPr>
                <w:rStyle w:val="af7"/>
                <w:noProof/>
              </w:rPr>
              <w:t>)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_Toc506640363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10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4" w:history="1">
            <w:r w:rsidR="00531C8C" w:rsidRPr="00024F82">
              <w:rPr>
                <w:rStyle w:val="af7"/>
                <w:noProof/>
              </w:rPr>
              <w:t>근접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_Toc506640364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11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5" w:history="1">
            <w:r w:rsidR="00531C8C" w:rsidRPr="00024F82">
              <w:rPr>
                <w:rStyle w:val="af7"/>
                <w:noProof/>
              </w:rPr>
              <w:t>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_Toc506640365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11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6" w:history="1">
            <w:r w:rsidR="00531C8C" w:rsidRPr="00024F82">
              <w:rPr>
                <w:rStyle w:val="af7"/>
                <w:noProof/>
              </w:rPr>
              <w:t>12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_Toc506640366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12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7" w:history="1">
            <w:r w:rsidR="00531C8C" w:rsidRPr="00024F82">
              <w:rPr>
                <w:rStyle w:val="af7"/>
                <w:noProof/>
              </w:rPr>
              <w:t>17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_Toc506640367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8" w:history="1">
            <w:r w:rsidR="00531C8C" w:rsidRPr="00024F82">
              <w:rPr>
                <w:rStyle w:val="af7"/>
                <w:noProof/>
              </w:rPr>
              <w:t>21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_Toc506640368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14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9" w:history="1">
            <w:r w:rsidR="00531C8C" w:rsidRPr="00024F82">
              <w:rPr>
                <w:rStyle w:val="af7"/>
                <w:noProof/>
              </w:rPr>
              <w:t>원거리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_Toc506640369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15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0" w:history="1">
            <w:r w:rsidR="00531C8C" w:rsidRPr="00024F82">
              <w:rPr>
                <w:rStyle w:val="af7"/>
                <w:noProof/>
              </w:rPr>
              <w:t>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_Toc506640370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15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1" w:history="1">
            <w:r w:rsidR="00531C8C" w:rsidRPr="00024F82">
              <w:rPr>
                <w:rStyle w:val="af7"/>
                <w:noProof/>
              </w:rPr>
              <w:t>12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_Toc506640371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16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2" w:history="1">
            <w:r w:rsidR="00531C8C" w:rsidRPr="00024F82">
              <w:rPr>
                <w:rStyle w:val="af7"/>
                <w:noProof/>
              </w:rPr>
              <w:t>17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_Toc506640372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17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3" w:history="1">
            <w:r w:rsidR="00531C8C" w:rsidRPr="00024F82">
              <w:rPr>
                <w:rStyle w:val="af7"/>
                <w:noProof/>
              </w:rPr>
              <w:t>21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_Toc506640373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18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4" w:history="1">
            <w:r w:rsidR="00531C8C" w:rsidRPr="00024F82">
              <w:rPr>
                <w:rStyle w:val="af7"/>
                <w:noProof/>
              </w:rPr>
              <w:t>마법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_Toc506640374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19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5" w:history="1">
            <w:r w:rsidR="00531C8C" w:rsidRPr="00024F82">
              <w:rPr>
                <w:rStyle w:val="af7"/>
                <w:noProof/>
              </w:rPr>
              <w:t>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_Toc506640375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19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6" w:history="1">
            <w:r w:rsidR="00531C8C" w:rsidRPr="00024F82">
              <w:rPr>
                <w:rStyle w:val="af7"/>
                <w:noProof/>
              </w:rPr>
              <w:t>12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_Toc506640376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20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7" w:history="1">
            <w:r w:rsidR="00531C8C" w:rsidRPr="00024F82">
              <w:rPr>
                <w:rStyle w:val="af7"/>
                <w:noProof/>
              </w:rPr>
              <w:t>17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_Toc506640377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21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8" w:history="1">
            <w:r w:rsidR="00531C8C" w:rsidRPr="00024F82">
              <w:rPr>
                <w:rStyle w:val="af7"/>
                <w:noProof/>
              </w:rPr>
              <w:t>21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_Toc506640378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22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9" w:history="1">
            <w:r w:rsidR="00531C8C" w:rsidRPr="00024F82">
              <w:rPr>
                <w:rStyle w:val="af7"/>
                <w:noProof/>
              </w:rPr>
              <w:t>참고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자료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_Toc506640379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9F7D50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80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자료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출처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_Toc506640380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610609" w:rsidRDefault="00610609">
          <w:r>
            <w:rPr>
              <w:b/>
              <w:bCs/>
              <w:lang w:val="ko-KR"/>
            </w:rPr>
            <w:fldChar w:fldCharType="end"/>
          </w:r>
        </w:p>
      </w:sdtContent>
    </w:sdt>
    <w:p w:rsidR="003969BE" w:rsidRDefault="003969BE">
      <w:pPr>
        <w:spacing w:after="200"/>
      </w:pPr>
      <w:r>
        <w:br w:type="page"/>
      </w:r>
    </w:p>
    <w:p w:rsidR="00B25334" w:rsidRDefault="003969BE" w:rsidP="003969BE">
      <w:pPr>
        <w:pStyle w:val="1"/>
      </w:pPr>
      <w:bookmarkStart w:id="0" w:name="_Toc506640353"/>
      <w:r w:rsidRPr="003969BE">
        <w:rPr>
          <w:rFonts w:hint="eastAsia"/>
        </w:rPr>
        <w:lastRenderedPageBreak/>
        <w:t>개요</w:t>
      </w:r>
      <w:bookmarkEnd w:id="0"/>
    </w:p>
    <w:p w:rsidR="003969BE" w:rsidRDefault="003969BE" w:rsidP="003969BE">
      <w:pPr>
        <w:pStyle w:val="20"/>
        <w:numPr>
          <w:ilvl w:val="0"/>
          <w:numId w:val="12"/>
        </w:numPr>
      </w:pPr>
      <w:bookmarkStart w:id="1" w:name="_Toc506640354"/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1"/>
    </w:p>
    <w:p w:rsidR="003F19C8" w:rsidRDefault="003F19C8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게임에</w:t>
      </w:r>
      <w:r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플레이어의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명시하기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t>.</w:t>
      </w:r>
    </w:p>
    <w:p w:rsidR="008E21EE" w:rsidRDefault="008E21EE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팀원이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적인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이해한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가정한다</w:t>
      </w:r>
      <w:r>
        <w:rPr>
          <w:rFonts w:hint="eastAsia"/>
        </w:rPr>
        <w:t>.</w:t>
      </w:r>
    </w:p>
    <w:p w:rsidR="008E21EE" w:rsidRDefault="008E21EE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간결하게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기본으로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8E21EE" w:rsidRDefault="008E21EE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필요에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설명을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3F19C8" w:rsidRDefault="003F19C8">
      <w:pPr>
        <w:spacing w:after="200"/>
      </w:pPr>
      <w:r>
        <w:br w:type="page"/>
      </w:r>
    </w:p>
    <w:p w:rsidR="003F19C8" w:rsidRDefault="00CF3AB2" w:rsidP="003F19C8">
      <w:pPr>
        <w:pStyle w:val="1"/>
      </w:pPr>
      <w:bookmarkStart w:id="2" w:name="_Toc506640355"/>
      <w:r>
        <w:rPr>
          <w:rFonts w:hint="eastAsia"/>
        </w:rPr>
        <w:lastRenderedPageBreak/>
        <w:t>기본</w:t>
      </w:r>
      <w:r w:rsidR="003F19C8">
        <w:rPr>
          <w:rFonts w:hint="eastAsia"/>
        </w:rPr>
        <w:t xml:space="preserve"> </w:t>
      </w:r>
      <w:r w:rsidR="00916D07">
        <w:rPr>
          <w:rFonts w:hint="eastAsia"/>
        </w:rPr>
        <w:t>사항</w:t>
      </w:r>
      <w:bookmarkEnd w:id="2"/>
    </w:p>
    <w:p w:rsidR="00EF09DA" w:rsidRPr="00EF09DA" w:rsidRDefault="00C82D49" w:rsidP="00EF09DA">
      <w:pPr>
        <w:pStyle w:val="20"/>
        <w:numPr>
          <w:ilvl w:val="0"/>
          <w:numId w:val="15"/>
        </w:numPr>
      </w:pPr>
      <w:bookmarkStart w:id="3" w:name="_Toc506640356"/>
      <w:r>
        <w:rPr>
          <w:rFonts w:hint="eastAsia"/>
        </w:rPr>
        <w:t>가정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3"/>
    </w:p>
    <w:p w:rsidR="00EF09DA" w:rsidRDefault="00AD547F" w:rsidP="008B44E2">
      <w:pPr>
        <w:pStyle w:val="af8"/>
        <w:numPr>
          <w:ilvl w:val="0"/>
          <w:numId w:val="20"/>
        </w:numPr>
        <w:ind w:leftChars="0"/>
      </w:pPr>
      <w:r>
        <w:rPr>
          <w:rFonts w:hint="eastAsia"/>
        </w:rPr>
        <w:t>특성에서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경우들을</w:t>
      </w:r>
      <w:r>
        <w:rPr>
          <w:rFonts w:hint="eastAsia"/>
        </w:rPr>
        <w:t xml:space="preserve"> </w:t>
      </w:r>
      <w:r>
        <w:rPr>
          <w:rFonts w:hint="eastAsia"/>
        </w:rPr>
        <w:t>옵션이라고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916D07" w:rsidRDefault="00916D07" w:rsidP="00916D07">
      <w:pPr>
        <w:pStyle w:val="af8"/>
        <w:numPr>
          <w:ilvl w:val="1"/>
          <w:numId w:val="20"/>
        </w:numPr>
        <w:ind w:leftChars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436112</wp:posOffset>
                </wp:positionV>
                <wp:extent cx="3513455" cy="3881755"/>
                <wp:effectExtent l="0" t="0" r="0" b="4445"/>
                <wp:wrapTopAndBottom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3455" cy="3881755"/>
                          <a:chOff x="0" y="0"/>
                          <a:chExt cx="3513455" cy="3881887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455" cy="3628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554083"/>
                            <a:ext cx="3513455" cy="32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F7D50" w:rsidRDefault="009F7D50">
                              <w:r>
                                <w:t>그림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1 </w:t>
                              </w:r>
                              <w:proofErr w:type="spellStart"/>
                              <w:r>
                                <w:t>히오스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특성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선택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" o:spid="_x0000_s1028" style="position:absolute;left:0;text-align:left;margin-left:35.7pt;margin-top:34.35pt;width:276.65pt;height:305.65pt;z-index:-251663872" coordsize="35134,38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K2dfvQMAAJAIAAAOAAAAZHJzL2Uyb0RvYy54bWycVu9u2zYQ/z5g70Dw&#10;uyPJlmNFiFO4zh8UCFpjSdHPNE1ZRCWSIylb2bCnGbBX2AbsibaX6B0l20mcdm0/RLkjj+Td7353&#10;5/NXbV2RjbBOajWlyUlMiVBcr6RaT+n7++tBRonzTK1YpZWY0gfh6KuLH38435pcDHWpq5WwBC5R&#10;Lt+aKS29N3kUOV6KmrkTbYSCzULbmnlQ7TpaWbaF2+sqGsbxabTVdmWs5sI5WL3sNulFuL8oBPfv&#10;isIJT6opBd98+NrwXeI3ujhn+doyU0reu8G+w4uaSQWP7q+6ZJ6Rxsqjq2rJrXa68Cdc15EuCslF&#10;iAGiSeJn0dxY3ZgQyzrfrs0eJoD2GU7ffS1/u1lYIldTOqJEsRpS9O+ff/33+99khNhszToHkxtr&#10;7szC9gvrTsNw28LW+B8CIW1A9WGPqmg94bA4GiejdDymhMPeKMuSCSgBd15Cco7O8fLqcyezbIIn&#10;o93DEfq3d8dInsNfDxNIRzD9P53glG+soP0l9VfdUTP7sTEDyKhhXi5lJf1DYCfkDp1Sm4XkC9sp&#10;B8STx4j/8Q9JMDa0R5PuAMOAbjX/6IjS85KptZg5A6yGWgtIPDWPUH3y2rKS5lpWFSYJ5T4uqIBn&#10;DHoBmo6dl5o3tVC+KzcrKghRK1dK4yixuaiXAthj36ySUACQ9Vvn8TnMfyiBX4fZLI7Phq8H83E8&#10;H6Tx5GowO0sng0l8NUnjNEvmyfw3PJ2keeMExMuqSyN7X2H1yNsX+d53hq6SQkWSDQt133EGHArc&#10;2bkINEJI0FfnrfC8RLEAtH4ChLsz+40A7QFNBNpBSeCJby+C02E2OgvNZ09lyLR1/kbomqAAiIIP&#10;AVG2AUA7b3YmEMbBgSCCitUKTdTtcgza1+GGLfSl9nNXMiPABbz2wNrhjrX3mODXuiVDZGJvhG2C&#10;+BaWe4bi+heBGo3HaZyFbtNx5rhnDCdZnD4p/G9Ei+VKYxWAnyyvFNlO6eloHAd49zuQikoBsgeP&#10;UfLtsg39cR/lUq8eIEirIUkwUpzh1xIydsucXzAL0wMWYSL6d/ApKg1v6V6ipNT2l5fW0R6SBbuU&#10;bGEaTan7uWHYh6o3CtJ4lqQpjq+gpOPJEBT7eGf5eEc19VwD8aHBgHdBRHtf7cTC6voDZH2Gr8IW&#10;UxzenlK/E+e+m5EweLmYzYJR195u1Z2BptgVO/Lxvv3ArOlJ64ETb/WOOCx/xt3OFpOg9KzxupCB&#10;2Ihzh2oPP5A4SGHsgfRkrj7Wg9Xhh8TFJ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CLAr2bgAAAACQEAAA8AAABkcnMvZG93bnJldi54bWxMj0FrwkAQhe+F/odlhN7qbqyNErMR&#10;kbYnKVQLpbcxGZNgdjdk1yT++46nepuZ93jzvXQ9mkb01PnaWQ3RVIEgm7uitqWG78P78xKED2gL&#10;bJwlDVfysM4eH1JMCjfYL+r3oRQcYn2CGqoQ2kRKn1dk0E9dS5a1k+sMBl67UhYdDhxuGjlTKpYG&#10;a8sfKmxpW1F+3l+Mho8Bh81L9Nbvzqft9ffw+vmzi0jrp8m4WYEINIZ/M9zwGR0yZjq6iy28aDQs&#10;ojk7NcTLBQjW49mch+PtoBTILJX3DbI/AAAA//8DAFBLAwQKAAAAAAAAACEAXmpGrbhmAwC4ZgMA&#10;FAAAAGRycy9tZWRpYS9pbWFnZTEucG5niVBORw0KGgoAAAANSUhEUgAAAXEAAAF9CAIAAAB9J8+I&#10;AAAAAXNSR0IArs4c6QAA/8pJREFUeF6U/QW4bVd59g9vdzv7uMdDBE1wSPBihRZ3KQ5FC5RCgQao&#10;vX0rtC/eYsUp7hoCxIkSD/GTHD9nu8v3u+97zLnWSeF/Xd/Kzj5rrzXnmGM843EbrQ94wANaWlpW&#10;VlZWV1t50+YXfy4vL60s+8/29taWVv5cXl6enplaXV1pbW3r6urq6enu6upub29raWldWtK33N7a&#10;2sqtGozrVla4mw95cVlHR2dHRwcX8KcGX1mt3nO9ruSWjo62jNPe3r7Ssrq0uMQ13Le8pDd87nF5&#10;w71tfNK6qsFX+S9fra62tOoNz1paWuQvxmHk6nEtK6t6dHt7B/NnzLm5uc7OzqGhIf5k2iyCezWq&#10;J88vL4vPme2KJ8/gwEQzWVxc4gKG4k8u467u7u7Bgf6O9nbGWFhYWFzSQlpaBYHlpUVm4rdMdLm9&#10;rb27h2d2zs0vzc8vLC40VseDAsasyCPotz8RWMuay3o1Hy9bEGaaba1tQJOnMzrz6WjrYPKrLQLv&#10;8upS9rcMW42/6mnyjX/rEfUE8oZbmCETY8zBwUEuYO1AgzcAxzMFf7jLc2Y6gHJVT+zr6+3vByBt&#10;8wsLk5OT01NTY4fHgU9vb29ff39nRzsrn52Znl+YBwg93d0DvAYHecOzZmf5cH5lRZBpN+qwkSAl&#10;qxPwBV5tTkdnZ0+vQNmu75knmy4gZRXZR02qpVXXtHd6L3TnCnvHgF48V3mlgkDeZy1HvjQguBAM&#10;8ZJ9nRAe3GjXH6tsgUbu6elhoInJST4bHhoeHOrnsoWFuZAJ14N4vhekgLi0I8JcRm1dDXZxFRNm&#10;H3lvWuthdO5eXGSBIkBPoFBc5iNUa4PKAHA7Nxr/jT+epG8J7fB3NXWW2cqO+9HVq7XFa8lLTKGV&#10;/8UPlnUX09PjVlu6oX2tHRxY4hohmAifubW2b968NQiRlxFF1KL7wf12FrycXV9aXGSPe3p616xZ&#10;Mzq6ZnBwCILkUawzHMdrCIZnPgBIUwAo0A8zCSNgwdmJ+oJcxp8AQnNq16oMOxMwFxt6cJKgSgUm&#10;qK35kaKvPDpry1PY48CMOWrpsDlRBXNeZlb9/QNsGO/n5+dYozmaUNE/BSjecq2lfvFnNk/jr8BZ&#10;2qEfACKGsbys/WRHvXGCCPNu89a16CNBTPstqmtt6/BKlyH7cAf/qefWYNS+e/7VxtcMVNAoLMD7&#10;xxeMyGc8gikZ5jA4Pd0zgUv7BXDCWQr7CA4JmOLWWjhkUx6afeRClsl2d/f0hFCNGCzR+KiZBfhG&#10;JP5ZWe0FUbh4ZWV6enJqanJ2ZnZhATxa6O3rA3BZ7czszNzsLJCElYwMD8Ow4B3QBZxaxMb2wdbh&#10;x4uIN2GY+MzcHPjD/1zQPzAwPDTU19/HlVwh1r8s7hbUqshCK4AeDHBQEVbWGZFRsW7xWTCzQNLk&#10;WsvCIFvgE6LNbyRtjYS84dGdnV1MlZHBhMXFhampaZj6wEDfwGA/C5ybY+4wCO0ku5Pxi8ioSI/v&#10;WGUe5h0UUYj/9vWBUJI9i2Ix4Q5eYwSJxJ6XoLvyYYjIO1VvpVhh2auy8uyX1xaesqrVFZwV5TGC&#10;hGXkdI2cvDE7FgT12ySgayqww1O2NEHfuFfNO9gj1gsOtYGjXes3rB8ZGe7rE5jymOCfd6iw2ECK&#10;hWVVSEuIlvcW+Fp/CL4WyCH+8D9gF7rVHKoRxAuOkBu6PGRWoU4hs3ohYKGRUgoX3NO7VlQMqxV6&#10;dXd3jYyMMDv4C3LDeocYB2vJkjMxK2IVWlXsPNyEQbge4YqmU9jr/Ly41Yp2gi0xVejFUqpd0ZSt&#10;A0ItK23oLgWhJdzzGKjNwKhf2fVoZ9nygglNEwvXKMyIsRiWKZUdN5uoAW5Vy4sqKFakHB8IMWug&#10;FpgXrsgI4ind8BQBFY4aLMsYehO5JBao8eEXMIOOTi5rgadMTEzOzs51dXahioBIgvn8LKwXbXft&#10;2rXAkA8l6+DIi9DPPLAtwIdXWvXlFsHWOuPg0NBAfz/0xkbAoMVNoj5UGkoFsUIMUmGKXskdsNqQ&#10;5SpaJqMF5bLjvAkaVLA9AtpGvFB1tsP75RcAsdYmTIahgObr163r7+9jztPT06zI1/MUoVYWKz4u&#10;Fm55YkYGyzNsRVxMGIDDULgX0GVwuC2/I/B4UJR9z1kT8VdgrxhTZydX8rnEmHe/sajQTvOrLKTa&#10;e++jsFdjekNDaA2MhEasqwZnBLHQo1fRvm3rTiDL30JqbwyaZsVN0DEXWCR8Yd260U2bN0lvadMu&#10;zkg31TqNVQXQUcngGwKcRShPhc2i71gDj7hY7eruioqYSUSmWJa2dnZI8WH90nbbeb/KSOEgRccH&#10;Xy0noDvvdgFZDaCgAHLOj1i13BOmZteFfotiBENDg8PDw4wsI2UR9STCOYJIoGA20DtTsS6KAMnr&#10;CHWM1cFNoAfuZRxDw4qRNSxpjFqjkCy7YrxvAYLMhPeItSCQ/vRL+NomjAkkpTpUux+Tx3wh6kmt&#10;1Aiho49E3MTuBLTGP0sSvzSegBdU8cWWS/qqusUWkKmmFTlcWIVQ06Myz67uDu6AacINGZnRijKc&#10;EcUgzZgKxq9MTU2MjY2hocDBZdgMDAJSNBfwobevd/369WxEFEIjjUXA0goIxiO8LpQWqS3SskI/&#10;IGt7++iatdh2zJDNY59NyG3WRwu8gv0hJ8G8vSM44D+1EGzxbJP3KzKpSJGokBVXuhv5gXhFwFVA&#10;1QisjonwRDBkcnIKlrF27ShjgBWmoOgRAjUvczDQUsYaEzC5LAd4MzOz5n0tYClz7uvtg43DUARm&#10;7Wa7hYS2l7/DobRyM5eaywgkUnO0yLD6sD/rVrHsjFwWBkWsBG2kGbB9elC5JsIsyGajIS+2iv/g&#10;dzI5va5muLdv2bIt0Iy2KUERS8cqA5J806ZNGDsgwaFDh/kt4hG9aodYIBCJniZK1vg22yrtHbwJ&#10;uFEEMhujZu2YMKC1q0Xzj7iwKgN9wt0EmWI4SLcOYXgcCxpTRLOWG2BpB0wmApLmJEJt0URtFAwg&#10;4/oHuIZ1wlDqiVUqceHHfl7h7rEnPbGQazvcBODwhqXNIpOtswC0agIBRRhuUco8VdSvTA+FGVsy&#10;PCUWUKWCFjwwUVeri0kSIsmrCTm04ojByvoTGoGzCIPgnBHL6+J9bvdkKqW2ADaXNSnjutfTi/4i&#10;VaXypAgifJ1pZA+Dq/kEbQymCcTg6kK+dqCNMriMu2Td2rWAjqEsYFf4XCaUN1RqiNU62b+rOK3k&#10;h9JlfnoUCq6Mba+vBEujvbQ/K+rV9JveFA5jTiEx7kV1GWgN71XuqzaiQSNZTV7xfRj7GsYpnzCf&#10;SF/JxU5JGnQoK7+y0QyxWmYXXVLUGwuowE3zXbNmBP8L78ANK7/QjsitgNQOrPpGw7/4/qpdKPpO&#10;rCH7oIrYqJhsE7E0xFVRMeIkiNgJKGw0h6XEdDICwQetyCMhAnq2SSzZRKx9wZ9izVXCNC7M8Ai8&#10;A6zQpuDMzMw0i6zFqVl7Uai8QokrzwBmylU4zix8xcTapYmYmBuwqKzxAogiSC2jDAsWALVDwqAd&#10;g3irRKIWgYZRtCDzzrtxFANDnLE4YuxJ0zSQrsvLlpZxoMhPJoZv8ySS24Sq9wFojZQ1CYf5MkN0&#10;HOiEz6empoBMNAL7FIXWsA0PobfckHlahSyz9jZpF/yQ6LEx6QVaccAQWdNMrNLd7VVkaXba4IUO&#10;tfegkg0+6dIV87GCqsfg6WRwyduaMUVc2Z8iZ1N4Sh4W0WReL9RhR7A5LBgRKjwjfoHAzt5QPHoe&#10;DhrjLi4G+DhB+GQIPWV4BC8DO4kmIu+V7XDZxThCwFTMyTjvjVIGgidjAo5+alxrledCS/U6itdA&#10;EijO8ky+sbrinGL5YuUopvy2bi4ubFFaSZGy5GJZZ5CMk9/eo/Bi6EqIae2quE693r7h4SFmiaCx&#10;vmPmWBTM7LJ0iqaRvR5NuCLsVTBzFv0LwWeGO89T7ZotM6kG0YMtLMvnGVO7b9GeeZohByDSf2us&#10;PgKTglkgYYEd2Ku1lk+rS6tJxn8iCTcyPGK9Ei1kUZTjJwq2O7bvjLMDGsMAhh0gxIeGhhUZkeey&#10;WLaMKDstek7DRiiuYD6sfBBFkcgKEzFhWXHpxcliG0KuFS3S68laQnrVPmraYYcGjWETX2OlrAbZ&#10;mqFj4BV8CnFCA/yNxcN18pn19WPAc0s0UvMpGJBkbGSg5uIRi1bYJAei7ESHdJxIoomVFGljM8fT&#10;lFFmrcao00DHgrpeYQvsFikEBGBJXCvUa1eMhvdRK+pX4BOeEgSqqaV57dkXg0uoz0C2F4C0xs9d&#10;lZiXPZbhCvD9yLLuI9AtKyhbCTLAlOGn8tTE99TkxhYHMGJEKlg4LyOOlhYW43KyuGlnT+fm4eaE&#10;M6Sn2PAskSfTg4zreu2AKBghb7ad4vzGQA42skZLY2kBtWmT7bgbrJiPASuqibshk8yAuZjfoZYo&#10;YvUIgXqgFe7m0QoWw914gQ9AHR8zhANKwALqvYgAzuQzjJcpy6t4ISUCIh6EqHYFtvWg5/T2mWBF&#10;LNUFIZPiGuM2nl6zmOxInssIALZ+rrELD4CN60qVu9s+N+Hb3aRZRWJmNOEnkYlggnRRhzuamFdL&#10;+5bN22bllJ5Heo+OjuKpjtQRVdhrFVhn4+VPijrjcR1JlQSLrRHvpsJzNr6Y/+KS7CgABCbwzmaY&#10;ow9yQ4odhhKyZ0A9myvH/px8WtkJwCCLukKUwrQMHmOGAqgBehQlxkBTqny0rFk41N3bMzA4wCPB&#10;AKlqpoACIB7d2RGyE9iks1V4GTrzq9LOCr5W2FyYqfmmiMFwEP5lg81Tij2PFLYDwhGTZanQvLL3&#10;pqXie+OuqPF5aLbAiCQ3Fa5fyxD9xPAEStHn49+AWTEs0J6dmWFGlpMZWbYF02SjreJKSIv92Xkk&#10;K0ZXVNthBEXdZMSIgPHxcSgH1TVMF7aiLbP/C4DymZVKRQp4CsYg64KbIETAvKHhYTaSiDLil6UE&#10;AtaIC3lXawzX1iv6YlEMbeJk0UCZzVJ+g6dhNUH+EQXR2ehKQwleBSu4JluTN0Aat4XDtJqJQqEJ&#10;Lx6x0UGGCF7xozB2Ab9mKEhcCRVZZ8AB2oGnKC6FKed9F8ur1D3LwaIPGNHiv6s0Qk/ADFdKSsDL&#10;sAo5H5HcUMmAaljsykAsIA2NBKsd9QsDlfUqsClKWxyrkT15VcCv8V9athHMe9B0GXCHcuF6QBuv&#10;aIKMeL8i6MOLWXX7xg2bMG43b96MMAEeoAKSHJdKhFvEVHkwALUUKp9UD+MyGIe5rwS4EzQ0tPUa&#10;7YpuAUelqshCBtDm0yXQVWZWgl7y5ia0zqQJMJEDwwIT5Y0sKiCQAR9VuUw07CAxAl+5IuaxJHUd&#10;+YFnBwCQv1BHyjUz703YYl4exFyj0qDqrarBy12F2cWbaxcgj4vPyMBqWKRNdoR844GeVlGgKsvZ&#10;AqT+qkC7ZrURnn5KuIlnZ2WkEjtycxhNBWumRKABmuH64ZFhXCpB0Iq5CJXDCyyTRRHaZksfwKkN&#10;Nh8vbEw8YhXjlydi7iE9zVuLdc2+i4fhGWmXIwy0wRicmJjw5q4MDQ5u2bKFW8YOHyZZIwpFEyoX&#10;9hHmW2GZGYphEEA29qUSsPyLgzYE40QM4TTMS3lMVooDOgOkuEvCTfKhcEKsTbwe4ASe2fyCBOWf&#10;cq9RvriiGVJBJoX2FPXjxbBgqe0dhQIEVXP/4FVFPYVkakUzfDMrrdabbRUeMIAYOrqw3TQ1fIKK&#10;mV1ur9TSpjF8QRgKc1FsJAK7o4Pdi4hqVhcy53omemPl3T8S+sk6AbxWEbRwcEaExdotn4z589Ap&#10;RKqpoq3f+z73I/9qZnaaUE60zjCI2p43XykCJJp8Eb7VbvDIThQWeVsVqOd5fMIuYEZJzjh2C5jA&#10;Az6HkcvtaqK17qdHSQ44jYLlgZc8grnCUwCE7P+VVWbsJ3gbhCvIJPEs4Y+lmTznVoAtOrBvFcqJ&#10;7YM7FmJgV1mz8EykJ3zip7KidGN21+PrP3FgmyDeklo+FFxnfEZGMzchab25OysKiVSWXDhdg6FI&#10;2Qv6WjEwlzGIpCGL+K2QVHOzqycEYDJTKIqRE4C091mxAAsA+SNQT9AFmABLtpFiEFZ6HM8LDsXG&#10;hp8wogP84v6xw8NMPDEtAy0PXqlstH70vAE+Aq9QQYgIkm3ChNtaZOOQ3APfiXap3L/BwXXr1g0N&#10;DyG0xycm7BpTmCYkUbGVQhhNdJUdyDaY3csvINSouIxRr6V1fm6ho7OLMQnfSEMRMqBtxR8JZJIq&#10;FbarV0WNoqi8h8CAj9XDXBNemr+K4DTplslG+JNlwz+knjkJk/1q7+klVYI8lEEQf04IpscGrwha&#10;AxnrvWUDww00yeafKkgRFycbpgSutjac2UwF7EpCXbWiwNBM18HQCm+Lyl8JrfJxFLRKHmvVQTAh&#10;fJxg8UoV9mf3ZPDSopl/0FTZBhuayVWJ7rNKvmK/c0oCCnbDiXzGyKOOOhrRAjZE6Fn4l9CXSaPB&#10;xjW5pEtWaJELDCe/KbRiyAUlTRFx5sfFy8xYFVyuYE7I20KSvURzhAOSLYX5zTrlqbVuolRTuWaU&#10;qGJtqFMZVb29rD0aVySSdRdRqa+UFEJDsUd2CaQXOxHzKjpIjIEgeAOT683zp5ldhdABhS7OfRV9&#10;ysFuZC1aaEUzR5BQpYdrFoGbJ5uMhiT7aiP5XEG0amut/EdDsZ7v/S5/ot3YkopCwR1OSlyB1IAM&#10;q4ZBOYE4Wps2ziuWJxVgyjHRqSwJD6IcX1l8UEKJcWqGeC4AM9wE/QQWzyewmAguBa2WSVpLqqCy&#10;cpLgw5NRewkUAvykZlSxGxyote8pIC1SN8IzMwzoDJ+Kt1TQDPDLndE7tDRJL9O5FEYNUoRs81Bi&#10;1tyeMC2QIabNDGF8AgLwYp1+haebDjULU5x4SVQSL0Qx6WR1y6/T0QFHQU/x4AAkqRWaRwg1amyZ&#10;eWi4YUyUhUXXMA6bp3QqRSVQYHpBiVrm1VpYAJgskGr8hoM2XLkeVujhl9XS9kTcnJ2hMLzQyevN&#10;9fUbvVeiYweLQUNx5nFsH7xF5BxNY+7JQ+YRrKTHj9bevn79BhCFO7kh+c68d5Z6jNOaUK08O7nl&#10;iJcFflE5rO8VZmGRmBizSV4UwXuzAO0TZBRdxaYQ+l7J3+U93BRfoPnIolNnI5DjnlD42tOUZ4gB&#10;w4l55Q2/uTeEAeykm7Wsyv2M3wEO7ex7ayqF8Rf9oegW1dYqT0O4GeFQbVthQdku29gyOux+1o0S&#10;dG0dTDFOLLuU7QWu6ENmRKXRmF1phOQ1xMnnlJ/VLsSv4mZSMGKGe+1oTg7NaEhBwxMskbxYATzI&#10;2e1DTs8RFXCROIr1RLkktGwJkkpDlJKMmGWO8bQppUHKHdHQQVK2yJaG7ygoY5+CQ+9EDWWxxweM&#10;KPKDhC3dXZ04ToiFsn18CzeZnSX2AQeEniXcQEpAVIjHHLsWWjVhGLWdz+NXA50c9RUNGJgAGv6K&#10;wwiMhSewNM9C5hwX8EQQwBppcfBnC7TADiUBDA8T0OzEf8xynEGif/0eNVef+LmFzMyUAa+4Ju9g&#10;vzAjMmsIZfAhHDUCPHqOqDfZkuS/yEsfPaKQt9dUqCcyplBH0arAXue/OqpO6h9MS1p8QmxRfEvC&#10;UfkzSm5ewcBwk/q9CUQf29cpGCXCIAXT8j6zzWSi1oFlJjZRkxCjSnkVSIvCQRxKHHbQOehdvd1A&#10;bWpiEqeyVeC29p1HHcUOAVL+Y5RSuWBAVHqU8bohyws/C3KIA0o1ECD0R4WtZZ2VXGGAxMMgwjrg&#10;F/mZ/YscYIrIt7A9ba10Uwlb6fbeYsOuUH4TdhawGk1jTtfoWCg8tF1kY5mVdTwPJsOtLMf+VfNq&#10;2LMWXiFElKBMOOzMeaUkgDijT0vrAPGtIxdW5B0qeGRgGZL2j0oGUPhjBYc7DBwP2KUBwV14irIt&#10;EyzVxUJtGduZUgEFvlh5wTExuFHFMkpZJhwjGNmySRa3c+iNE8DRyE/4loeKDfEZxJ8SIR66fsOG&#10;bdu3o2vwuRJA54QVRT2xVBBxprJDWR7FWGP+sKe1o2thKGwWXpXA02RurDVqF9iW7SpqXRhNg96M&#10;ab+Hp3hRBa/sBje6KgcjDwqBFp3FiaS8Al47g1WQhXqCf4eFs+QgpGCSZKuSZe6/bUuGRA2iYjMC&#10;5NG1o8RQeRyJwq6xKLJTUtk1B2HfrBgCrLWSSjkuPKXmJn56QbmK3whIVi7luQDCYRO1+hD8qhlB&#10;xTUqWV5ZRrZkYy3o/6haSa6FAIWxCuRbWBkhvFSzuSQtWVWS8zH4V72i8HAt8gYcdG4+ObWSNErY&#10;T/bWxk0bGADk5r/M3fI2lFlU0DCUmqcW8giFRPGu9lvzCwOW3a+fih83PENhZhkz+FTFU+VGErrL&#10;q7LAoFI9ZJ2K9hylDaVbM/JLSUv2xeiJ2htxi4AvsA7EjM3ap7wJg4yuEp4i0veAYTpZbaWgN0Da&#10;DFwwknmySZCxgyB2alR+bXEN43j4VuFeLdKEq7REa7xOn+MSRoMAEKE93T0WKVCIZmGqcB5wXbJm&#10;9hezS/aGgNmOv2nUGe4sHN2hrLSO9pgNyQvjwFuRD64LdbKG9ghKg962bJKrnolNTZJNPwHhRfcO&#10;gMOMrAKS3qrUIXaZMkVldCYMLOG0MDM9zbq8Bao1xXkqo2BVa8kqWEGUlLwqDKkB30A2I2H18jxy&#10;i1E/DLuAgi1QeVF4RNLY7WqJzOdPFpjUJCbG4lDs4ms0UWvvfJ80gnqX82A/Spji9ytrVM/RhfMI&#10;/yMLZgpOmxQ+s1JbTkmfFzu3OilsDS74Vdhlg5qaSgGbcFulg+HIGrEU3xarOUALcLIvnkDh0Twp&#10;PmxrqMkelusHPaK7u4899L4vKMlLA1XVJ4Kn/UdJW7V9wq94mWQdZDmAYGmlr78XAxd5BgARatp4&#10;K9EWYavt23fuELvytEKrVjUKlEWZxWqvbYEGZZXdPaLmSnJP62RQpeSLVCypNLIzR4NPmmniEeYg&#10;80ydLZeor6xHxYliMGvKVgjNpMxVGhjpwi2LAUc9mGyQw776kv7s/dSflV5V0VWxqKRQer9zmVn+&#10;ahsQFfoXH0QQoqjrBPyYikhLuf/F5oLMROF6ptwTlazVGztWf086lrRDxyBwqeJLlorhrBakU1zr&#10;og2H2HkDuFi+0At2gJ/QdS48rX+gH6PDKQlS9sJDs0kSRyVVVHMP/QQXO7sMjZXlaPJyqQ4Ngb24&#10;tAgbT05Nygq2CQa4QUcTS3E0mFTwjMrukD4ln4TC0gqrrSwhnFyfISIsIS0vgZhzgW2lZBWYNnbT&#10;kG+iOhOGJ90kKrUSpyzbKDNdmJ9FBZObA2vI3s35BblU+Q6GMjq6lqmqPHp6Khtna7HgUj2TbHHi&#10;kmFQeXSILGoRYIaQpNz48ZiHJQG/tR2RUJe2iDgL0RSxHwxiwNpgzxfhEbY7C4WHy8PT0UEd/heP&#10;yGVBz2ZszJ8Mm0sshErxmp1E4nFwGehLek/xnhQPaMZxiKPw69TfBIkTw+WCKDigKyBRyXuPquQU&#10;qegQTsqwmJ3zJKWqtG/dtpVHulTU7kBnScRdJ8u7RNHqfEq5C8zhJPlUKp4CPWVw8ndl+Rc1UvYk&#10;CnUEBVuClq5gicvwk9JiaS/Pto0eXIbstKhJKyIPWmmWqiUEZp6LOGl4VoAIvgElIC0LLHqvXPIS&#10;8jwHP67CDakEMTdgPlJ2WJyEAzqqqFXCMx5+oj3mTUKgovroMsHBwjn5IBBq0nn6+wZF54aHebo1&#10;UpnEBPIFMWGg0vyS2ghRLYmJGiuUluJYOBQJxVLObjpJGnOxn4XUChwwjtzATg+SVATP4B18yU7D&#10;isjdxDqWh2kR5c7F3FLvBI0gselNCirPZRznUElJ4U/8r5T29vf3MEE8rdgs9pnIho504YnsRZET&#10;FjyyIq2e8hSxVKGIVs1z2ej5xQUMMfNBJ1jrYgPQiXwV55YHUzhjAhCzs61RKwW110BQE5fVCLGe&#10;IpGYn0cwNVmZhmVLqAiTRUIatnUFjwk7hVGGN1FeQvKepHnZjhS/LqI+NFmB3bpCqSbVtTWi6kPt&#10;r/gsO4XByZRhArxRvR8bqaJNOw2lIomhN7zG3Cq0y3y1N5590WAqDHHmRWs7ZdcO03bD34mfwBW4&#10;HgCLQdjbUuQ+UYgueSeTg2/+j+aF0qQt4xMzlLzR3OJPkf5oT7yxVEFDZBM0J1eUFycgg8n2VCIm&#10;I4FYoOKJxOtlm7O5CL/4qnBaS/BrU4judXUqgLhj504vr3BqRxI0Q/9vk8gkndULMPLhmd1p87LX&#10;SRBMVWuNGXKkRWlkWizJrrAlpCIv2IrVFhGQB0yKmlNarTUGvQrzLlJXnwW5gwRZrY3h0ifFur0I&#10;O204AKUiMqYr6yAy8eJ7Kjy58s7UuKnxS4FWsFl+bL51HkTsEXln2W8UCyRJZh7JwTQof2NGTEJ0&#10;aePISpMS9MVJjPSpK5Py2doCP5CXC4bC2lXeiJVb9Ag+AcDGdeECOia/0bdROHkD2OGYQNIahNxh&#10;VdGdphJAGThSCdEdtAXEPuxckFK9soS5pKzPkRFMN2ao6M0CTy/5jZbSxQwsmFECVTbmXQRklKWk&#10;SJ10ZNdYLTJTazSyiGUXESp2VvTBsoPBljwo2509bTzd6nTxxTSsCEs0i5XGQGFZnnKZudRcbTrr&#10;Zaf4ouBbLG6r6fZPaSBrcEnnLXqEM6S19crBUeWULJFsqNDSX4manIjlTcTKSwKRgp7hgVFDYmAH&#10;Y7NGmY2mFWugxaIxp7Cr1TSF8o5XkauLTeft1LZWsDLxl5BZNFM7oc1aCmO1CZYqVscNU5ChV4Yq&#10;eTTiXzxU8tJJwE6DVA7eCtGeyvWrAIRrZfws2UQGYXHzKUN/kQnPMkj75k2bbFLIpxDyc4mN24j4&#10;RxRi4q8I2PQYP6HSYZNZbF9xQ26o94p8IBVYuQYBCKRcPKaAnOjfEEl8i8Ht6ay7KMV9a4FTdqTQ&#10;SY18wUjznVrlkYODhhpUN1khKOgV7TVpC0WwxZTUkl09ZGVLKzLBhBvyHr6rfFAHQaNRB0uIrUit&#10;6iQfLzeGNiRxA41CJi69MR8RCKUtmj+w69093VRsy6WKVgnXtx9ROGXjK27s5sqD2PNCNuEM0oKE&#10;QN3OszNowmrBrTxe4+A6tcXElnObEEstqdpAU7wnStAwUbFiaZEqgHKA3FsTGsjSdKPxx/hsE0Mp&#10;ZlI6nVhlxdD+Wo3gSIHzB5QNGJs6BBWTNYMIuZpeR0KyfMV+SMBVHopsn1QeY5pDoJV0KPXCZi3W&#10;Syv7wnBYINO37EVjAixEkZoCruxftWRhRhyljGMCVPGxTE71WyhVaUK/9ja2kv/MUCRBCy/3xJIo&#10;LBaopZcYKIMGu6xy6WUNSxOGRsT0TboIJVABgwVMS9swgB55K/ACdndvMHbJjx5YEto22RfeUe+X&#10;n1IWWC7O4+OwV18lZZPHTw+vC3OxDipyMJO0Xic/e9EcmULFx50O7uRdxCSx5PW1ZivUcW1i4nLR&#10;8+0EKQkOlYc8QNYkgxhBu/p9AOu0rHj4xEHtMUEs9yqfQeV2hR1YwtdkUKS+SSg4rcHCaAtiFtal&#10;P0saaGoOl1V2oeSs/n4nsJck5Yq8NZrjR9bonWdtn1PxH1XDV0ivLRcb4u/IZJiqPamdsMXoSUCl&#10;BDADCjPWuNHjrIs/wlxGYDASiGfRTIjsGviCpgSVy9NastTlVmx6cZs4szMmAiMljMbN4flFoTV8&#10;iu7GLREAXOBQkZHJ/zkUKhrAuQCgmBjqSTgm16ABiSNIzSp2RBO7rIztCvhieKjELq0usscYw/wF&#10;K+d0mHgEvcyWT2zMFwhrxhUl1Azlbp/Ya1iEXQS0qSBqSlOeVKFNaf0Ci8EdnIkMwNq3nVI5y6JV&#10;+sqK/ZfBs1OOuUirZ85IKeAj9V5pk/MyHPLyHmPGw9kd7tAr87eEkNiM6cHLOkFjX7U1hlukZlg3&#10;b9RSR5Wf6H0SRir6QYPALxkFyRyEidl7wGN5riAcUEtQWTcPZWZdAazlfTIJiq5UspAqsqr9PVGj&#10;TB1WteJY8SLKxlmsZv5huOJxNi9IZULOQX7tGzdutOCJHJbADGhqAFl3ElpX1cZxCAQz9ACWaqpg&#10;YDFOs1H+cqsSx1/4m1vwQQIivq3aVdXivQhYUY68GxogJlgQV4AIOGKi59kO1rinjowGvu7t7VcO&#10;fq/tCIf08+PdqilT4+dL42qoXWD3LkiA6HvllUaIlZZc0aHYS6AGoByGDKiSKVDJXis+9pxrTFfR&#10;6E3wjy+SWCVvdAcGiFJyEm3wJLzptj4iY6Pgl8/9PO7ic2O00CEczXzHftygtJ0d2QQ0dAIxfASg&#10;ws7IhSUjDT3FSpM5/orSTGAuUlhkK+huhmAN0TtZglpHVb9LFrWWjktFizJ1BxxZrdx7Bqc1ZxyE&#10;sdKjRZv5hfYqLGooRPmkUjHssvMwcXb4Zkv75BEbOeKECJSqDfX7Sg/ignDeRHliuKFpxflbK181&#10;HSosYGKLZoeOyb4zJVzXeH1BMMWPehXsSxaMS0lcNdpUGRCp29urXhPMxREYxWUjEkq4wNVbMZ2Z&#10;CVMUp1ArTIkQmzDJskkiX7XIkius+aIXRHixlzwFQzhsND6EilDCY60aWfush6suVrKv5L/XkNxf&#10;EIb15bHIsaRzh82YS8R2FE/kNwoOMhJlijJ0gWXDhg1m33KR2ID0BPwKK9GiKyZS7Vxmq48LMiV9&#10;pJg/YjTR1bWF5qwpFQGuKYqxgqOXEUhP4XZWBIbELxAeWcZUNKQBo4I+RiTrUkqpxLNAthcEG4FQ&#10;2LqwqtKiqy2x8JHm1SS0So2iNs/JCMF+L1zmtMxaa6GpdsEbH9kSxVFcLtQfkoqXJ6aK1d4IWn9R&#10;VDYluRIOWxU0PErxZ4mqzUyrCUToBVBiHCBNLrYTTnzEHF8NcU1fRiMpYHU2t0gajhasogAHB4oq&#10;AyMZ7XaR+x7nboydIm5rmZSNLuLdt5iQM5y/KHpNYRNmZUuyQPOICGwuDYXkznqExjhHKixhOLoy&#10;bLvIhszK3Cq5p3GfFGytKad8nq0P5KWvm68kIMW0lQSLje+kuKB306zUEswqeaqHCKip9Rx/wlww&#10;q1H00j/Kc7N9ZDd2lHXe6CkWsYGo+ZtQUdP3e9kaYZ32TfBVhDrPha1IsJX0WYGTryKbsxFZcfYl&#10;lwHbFIgkpyHFXHweVGk27pR/WO9gAOc/M061156mv5Hv3Quw8irtlYsCKFu1QYMW/HLq9qJkZYdN&#10;1q/d4I3R97adomYXTds7Z9HllzQC/ZEOJkYOP8PRDVMhrL2EpAXEaBWQkKkR1VFtfllqrZyXtJNS&#10;IszelDLzQD9AjDQo2J0l+bmiPWeywrBU0SPSUolgExxjkYWzWJAyc/urRXfmgdpRewkCOxNzEltK&#10;Kxm+UogHe4o8Y7suRPRRlhzzMGOtadHbZGw2IwgOWY9wUyiMBWWXkRSPY9VhHnOdon75H624SLzo&#10;CQWZNJgI1K8aR83vVfCSHRTBKFEic5QSR8xYqVOkxqqz3VACvelEwzgYBUzJckPZrgDJCyvoW8O8&#10;meSCUvmKBAVrYdJwHd7WyBbvslqCE7GRs8ZK82oeWO/rMcMfKq4lMrRcLUAQyDVy9iuMpzBsP1Gr&#10;krTw9CKUQ88Wp9p+sRTqJMl/w38PBWYbTXvR+LL8SIdQJrBJghy5xUhjCB8kw3x3M4tCXZqozGg9&#10;ryRmxfZ0FoW5icjL0qLRNdYMQs+EbFTf1t1tX0G4VaHBUEAl18NQitQsWkURz1msolTA3xK9AK3e&#10;LMNBmlfZ4IoZS+qIuQkSd+Mv5unyMMv7ydy0T2JzNddDUQIgVKvzhvYGE+PjqobfuGGjn+HWuxa8&#10;fraTW2orMA0KJHhT2qP8uWQH1LuSqLbuSkXXiiPkSgNHA5RG5BI+Faoxao1TnmPZuVjd9nH40X6W&#10;ZhLrLpZeE/HyGYoogyc7CGrPBVqIBXUTKkY5L319YuFrgx3NTQuMWoePxBC9zc3F2GGzLc/rPDrj&#10;nRE6zKSIb7eDjN1eb6S/Ks6FZA3wFT4fNX9QEzBhs9m//vPaHWhMZXBplK/HZYEwk8BBG2vm6G0h&#10;nV/KuRzqQjTvo3RutXoLYdDKcMuWrXw+y6Ls72B1vLSJXkLBwarpVMU1C95Fi6lfeSgv4vUSOVUZ&#10;rm2WooZIJXZpiaROjESF/2zTWbg1/9QoUbY+yGZt0LwxW1+kdBN0Cx7VWy02WmV8hB0b/LIRFHTE&#10;n1WqW5XQwKTEVipRbV2vLNM8nSIP9l0tYGDKaMFJWhFTUkhIGR/eeYVg49dIPnukAJTmEv20NCxp&#10;vmYNcqAGo5gSVOSwlIJ37BR3m0xc8xUmJKacyH55xV4z39G9VqNAJOFzWtiGTwbTakKLNRcHQgXP&#10;grqCueP9EUQFZrHJrY4V8Dr9xzqHPDipNA512ARRNwzGl92wRX3z7dGoOg/GEvGki7yNmqDhTEAF&#10;JazLZ7k8SxCx9HYulsNGHiA9rn1BsV/MvBuiKYvJvBXpFR45A6Lh0i+QYbi4o2QFEMsl8NHLGQXO&#10;7GqItpJWWMO0QprICsM7eoE5QhSOuNRYiy8ucIx6FYQIkjXRQ3hKldlWMElz9sYUXdrQarAY3kPG&#10;aAqSSGhYCqhb36tFbnY9c9SHsR9DYMU16E9KjYbGt9XZ5IAohCSms+KGPW0tZLRh4fIB0T7GtzWn&#10;E0CKQ0S9bA189r3q7B2IZ1N4SpX0oQ/rKUm0FHSLXlAWG59eyg4yStLzvLEyOmqrVpAvq2vEKbJA&#10;RlQ/Eb3RMwJV759/pGRWz47grXUWy2rNzXSuBk5WYF2xrSavA1iAKolSKmZUxViUhmqyy0vPpBSF&#10;MIhLRuJQFyVzcYoSjWNllRbd/pa0HcXyWuE9vA+fMurGHNZUlUkgb0gXuUU83Ta7cscLghpqpvzS&#10;NLO4EgyZ2H25sqR5VoqMHEZLy3SxZZfZMrIDuIYlix6tNyRfVEpj4SuVP9t7FUFlFlYhWOXaCz+T&#10;ERqPfDzu9hajwodXiMt4Vu3btm1v8EBdrScaZJZdzdxOHM6LdfxY69aaNBv7Gr3exqONYS3aD5gZ&#10;1yQ/hcGVGlSxgBp1K7RIT+NK5DJsUFXywUUKju8CNXW67eouPdObAp8F1lGXK2yz8mmJ54qG2jYJ&#10;xQTIQEztIRznY4bJOKisjILTwewE/43DvwevGa1mxxq+8gJ6CaA2AcJWBaGtmQThEq0IBJIGVt43&#10;qTzhvNWGFEQOIRn+dbmacSf5KcQdOolSYfKoqD8c2Z2GrfBUqSLhaAVWJphmnhi4NcjX70JLbi1w&#10;RAlPRikXG6uCZOHdjrbqwzwwWJeLa4hl4bkx5Fr+qSnXb2xv2tceeyN7WlG4tQc5KWAoWTXJ+AyG&#10;GCKCvmZkTWnOrJ7SMzy62WkYtY5HWH2VLwM0SDpV1IEoT1qUUT0XZ2sqndV6n9hPeEodDJJwAv7J&#10;xIOpkf3s+vtWuli7NZdstAZ/d50qH5b8Jy/czsdsUZmDzEHHLoIGPJc3CC3LeDlTLA6VFBq/Twx2&#10;Q6zEoox0ZdNqNMzfPCqrspczcE6TjfLiE56VP5RM7Ke379hxtJi6rH3vrG0/wyie/CIGCxPxvnn3&#10;7PkNighj0gbZCalVXQlTVw6DmyrZ+LSIMdbpORW6WNiLV3kNUuECnZqe+dMxipww0EnXBgVf5EVD&#10;eyzNEAJwz0FbnFkFIw0HvSK+eNNM87Y27EmxmRqGotO27POPOhqkqUbTn2UHKs5V/jRDCNzydF1p&#10;dS2eNflT3LQZtujdtZ7ZmGCGEVOoSKU8oH5i3jRtaPqJCDs0yWIp5LlcJ4c8Tll+2w3UgaAma45v&#10;ZDdZ4kfsi9maO2QIOQ6zl36YghQBYlESdIhUZImfE33a8f5MJy74irCVWGyHBf9LMCh/t6QU5Ymy&#10;SetWVfXavJbUchWHt78KJ1I2t3WGBpyj6+Ua82Kn2LHeGex8Hoi2DOaYOyhdiDgX5O2ExsLduCXK&#10;Ap9wgTxMiXS6mUYo02G88mPiKPI89ruCieXLgnsaXH4Dg7Xi9WlwQ+hNTrr2Np2aNkfpUKtKvZRC&#10;JXUpALFrlszgTuNBFggoU18V3NC2W3fQNulR9vKwTOBsDUVi2GQf3hcPYCVZi1M/1BdsLfy/YJNs&#10;cHUITW1QAa8pmVxhaU8rhJCVEcN9aWUvJrhjx1HB5bJbVWiusKWwjICzsgtyZbAmyBZzLqasOJQ5&#10;YPgrJGSjbMVVZ6kxSRy3LKOI2rgTQF/c5T7+hoEd3dAghUrdBS/nH5qhqKds2EeeW70pwK5IUXPN&#10;Eu62qFBFtTfFTeViUHfBq5zt1UV14LmOEVRPrLlMdbaD989kF90uGVDJG66Q1TylcQbC71uFGEPG&#10;buaSgV7R36oNCkZkkCLI3GiGlAXzZx2ZyD8wtVBm8CN7EATSPlZ4oyd6Z+NlP5JHVwRTEkDyxKJf&#10;1Lvh+eirnBAYnT8T4K2d1h61aNGyvwpWZUoVE8+MGCGVs0Uq5GCNMvN638uZc8Et/B7OWtJJMmgn&#10;SlkmMy2pIuqZIFyC6fCnuMuC8nTwxfKKeoLPC8s3a4/y4obhDb+SRZeJvPRJyW43aM8kE3vQmONV&#10;x+jgWcnuBTTiR75LFofBmCVHwmf8iuK8I+UZtuVLZL14Fbxuq0U6hUbZ7swcfFZb3xSOlb4ZNdJH&#10;fRTPN47piTF8sgPZzcC9JKj4Kw+rqBnvASy/XRoiA5M7sH12NAnh5BGz+DhsiubjHdKrpp2KDgUo&#10;Fiage4l6dNU1mrniHo/qKLC6Kb8Hj2FcXoXy/JcQK2SBLJQ4KzJTBqqFpz+X+eHHxbTMc3N7sXGs&#10;bHmHHYWyhOU5yFtS9+Wid15jxfqtlzmTurgbI6y5PS7M4HQ03ujJlSbiPP9ooZ61w4dlG/isTKKt&#10;6DtK2ZG+QK8jhVbNQ6WUxgwJODQncUBTt7exmVfG+1J+Gsy00isLkeqO6BFIWuxYV+MYFU3arlrM&#10;nDWEBZP4Xvif9CmPUysmR6ilNd+qxHsZ1jFvNVXxQoKX2RZ57qu1yFinjKAkTRVxZQu6JEYJsw3A&#10;QkUBbCXDIpxMe+F1+c7EYDjxoVou0qVBdcMzLAS6dY6iXgksWLpG6qngK1iXbTXLEK9REZVKOmlD&#10;45SW4mtQbmHNXmvOHhWmWmLlGIrGVoV+TUFW6bwiVRspFCCmr0h/mhuAG6WlcaweoQequ+fJwQ9a&#10;q55inPPTRRFlH6vYZSxSRsOuioLnXGfVtYuCtEABgN9BNSuavA/yWyHJzI0OMQ4KoIsrpGyItS6d&#10;IaUDJKpQVMQIZ4ZtD2EEd2sVpDC8asQK6YvADOUU8ol/S0xTW80DHPexOwdzC7+Ej19IJqCRoYRy&#10;stOmvcKevT1JCorxVaRRRL75aCL55cilZiujGq2xlnqGNZWLJTW9gr0FMX1RjTFiqKFDv8JT6jVX&#10;ylHophCBllcosQmSlYhhhFQAQeCyCKmitOTVDhYPQ4FnHumZFfeeZ6i1x2XYBPpiglQ7YVqrJIGI&#10;fMXyUAmXckOnOkm+QPsr6tlmjcIiz7YCS+NBtQio0CBfRc8os43pHryvyaxGG8FQbNto4Cfzn1i5&#10;YiM1jy6wLjtiEVGeUzGCxDyMDBW3KWfxpRBE45LBh8UD18ZhkdYNsWTzcpqZmKwhLyaY7B4PLPHL&#10;pHQEqm9xcmOJtfEm4rAZDZo3pQJdtJMiHCPnuKWOn7CR+LlE5BjauJDd55UL5Gc0/qjmLBV9lp1O&#10;hrYY9oMLqfgPYVy2wMZQcM2scwmmKAK0FESjDyY3pJ85sODsm8reVcLZIwudWURFeh64SRGO7uZS&#10;EUWagJfp24ftbd66zfOKjCouNxmrPlTP8t2I6hlFpHrltZQP3xSvlZ2dTpFL0i1t17nBXnV0KziU&#10;RCMPVo1aKVVB0uhHWSdPj0cquQP1ypNA5a2KLmAOUEIPmlhNGmFW1lNCNvLZsCTRlHVgqyuCa2hD&#10;12ghZZ9qhTu7WbbMFq8+KFhdhKfJsWBSxizbpZ0QJMmcYlngvupk3MypGqPEpGUWWxRls+XTqJ5R&#10;7WhRi5rmXLZCoCuV8tomZ9Iovdi+IYLHIptSqyn3mQJzPE2EmOCCH1jlPnlxVlYqbn8EI6uISo6N&#10;9J6xduXZBolk3wuUFU8QJOwJsLpXLU+XRRJ5ezJsvCSGd5UAJN96mAufFRKt5qCrsom80E3cdkD2&#10;Dp5p+idRAJECS9t/tiWKtm+NXwxG4d4kHzCTxCjjhggqVlG/ZGZ6k+vNLT5HpThJAaoo3PPUKxfX&#10;EcNgaa14ZgLBDRvIhcJLAzKjtVp7KBhfCFQ4Uxaru3iOe38YhgYbqBPHjeDkpVonswGmZ6dRXkGw&#10;YKie23DYl6132pbwXFtYYk1hStlBgQhqBuP4VCkXdORV4w5V/egsjoxr1hCiCi1IR/KyGzOoBHkl&#10;v40JUUMVx9KuSYWTUuQqiRT7yz2xIgEFcDvVSVBI56cJFEUFM+XbnyLbzA5kNpH7k8gseKsoe55y&#10;fplm8Z/Z+yWuE44YRSFiX2yiSNHga35lsiKFKmggvJKPOaSglrURvxKhTeypqNpB9nC0ZvUi22NO&#10;6itMXOYIaqwgBa2F9hNuH2MvES0oYjuH30l2m497F6r++E3MPlQXCwyFWEhi1VoM0iPoUbkelZWt&#10;cB9QIh1dPfJKsiwSJgTtVRzntDswF5WeoIVYixFHsGmvZwgn9UFAltrioHzYj4WHT8wpz9VHSALm&#10;Jqw2qwrxCNoWvAFOXNNSbBOJ8L/qgy/dG2FUWoLGVaL6FzNWfgUprH+vsGF0VBViBmOFdSnGF/DU&#10;iIcCyeSAlAyGJIXndPeU8GpAHZToYAEbKn1BXE+FfPOyg1YUMQDNmLxc9WF2VWw7QjyEI/u60kuK&#10;mWkS0gqi11hkRPYZ99QvVaVP5ZwpOrrjIuxS0aBcFeEAursQZpoPBNGtOwfFYt9KLsakSvJ3dToS&#10;vJVMi6ilRXeVVK5qr53K5LpTLyFcpullBpdXI/4b9UK7sbpC+NAJ2ZoPBmb/4MDsNCcLqhaxfcPm&#10;TcW4srQXQlFaphbY4q8gCR2x0mrILh/tpygq9CdxJ6Mp7nG6VHAmFwfZY+/4iHE37ENSUMvvNgm6&#10;I5kucm2YKI2FEWnGTusCYsH5yXF5+lzRalfrOrcuTRhU0Wu5KG6i2JUGdHawjWS7yOw8sTgwjNCn&#10;IEiL14BSbm1rjmZzLMe4rpxB/oQDMj3hkn3GfqLUQkHWGOXZaqBwE+1rKq+k1Gn3uZ2WEV0dnFQw&#10;r6R1xXykvAEBdbXoIOa3QuWzuLuPAmYoCD4yKzRpoFmiO07nR+t7cZO89/SMYvDulhWfUy5K9CEh&#10;Sr7qVLSPJETu7epQSMt9crKHKamJB071VmB724rTRnTOGrE0Ry81PHQmpsB7rcyd/Zm/wm0wTH4y&#10;vVU11/BvcWq523isk5MNfC0ljBHsWFoA0AIgaXhMv+yaid9whpIj33R0Zrgt0kT96PVocjp0nCEt&#10;vSixh10rW7irE3csdSfRhRgB4Qk4QuNmlPowWRZhn2ELeoiUa3FMaS7sgk9tAQJqOGzewKTJYitq&#10;QNS8yAdqiBchEPV51NIl88PktTcSzLZfdPy2GuiIiIIh/OjwKRGAuighANQTDxbmrGh2TpxCyKoL&#10;wA3JHhUFSyxpf5yEGaFkdFHE19qYFmL5QbY+WQtUk8zgcqY3nTFcBkR0KmNWfgSQ+JvyxtWzwiyP&#10;rD8tJyVzzduXJZlsx6A3qAM0KTauiePe9q3btyujqeQ+CFvjg+QF1+G3JVkOPE+MSlkWjEXqEEwk&#10;p3zyzFRJm6J1ILn953oGYFIXYgcYPT9zDVN0iDBLKj4z20+hf643y67Ucl+6rNY7Ginp52Hk5hHe&#10;ySiblgjmJ7y8vXHAJ5wc3buiWrMZ6zDh12ZlohozY+d6Fe3aeqAx0RH6GF3RKMNfvddKRU8VaeRI&#10;lFWJREFSjSZV0OHuM2Ch+trFSPAq7WgIl5VPzjM3whSNp/QlCdwMS200e6R8UMMl8y9Iw58IdBmf&#10;6qIYIZE6FzYoCV2RRFaORSHFzxK91RBWDUPg4mZ4ZqHWxr1NUhUytwYwBBLthgnUq/J2W4O0WurL&#10;AbJlt0x//Lbzc84S6GUhstmWONOD0ntq8OVGNd3a37dC5RfANIrKa0dhgc9X0ZTA7B6nGZBnoBSy&#10;qBIiSLheFH9L//wLeWpF8l16N1OQbScl/yj/2/LfSKcpx2wTUlrnssLkl+UTztZSY5WHFpZS+LXh&#10;ZBRLmruVMxguIkXWDWcGKeq0DJlIVnq1wUd7VdRlip+cSy+cb1G7HB7PTmo+AbM5aBiweIp3kz+A&#10;mo8ic1p9+Gh2vKhZZRE8KOOUoao3Qe/6FfrgQlRCRKO7g3McmNqpgfKxDSV8tm7ZVobLY/yHAs6q&#10;zS91nHqkEgTRgVtpaT84TMFePwTBHRgjZOyQnut2h25dxFlq+lB1rkyhq4fzHCwbpVBbdwuLdolB&#10;ZWDaVJBoB4ccXTLKoSJoTfLjKF5j3m/rUMDRzT6SLrU74UKWuY4Nuca2YoZN3lXp0q6q8H5EIzDO&#10;q4JRSZCyTC3h4KkSvEozio7nyZuPFEkUPcIDGHBaoa11lb1KL8ue+wwTlAVyfzu7e+DTarZub1EH&#10;DRzNnTQnSxhNKc0vNLCMBk3Gv8F/P1A/piJ7hcxxLGEAnfgRQFBVIDoAGQpuz4P8LsGXMjt31Tfj&#10;MwOyQ67Iaz4jz1BCSYidfnF6rkWZE9O1RxZZXrrmFq4ugqt/C7MsP8UfBZi81+Y2gKcR6GJFkhED&#10;LqJ0LNNJrEVNILphtT6AJZvkZBQHbBgh3clW0IHE8eCWHem/J8Lt6x/EuuYGJwqrWN63l8zD0IyB&#10;aV6hOjX1RrLSoO3LoXgx5r0eMRlfYP6KimE/dPbDHEcqfhlMRr8b6xeNSBDr6u7lEnY8nExeZHeo&#10;4wmSmFYx+A0ERGtudBQHpIY3azCztnw0Voi6lOAj/TxRz2BAwGT/lZVIhYrci1ctCIiIq7iMkdX0&#10;68hXYYwN3hQuYwTMgytGkvfhEWEtca6zf8CG+ikFGWPpnHba/Y3KyVvzeD4yll2k0Z7SGYDDskoe&#10;UUnwAqChET2Ynyd5apYpJk5ItTcGjk6xE1PtmqHnHYfRtaoVaP+geq1qQPTcquClTNTzD3/1LDGs&#10;Ch8V+xfIIl6Sy6DtdG2OVBUgj1Wl0sG4NmQ6p1+xtjsSpcA7OpHUe3eMzBoLgOo9KUeomNe2+Egs&#10;RPki8gcugAYmJlVejViMfSURdEYPq0n2EajoGZ1Z3ETzXRpSsxK5yPlregbwzGobero4zEBI7OAi&#10;JFBnFsWpXuatyUvhNe1HF9N7A0fy2U4+HSqa95iqcwvz0LuMK+Q+uVU9fSRRh2q09z3dqFKz1HNS&#10;zMpIHHbH/oHr5QxlAVCUhd3nPLjKwhWaZGnmrXqiwGr0utvL7rDmFWQptFxQp15zTq0BWAEKXkYP&#10;lWsh8dhWbC93wiPZtNvWLfaAtSKdf0tlk86RgBugELvuhDMW6B7U3d83MDK8Bp0M6C3MK0G2QgBr&#10;bt4sCwDmXMJn0eMlf4LlcvdoVXbb6i7grs6famjnZHzpm27fF6L31ud3/BwCu+Bjd7c4nxL+zItF&#10;Tdo1l7+JM9gbBQVCFrgakAGsbYBAVf+Q2lyWk8KtPYkzyATlkYlDBUvtJfVDo8taq4q1yOOixXO7&#10;exW3E1znMgj2f29WtoZvi2ZnDBNHC6pZwhdcrIiKD8npYatU4jE/T0fkoUHOYKGHqRKXW+932ulR&#10;76wiFgM22o5zgfCJCiJU661du25kzSif0SNzdlaHXUqPLoWnbZi0szMkfqMC0eoZ7qWTNNhHVfso&#10;10gmep3u4W6gwkzvsuNkIcmWio8678YMOOQapmsT2WJGio56W7qZnIu7pJpXS48yH4MtEA/gTCJ+&#10;fzdCMBRrvpCUf6GOsTidMi1o5LoJIWlY9a+1GuGXILbAIY9SypQF74NvqeZQVM9dNmJL+g73dCN7&#10;Qi14JQP9udiEJ5LJNF7+KkJDOpTXUniKnY8QGOdg6oxUWTSw1pbl7k4OXuniqUxL7ht2yhqCVyM/&#10;pU6ycT44o0qeOwRmg0brjFjNEwO5pqdLzkqTdEHN3XA0lybm2rwIfe6yKrt1nXOhoV2J4xfygtE6&#10;8Dx1lcNYISP4ugnPQiDuWqnzpgG5uSRF3KsBUSk06+sjE8oaXxrlmcC0Ikt6wc70UmGFCUnsQHoU&#10;mfS2NvkE99ayxJu9A9J6AWCLAr2s2058S5GoMbB7I4BslrJHfKk+zZqyFQR1C+umHQcsbwjCsalP&#10;G1PlUrNjc7PTNiXkDx4ZXYtoF56srrj5aSdGALn8OfdOKO1cwWRjIr+FNq46a2B4Yk/l/CmxZo53&#10;oQIAzsuGF+4THlSFpWqAGDMLK6lQ7m7bW/A81JEbKbqDd9BZBjctR1UqtHyf+56WOF1kuLdQmRS8&#10;V9seVDLauOocr361SOjsNmOak9/LlC57GP11cXlqirMOhwX+TrU1UDY9G1M67+Z0AoBZjh9EdMt7&#10;V4i4GLgSQ7IQy5anJ27ITPat8NvOC+OF7sUy6kg0NO1CGiKzlvPiIM0S0/kIzZRgpby8GE/oYNLU&#10;vuOHlEUWM8sypQgDaQT6psoE8dKEWGhp8ZPlfd3HhAvNUxLSl19G6owLwaNW14xVuphPsYj2UaIe&#10;hba1O5VaVOasTVBZh/MJFcQocXp4B4DBRRksyWMEyfCw6pCtKImh0lgv2ZMaR/P+bjyuQke7YICS&#10;X83XRHjUr2YmGdEK2kjXkQYv/cASWNohIzs5RPkjVuBdZWsJXAWZdbtTHmSRxXdDWIYfrlJb1VTM&#10;m8hlslUt75om2eDX7iKmDgBgo+2kxGVgZFKOU+Zt3x1KSpcjN5q7FlupA4ppefV2mEckS6cyw8T/&#10;I2HEU+Znp7EM1owMMSF1S5D6r7CDO2Mh8LtH14yQ5M5mdHepbJWTlWAl7CkCAFMwLKyGsPbKmlR4&#10;SoGPvSQx7MRTxPHl2QQz0Qa43l1Qj9iXsu9NCTjNPMWbK85ZHldxLj4sKf+UpdObSibVopoK0RSq&#10;X2W9rZyX7J5hYriChAkoElURH/uW1aOkvw+No8ISYZKbq8s8Jvd3dn750IGJLVuOxq0JHsgRosJ/&#10;FDD05664IezajOZgJPZeCIewuRwftSwxAfjleKHjxMpZ0o5WvW8b6IvETTjRI9ufZPlxNxrwn5Xx&#10;WfOQoFa1/5L7iXE6lcO0BWLZweFXvQFaSOR51JXCLmN2laaNYkDcUnWHyqLqEdI5IpAoYenyEGFJ&#10;qjz8XAlos8XIdTs1G1Z0eS82i7tJnEo1X3m0lrGMXDImNiFNZhIs0R458C9lPWzRLrYm8it71IzN&#10;2TUvQJI9XzUDvHx7d1VLdwAggcW+iABQvFNTVbxTm2QOaG6c4n2bsoK3/ObmvjaFHJ+ndaeZKaCh&#10;+NjN5Tt579pCGwjiOyVLMNjWpP25Zij7FecXwtPOfJ31hd8HDKdssGi6Ld3YQ3bvkTxm3lFUIHM2&#10;o1DJD5HllAC3xoewIS567B88uKevp3N07TArVC6X3BAcMIC9I7c90ppwVfYXYxCG4voA6e2uYJZ3&#10;vzqmRgvJe9JuJGMMQ2+yELDh6bFDQIbGwgKHnEHqKEbozrX32jheXjUaB1VqnPGgBaUrjVVf6mAA&#10;nxZCZIZyKqXqt7ZNzc4AGLhE+5YtW6wXlvRkAb6SXdYdZXAmSgcomZn2Eo+GlHFrlEZsXLPjE1Pr&#10;1m3FBU5qlexSnRTF7fyJUEmiRxJAHJd1ioroROa6oo8Ql7Oi8LlhLRMnAmr2dhmXYhk4OiyVN0do&#10;8S3LVUpMkkrMBwzVyBHLsqCNHmrTSbfoAkfS4sDH3KIYXz5/NE7ZytXgIQpTSx4qmZdvjcqqXo9h&#10;LLOOz1P/JeGbmetxJmHJwNylcfx5mZIwRKijx+KQ9DxdYyzPfbT9aluDNlqgdXA9wso5kkcjiAW7&#10;3Cs5zF673XZiSSEVP1f7q0HsPtMJod5KX6CMnXgHfZcoRz/1+wLPMMM4ACsgN6FMlhNWkKCeLzSo&#10;jTHhJ5qWlybPQ9zT4qdSKySCQZL5OXwHPr9CqhjsspMO4lwvI4DQD5VfXXjTYAfgjBzRLAkPUhzk&#10;SccytxTypu8lIPKpKBJ7zkngMuSWgtNuViSsi86idBWnw/lQZDKJiMhqQIe5+bAHY5NxGJA39IG1&#10;DJRPWyVT0o9I7ISVgFdLdG7jiumZKdQvaFDsE5OztPtpw0dJ6YA8ER0dKCYcq5Q2CFIzfRwVA+fk&#10;aXcsVlsWVwwoU92crbj5Ks5uuFozIINDOCXXkjItAaKa4zttIwLSFm5DKFYfCl/zad4UNSBJvXHn&#10;UzfYo1O0yVeG/VkK+2B64nC0N0ZjvN9pp5mn2GGsISR5tDAHn9GXuJ64UW9fD+aSBazVPXNF0TKq&#10;7yrG+cr42NzGDUe1dw7s23tgbGyMbV9YWkAHqWZn4pT1GkLFJd4D15RQau/ibzFm7bcOKIl/xG5R&#10;SU5LZrvoTVahc3FosQuZD9EXrKcIVtEIkMD4ku24SZ2RkkaNZO78TUzEdd/Sz2Q8q7KD3+IQy8s4&#10;NbHwFNJLINXaZWIDuqwyRIuwCs1pr8o1UWAcKSleg+xzxsquW5dV+K0K0SqcIl7SpGHmcqtv/kf3&#10;BocKkQqnghll0IYcrgi3wrlKLyiI5ClmEwWZSguzyKvU4yabMWDPZc2veCPDgcorgAhTD0cLHwkX&#10;sboKnOJj1nv/1kXkaCgDTW5QfCp5HIiNF4DTn2A1+IecPLF6r3vd76orf7O4spC4A7LASUqOJ6mU&#10;GbNaZbKRt6jlOCaoQ4YYJSztfbBsVyKf1T6iY6pclbBZhmix3HXGOA5g6MBuYY43bJ2bVbbE8qrO&#10;dcpp8+CqjmcSrsacWYiap6SBtg7O/CFCurQyf/zxJ2LYjY/towHLmpHBxUV6p64uc9qWvOd9a9et&#10;jYHc1dMN1fgsC8sZgzp2ovJZfCCc3djqveDaNJYmG1yqX3DCElJ6ptuecS9UrJPCbQkSaB8eHrBC&#10;ai2uUlRD796pJuTxt3nZdaISZ9boUytVQuU4a9pxVoq5DNGWGfoGzs8VnqJlFGwuWOgzB+Q/Y6b4&#10;HeEpdMSOyW1Zqt0UnrQrmD89A9TgKce0tffv3XdgemoKRm+56rORnDhV6TXCWu6Gfaa9a3qFU/rF&#10;w3DSiQt201t/hvXwaBpxUwyu/qCuJWWwmgyYnQOVxQJp9MUzfPHU4zfq7O7kMgBCBoSVYXFJ4i3q&#10;mKNNIniJpSa/L7athZuCvjxDOZQkBWDyimZk65nXxwgJCzOLi5UveDoKE3dixT/S4aNcae+9KLAQ&#10;i/DFRQtVabVxo5BfpE12udH5SMq5+XnDK1SQzxc2o0UZqpjEJXbDDJ0fbyXFHAxnejAq3M5H/BaE&#10;K4v4A9zED9RW3u2hNWT+93zKHM1y6lehB9egyl3apji32IE0/O6p6cktm4/auePEueml8UMT6DIv&#10;fuGrDx08MDg08NWvfYYpr1m3hvO/OdEAhCLKBV9wikfn3Ow8upiSrUnGWZwnPj0xNSZvYksronVo&#10;cATNWoXaS4vErTnmDLUP2QZY5mYdJcDJ3UMoahalx0m0XR1t/epT0bE6O4vGQXRWao4j2Aq6T06M&#10;cZDj9Ow0SEUL8Ynxyeuvu86QWTnhxBMxQQ4d3A1PWbeW52J9LLEfGzZwirtiolw2NT0FLnJgW1hD&#10;iDlknzfq2+Am/rFEFHJW6RYOYJk7UiZtNIjg1HFIip/dupyaNq3gbLs4EWEaKhZrhhLRa23RzLay&#10;5G19V9k97uTGRQCNMRWV83Hm1n2ifxZho8Rke6+p3RRP0S5XXCojwwIwk+KQh4xhcjih0/PV6q7y&#10;NT056yk8cnZhcnxh08bjWtv6d+/ZOz014firTNtIGy3AOUPGX4kb0jsVLNTZIkrmoY8/ESWlANit&#10;wwLcsHdlbmaWwAleYebA8wCrygWqytdK5bYbNd3djcuBL7fMzE7BEDnPCEjFTaNEgCU0rw457FvQ&#10;FLqW5KijnlW2wOzc9ODAEPbJ4px4EOotSqfln0wJMdS4RRpODWlfibaKp2jN4JkyQiWH1UDT9r9O&#10;SnU8mGdq/ikPU+DXCov3NuSlhpxy+BWaNV7W74NhUWeqGlZrBFXJToNYzZ7iToyVUXQpZ6ta/xeH&#10;VgBKVhKyXUWrxSkQXDtiDs0DN72vlZrf932m+gfuvPvHQiY3GZD/XovjpJgBjiI95eTTrrn6+qX5&#10;9mN23vMv3vA3/+/D/0YQi515zav//N1nvWH/oV1tHUst7WCp81yURtiNbs30CSrMzRFRFoOw30Gd&#10;EKGsqlClEwSA58zOTSCncMKSU4bxpBbRHSjOdNKYhb9BzOgOqBStLTppgFCN1FyBte4IJ/8LwdTJ&#10;yTGnMUJvyxs2bkVK7t59BzLpxBNPwhsLTwHjhocGl5fmsGkG+we3b1ftrmR2izyyPp0mmbuO5FXM&#10;Rc4XbVAJftv0KIqM7C13EUpEQTwojh73DOUDkJnx0/9UmVx8KEd+8TZWT9HgOj+wks2ykSvtFSEb&#10;/YgvFeTvlkcVsvX3on7TdlGmkoNLZlD75i1bylTsVbEWqWbobFF85kn3TFcRJWRKfSqGUtxtXhVn&#10;PqwM9K/jYMPJyRmK5WyQpvohPNQPKdxUxohi5tMTPIvcfVCELeEoDR2MuTDH6u0nkYuR0wxkKHFA&#10;qkPagLoybbDOyoAa3QI52oN3Bb0UDuUcoNUlOajQk0FateFhERCzVGIeNzeP/SXmAkaSvklhwdzM&#10;5DQyDWc7vEeCWDlgApzJW1qxop7RoEXMXlYo342Ok84Mmvp6KyY6syvGr5P9YtMWxufJi1ekm2lt&#10;39nA8VD6MT8rtflmSkdkDFrHdGprJW2KLab9sWaj3GBtbZmbp5oK/TRnzOGvyoXPEytIlvfZRHm/&#10;bDPVP16p+Gye6z+th8TGsQc2+Vn5bd2rLKp+lpHDDE7lRsUAZEhEIrHk4eENB/dPPOT+TzjlhAd/&#10;5zs/GB5YPzqydXmx5dxzf/XUJz0bHvG766/CH4JBgNnBOGyizrjBRwbq05+xW5EjlFCdD0s+hQ4V&#10;hExbSQrkmcRchNZdCJElXDFOSJc0dcdJNhqOT9BXokhBOsFLYsWprsrwTO8ucmHIHHBLCfEbkJns&#10;AegHHQHRuHbdelBmbnYKlEZNQJiRMLJ2dB2NClHnYZoqOgqhiZXE5LEM9ptY3/UL3UTpo87MRgYn&#10;y0GmkOxYY77dIJBKTryCm+CyYT45NVK1c36lCjeZkHqGvWMpQGm2vnH9KBrd2Um7TX7HrWMFStRW&#10;mJNEXMk+4CuNumXrVk3IW2nM0Kzsc7HxqoWpVFyQx63SnV4PSgwSuiYfSSlbFJgv9vWtwXix22aJ&#10;hC6dtSrprdKeACv07nBhD3bX4NAIFCu2Z/fKDBrgyvL9HvjA9/zNB0574AMvuuh85/7O4+SC8rmz&#10;t4dEDx2Xl/xlNDTnzotf2yyPDqg1SANCFmMB4g+T01ksg1mxhvn5WehxkQ8WFwhmqUVrVUODKkoC&#10;MPOjCI1zGgl7+RgACXkTpPz9rkCzdqrtsO1ljlC2wsxFqouNGCRk2L8STB21cmRagPDLY5oK7RZx&#10;6aBJzdSuZ5gs4zHRn+LmyW91bU4hxtIjRvpNPD+uRQhuKKCoUSq/i7ch3mO7E1l7gw8IVaJV+ulN&#10;rwq4zfhdzTDzNETMGsxczHiqP+sLSmKP15USsPyooKxUBrtUyq3RSayZnpzt713/xMc8d7Bv029+&#10;c9mWjcf3dQ52tHWtW7N5ambqyqsuO/nk+5zxiEdfdvkFbByICWy63aIYYPehbzr1RulC6kqtigQw&#10;GLSFdrBfSGdRlRCn7i7NgNjgDNmsA33D+Fy5C9GNUBHHbG3FTeBdli+YtBD5X5cwjvrRg0AwuAO6&#10;NjAnCMmiUYQRV9DszMwsqMCZfNQrTUyMQfijozr7cXTNGnIRMcwxE+yP0GbBzuTQpdmlscE/ZmL2&#10;u0MvGjpIY+xxFnSkns+0U1qekoLQsHH5zUxPwzPw/q4dHSUQYx3QdTbVxoazmB2JZSbO68CfaN52&#10;ltgJy6djLmEpLnQPN8kJ85SyuRZBDueFmbllj+M+RoE8LsSfSVvHj6Qqp5+FUCofuDBY2UX4e0mo&#10;mVscHFzX3t5N64rFZVrvwfVIcrHf2Pq9vUHyCPA/RU3Dw2smJ8dJpdN+tK7Mzkyi0n7pa9/YuGXj&#10;3/3tuxeXZt/81rdu2Lj+6mt+O3H4QF//gJboVt0uLiCZh8cNJ/my0KgluedPviZ7j5KGnimDEBuY&#10;T6fnUECm1EdP2SKq2hwbP4yIm5qdnKfgmSnMTaMuosUcHjswdnhcMQRxd3r8hBXLuWtvvABUVlWc&#10;UEXHL3tenKjaJREh0FMVXxhEqfet/CzZxIqXGPJFQBXJb+qMJSTe5F+W/zZCS4aTw2CJG/tK/y58&#10;K2zAfD2fOIhW8MffCGxZQLhIzThq7Ln7aBmy8vPVj2w8vkwgU7H+Yi9Kpc54NdVjjFTaMnPZ8Cbh&#10;IVbMQN/aF7/w9eede9Ftt921ffOJfb2Dd+3eNTF5GBfbli3baA991bWXHjiw9+Uve9WFv/kVCimc&#10;RWYycZlO1MxWyKG7p5dNRDCDDN29tBRpQUt45rP+7MwzHn/6A8546MMeO7swu2/fnS4c4Rjs3rGJ&#10;yRe95LXbth173TVXKc9FE1nt66ENdTcMpbOnv72LMpRedB6SyI457qQn/vGf/PbKS5GbRVdVuaDS&#10;4eHW6CCQxroN1Oguz81MD/b3bd+6lYIkhkzA2CVg8TNqD+QEdE1MNiJUGThn64wpZRNlA6gxit2k&#10;yaW0EQRFQHjo/jmQk3FK5qqGVzcCVXn5pVBjXkqZUf5r2Iptec+BAx44d9wZJNF6wvexhmLviJid&#10;/Ri8yuS0gfc9/fQqWhgJo5fSQB2CshdaqfrMEo4FBKR6rfZCy/IHY3UuKTo9NwdFLm3ZcnJ7e9+e&#10;PXsmp8fAEDxnoiU1got2U7AwE5pf5LisJWyNgwd2Q/k/+PHPF5fnz3rfe375y59T8IHeyP1/9Z6z&#10;nvvcF73m5S+78orLmT8Hn8sdoYhhF5aKfK5NULb/W1FsfiuKtrTQP9A3j74xOwmWTk1OfO8n53zr&#10;O1//xIf+HRQhiRtriyNv7jqw589e8ZpnP/85w+vWcjTJhef/+h1vfMPzXvDCvz/rH3Zu29LbS7us&#10;dUmIRhjAvBOlUpQhcG9q55F8o0Jt3iFfoLA6LFx75l0r9CSdIlqexylBt7CE8Cz/i+1gvmF6ky/G&#10;ktP5+C7zrS5veC4q3TWtcFI8VgRLGcfoWc0tnM5PVF2SGjtWr8aN5qTVNOrvM0FPzdy8RHOcGMFX&#10;+sQJYIoNec7lBt+mHLX6g0BJDjXrYg6Ct6wZ3vjaV/71HbfuHzs4PzWx2NMxdOdduwiNIjanp8cx&#10;hwmaLKzMrhkdGBjqus9pJ571gbdOzR4E2JOTs89+7p/d734P3r1nN6J6YVl9Z6+78eovff5ToNBL&#10;X/aGgwcmfvC9b+E+2rRt5wtf8uKPfOSsXXdcT14FIJ2bb33Lm//mxutv+dbXPje0pg8tYXFhimIK&#10;QoEjaze/+FVvpSIa3CN08NXPf4pzbB7xiDP+8e/eQQdbDCxTCjn+q2vXbqBY96677sQlecrJ96TP&#10;38T4odE1Qzt3bEOCLszNuMsCFclSH61HK6XBIMsRf+YpVZpyPCa17pgYfvYUIlVkdrGow7inc9gD&#10;R9Qk1dVBZ1GKHBpoCarB50ZZT3pmhT/oQapRLAUBBbeZRme3wuncXvMgnstMnJYRmz16jawmK+tS&#10;Q1pPO/308rXr3YOCyaAtKKjwBDy6i14cpMmp9HZZfnV8uLI/25QRS5EkkfUNG46lunr37r3TM+M9&#10;vYos4H1VMKX4nFSwa61cXIHwHrxraurwWX/79496zJmf+a+Pfvoz/4nQIJo/MDQE5+L8IZWsLq7+&#10;4tcXdax0vvENb7jqt1f29w/prEl1We0maxleJ8DkMCONzC97huVMkWaASUwzh1e86tU9fT2PfcLj&#10;cdh/9avfOHzg4N++6x2bt29H3JE4dMnVV//Hf3zw85/95H1OP/2jH//YC5/9nAc98IFvfO2bjj/+&#10;uJal9k0bticbkGeh6CZn14Cy9hI1wu6DGlzWH8z0nWjgQ+3iLWUcWz52rVixUNukYh0VJlXUykLn&#10;RY8pZlSwyaaWKynssnULkCYveyUYtP2m7wpzKnZhYk6CuazIKMRaiJxHhmIixOZolY4U+i9Ms2Ir&#10;tcZUay2hh8I6q3tqWeUWj1xhh2ITT2GG1sAxZtnQErBft2br+rXHrhnaPtCzbsPaHb885+zhofUj&#10;Q8OTk4f6evGJHiSc/MhHPfqqay4cn9rX0j5/9bUXLa/M2ttBL5LVyZk5Ait0aUIzff5LXj52+NA3&#10;vvHF/p6hN/3Fe3/x87MvuuBckLZ/YPBNb337l7/8odtvvYq9QATOzrQ+41mvOPXk05dWFlpXiQcR&#10;yV754hc+veu22/FIbjvuXqutXZs27bjnve73na9/4WnPfPZAb8f73vMmokO47PC/GqSda0bX0pNh&#10;//4DOPWOOfZYMJI82hFcQetGF+aVdVa4BitdxbGo9q4kpyXDU8WliQNUfRvZQHkDC0Ip/l2YsV0w&#10;Ktz1WQg+/pG0utH169bjEiKKpKi8Ct/DgmR5yAFog0fSrIgWKYZ8Jfbm3ivoWTB3HeLtI7pymC/3&#10;8Nvag479Y1inIJXm5OI4cGgA2kEQbaH1AQ94kG0zqWERp8wYBcrerHJgIOKLSjTK0Hweahd0ThkC&#10;Cpf8XlhySthf3b9vfO3anYjzQwcPTxL36SbS5rKFvv6Z2Unxq/Z2eCFeKhin3eZLj/mjJ7zoxc8/&#10;//xffOIj/zo1eZgz3iACgm29fSqdRhmZGJtSYUBL1+jQ+m9844eTs7PPec7TgSgFXbAx/HP4kSVd&#10;ZZMqzwXoIi99cBXMTrRHK+/jTzzhPz720ZbOlqmpaXjUlh3bh4a6jtq4ifTfkTVr9+/Z8453n/Wa&#10;170KLkkn4F//6pxXvuQlL33lq/76Pe/dsgZLuGP9mg1u2CEfk5MRxKpsc5StrfOOxBxKHEQwNBKo&#10;w6j0W4fAzfPsdFDrKVEsmloJDCe3OwpKUSsqncVCO66ZVMGmTt+OknAo8CNCIrzVYQlnFJZX4URy&#10;5tSML3gmhLIEzJXmTY5OVlWLNfZHHa+UrzJOro+pZR2+qOkZsDCz5lh4lV9TTyPPBUQO2aYOSCEV&#10;/uxo78ePsWXjiatLHaff9xH79x7sbO+bn12YmZ5Eq5e3vmN5646N3/nBfy+vznQ6IuGTPJdoewCw&#10;QY1163G7TIJ1r339X1x26W9+8pPvD/YNvezVb9u7+8BPf/xDJnzM8cc/4xlP+5d/eNv+/bfTYZNc&#10;NaIW/UPrMd8dVscrt9zZtjpxaIyK5zXrtr7hre/92dm/YMA779y1YfPGRz7ykT0dre9+52t6lE2u&#10;GEAcZqOjG0DPfft3U6pJLLmrrQNv7EBf57p1w4QvVNFS6ksiHix8ltyxrTLkq73ILh1hM5ay6gJz&#10;IRmeBEVnFpfw7GxYvwFPEKSnGth00nVoWShR/L7lmCrJPG2a/uQCtsDedefswF/tnlVKN6kkKqTq&#10;0+GZ8H0fTy6NUipzMm41vRjU4Y/iKTV6ZUlClBVcHrNaqYuj+Y1ORbS1v1+ObrUBWFxBU+A9JTIE&#10;yznS8OChiQ0bjiFGfPDAgYmJCdxU7C4iem5+ursPp9ci+grRvIV5nVV8/Iknvevd7xkeGXztq198&#10;8++uYZgNGzE9JqfnpmfmZoYGetetX3Pw8Pj01MxQ/+jEoZn+rsH+3uFT73f6B/7h//70Fz/7q7e+&#10;ZcPIOh/TCRRQBOR4iycfuwacowU6s8X13tuPOjM9R6Xu4iw5Npu27fiPT3ysu7fzCWeeAdgGh0eP&#10;PvbE9es2jq7TseR45TZt3Uxi4003/u71b3z7yUftRPtbt2YD3jeJVYpM0Tiac71FDk1++YqnRNtT&#10;FpUbC+uotfTsipSuOIuIToEYVc4XB605RE1vtcJR8YaQLLsnV5eOjhGTsCdAzMLOmlLy4Kz5qoYg&#10;A2Zr05Is3CSfxwnVLFFi5FQPdSl0FcuMyKnvbehHwSw/ph789/CUVBgUdlw/IkuWYzX1AZlhV2f/&#10;1OTyKSc/ePeu3Y8+86k3/+726am59lWKI/uQ/1zb39957AlHf/N7n55bHEOhINSDl5Ryko5Oqto6&#10;QLQP/P1/fPs737zool+97R3v/cbXv3zN1Vf09fSvGd1yxiOfcPRR96A91sFDey4676cX/Oxbw6N9&#10;9FqDlbz0Ve9Yt+mYzt5+8m9npw4gGRfnZnDnfvZTnxwfn37Vn//lFVdeTlcCkHnf/rvuuP13f/ay&#10;l7/vXW/spRkT+U02ipFwo2s3tXV07dlz5+Lq3En3uAd609QYulUHPIX0YFFmFdB1JM6mz7JPsylm&#10;aAMyNdE2wJ5GhH6R9Z8EUWhqcnwSz8jatWs5cgR6V1qKt3ieNC6X1/CbudW+uaBuLXikqFoMshWy&#10;bsyKcANZlOp0GseNSEROTZzZgnLHbeBXdSdptoOPdmuEVcE8v1e2u2sf48Sx21yXqGxU51NKn8dm&#10;M1XLP0St9szs/ODgWuZDx3JiK+5SJVRlqj7xYBEnNRrZyNDgX73jXX/2Zy/5h797zz/9w19PTR3g&#10;ELj5JRzVYyPrBwdG8a0unPGo0/qGu4dG+/fuOYTbBbGwZqR3cmbijjtu+973v40V/bnPfWHq8PhV&#10;V14hKnbzbjQUngVDJTWGkBNAsdZHRmb74cnD2JGPfvwTvvbDH7zsta8eXbf2kx/98KUXXdjfS0bM&#10;/Etf9sq3vPWtj/6jJzzqCY992KMfdeuu23917q+p5nr0ox/3wX/5V8DV39MvLuAmldJQrAhUgj1N&#10;jPyTf2OCJZhjK89vuNyd6w1+91Sz3eJ+Mb43CkSUBes4xaca6m3ycORRiUPHxyJ3Va7Ogzxyxb2a&#10;742B4znqEVFPYquHCwQHyqtcW+ZTswkNUrG6xsXG98KGGi7lor40p7jZQ++Vl0VV0Cszl9fGzmeN&#10;jUeUeeFnRWbu3H7Url23KfBIV7CVRUTmwuL00vL00EjvzbddLQNcLQnRTRZoeUCSx/wStT+9937A&#10;GdffeOP+vfvXb9lxww3Xk1q27egTtuw46s69d1166cXX3XAVGIXSsGHzeh47OTExMLTmltvv/MXZ&#10;Pz/vXLDg55ddev6F5/3qogt//ZvfXHjrbbdMTk3hWR0fP0gnjzt23bLrjptR7CmDu+ryCwkSSzVW&#10;9x91aeOwTwTt1NQYSYUbNm4itoKcg045OFMBb2yNkuARpdKyXv0kHfVrcPO7A7j83SR1nP2bEIrO&#10;AFKGkaOEVMPL+AgwfaY4IHf1tjIc7IW1iSpsCNokehBk8N+JOzkAl4a+jGX/T2EUBTOqOHLmllIr&#10;9U+R2lN1T1BgVonAavfAtFyELlaEBxiI0HoJBxD2CAGzzrZOrC7c6YofzyweOjy5efPxGAsH9qOn&#10;jOEpUslVewcb0NePz3VicvzgG9/0F29/y5v/4i/e/M3vfG1uYXL95pGZ2XG8UyiqfQMDx52048/+&#10;/Jnf/NrX56cXYRxv/ss3PvOPXzpxeFYFcourizMrx594zxuvv5WAwLatR73ipa88+cRT/vH//N8r&#10;riA9gQgNqorOTAppSPdbnB0Y7Llr3643/eXbnvui523YsvHaG27ct2//9m1bt25a/9Pvf/ctr31d&#10;T2f3DAUKq6t/8rwX/PN//PNp9773ox7/uA/8wz9Oj090LLff9/gTcC+sH91AiZo2S84HkF5upmp3&#10;ValUEaH7PMlusAopAEfGmIBF+SEl0bvFuS0Jdz8qFFu0mIqktMkaplIK7JGJIimtVXXNFimpMIgH&#10;NEzKCSmK+8Vv2njVsqjmC3YlFxZTxyBqHmYGWVK5mzlO1BMvLpEas1p/UDnl9NA/bPsEPI0a2YwA&#10;xwHlCk3R5bRncGZ66aidJ40dmjj5pNP27znQutq5NC9FhujJ1OwY+SXbd24976KfKAGllaSBpY6e&#10;jqnp6aOPO3XL9uNaWnoe8egnksv+jW98yWGBlZmpiWNPPHHnUccODa/p7RvYu3svIn1+ZmJ0oOPT&#10;//nBsUMHEaPLrd3bjjn1MY9/6qatWxbnJmamx66/6rLv/M/nMYiYIpL67X911pKSVjrHpyZInsIy&#10;+vuz3t6yPO+Om1oRBv/IyDryJQ4c3IvT4JRT8dF2HNx7F3m0mzatY87aQKexsWQfx2aevoIeoZyD&#10;Zp6S93dnMnGqFS+7Wq6xNibGhbgaZZC0UwC9hksojsEmkoOCaLoyzqh6UdFDJI2KxirVqOCDY0HO&#10;qbW8U229uvPKX2PnjrLenOoVAWlVxklscRfqJf1FekotshhLiOUSA52pS8BeVTPKoGWWxGjCcdTb&#10;D1JM0xmvBx40O7fQ378GxzVF2jic3GFUHfcAII7Ye556ymWXXHDd1de97KUvuOaaK8l6psHTocN7&#10;O7uX128Z7O7v7Bno2HHc+p/87Cd79+1791lv/NynvjY+ffAdZ73x6muvJAYE0zvqmK179+wdn5gg&#10;/HRw/96Lzj/3rrt2/fW7z/qTP336j3/4I1Uumfvi9ibPBbBSMYXUwioe3TA6Njnx9re+5dprr95x&#10;1M4/e85zbrnphuG+3p/+6IfuVKq6gD379n/rez/Ys+uOG6655iP/9sEffvf7v/z5L+646WYGRE+h&#10;hExlkM7t0qKiU+ql5JGiC1h3aDAUbVeJiQLlWK6VfI5okotXaCSUSYKxKS0cIX8U3af6o6ScxG0b&#10;ecMVsmaK5zhKTHW7/TVH8BQNWXns/dwYMlZBLeVqz0jReTKjzP33qifVd2X2nnN9YVlT5YzN06tl&#10;lqfXN4rG3GHHWSDKm5C/bH4BOX/40IH1GzdwvgY6gvttk7cwBXF2dbf19nfu3XcHbdEpz3HX1yU0&#10;6fvc+/4PesgZO3cex3Ds2D1OOPGE44+/5ymn4ij9ztc+f9Gvz374mY/+2hf/+4ff+eoTnvSUH//g&#10;m5//9P87uG+Pd1ZVIk9/zktuveWmT378X375s+/eevMNf/ykp+zevXvs0GEIhn4FF15w9s9++v2L&#10;LvjVub/86cT44VNPOemH3/8WoVAQPoYnQQkID/FCVBvobVi/kQ2ZnZ4ikXVwCDeQUzerfYnKKdha&#10;uS0aWgOaFbhicjbDzJ/AXqI76BuHcaJ0AkiaCjKs8s7VSVP1rkootwxQSpCvd7DASkrGr3RYDcFU&#10;bFEjSKPmJOocfTQZ+tF6bcmowsOCQZmBraef/oDoKfb96hO4nVI1ZqZ5pA7cHR5G6dDBztTIrGBL&#10;kp0js1fn02sx4mvoNAcPTa7fcBR6ysEDBzmeFvcEcoOg1dz81Lvf9dc7tm9977vesXfvnaQv9w10&#10;7t1/x9AaeBXJLfMjG/v6R/pIg3vbe/+8d6T9t5dcOb5/8gEPOP3HP/nFM5/3tJc8/y39fV3rhodG&#10;+tdccv51E4dxDnUPDY4O9Q3ddMOtvT1rHv3oJ/zbBz9y/9NPp9LKB+mpzw3pP5xLi6OZ0tDZBcoo&#10;KA5re9O73vWiP3vFGfe9z+TBfWi8C9PT1FYODq3be+DABTff1r9+iDPUQE3SV+bHproWV+97PGpX&#10;64bRzVR1kx7prHq8rakhlM3CYs0OkA2oG8iohuC16mFe7t5o2nvRrnoRNIR8mEhF22YiEVMV8whj&#10;cdZyeRUth6ucwy99WzJA5bne1BJ+kvGUpEjn0VmEWCrZZVf67pRQt9r8CMPsvC8BQnOZwkUiKtOx&#10;6e6+mOgpNeLrynA1T/gP+VMqttKspyjtyhpYTi9Wl+nu7j4cakcdfcJdu3bv3HHc3rv2oo1idyvu&#10;Sq4+IaKu9t7+nl133eLAxTyQIoEA8whNFkt8bl7te5Q/7jRT5GTsLfb87e983+c/++nbbr/5dW96&#10;13m//sklF/xsaKCPDZqenmvr7H/5695x1+7d3/7GF0ilXzMy/MLnveBTn/r4rbfe0t/bj8EluULl&#10;ivL0O0869V7PefZz//Itr6GPAd0AOfhQMG7rGBgeRr0bmxwDFU86+VTsmsP79/T2dmzetI7OduYp&#10;Vd2N/SnadPtTEgxrxpBAsigvSXcSK3D03m5/k6wS32M/53RR6pvomcIb3Le0FFDS7dw85zwp5pv9&#10;Up6I9dMoHVF97E8JDkQWxZaxxSR2n6/x0frceHWRYqswWdAhYkFzffoBHeH25yblls0LOrA6UvHI&#10;/MNBCyqmbXUOx7S3IpJXyW1ZubCu/IgKZN2pXHth88Z1X/7Sf9+1+/ahwYGp2fG9++9q78b0nR4Z&#10;7dly1HBXz+q9Tztq7779m7eODg8M//s/fPmLn/7Bti2bxw+NA+m3/vXLObPlvg84GV23b7Bj7cbe&#10;E0/ZNrKue8/+XcMjA8RNcObv3XMXyjDMEjUv/aKIINrWaHvRS19++dU3XH/7rutvu+M5z3wuAaNz&#10;Lrj4+ltuv+XW28779bkk3eHeRjf7h/e97+1veMv/Oet973rTm9/xxjddedklU5PjgFtcsyKZWlYr&#10;BJNYRhTEKq6RzUiQTjskJ0fcKpUMIpRg7USiIuZzGtYXjaQO3sQLiw6YH0cHgk7pU1DAzZ3utakN&#10;pzWZfjKUY0u1WhQ8bLyCslZPZM1lfYZW0WmdlxSl1mhnURYPSEHu6pbCPyojyA/9X7r6kc8uGOJn&#10;1j+R8PK/OZ7qGUq1JhiANxTT+Kabr5mcIXg8vWffLZPT++YWJyan9+8/eOcdd928sDgjh50JjWJV&#10;AgFoCDTmWK/++Z1r1w7we6SvY6C3bc1gT383Z8EsXXHRuXOT4xxZsvv2G2+98cp2gi7LC2TMkcdP&#10;I8effv9ro0Pd7/jLd77qZS976pOfeN4vf3L7Tdd0ta0uzk+p162a+C/149fpaNu76/bvffNrvBVp&#10;KZohysBMgNzVECtZOqbS0EbAdoTfKrsaBtEoIisgq60e4VkzQ6k2gqEsPUTtsiCkkqjUkF6gNIRG&#10;eVefB+EpRzcoEix0DkpGGS7+QeNrNYHo3nnxMcvRIcIIVXeH4nbsqfHxcTL64BNcoax/dDDtu7QY&#10;SSziPlmkoncdSnifmBjHMARMJBdh9WBN6Jw0kuIX55HTTJTzHAAN3AkspLoQWE4Q9zk8tWXzsTiJ&#10;iz+FcqPWxbZOqi0Pf/TDH/noR/79t1dcxmQJ+y+sTLe1L6zb1L9hY8/GrYMLK/P//okPzC4sf+Yz&#10;X/vhd84FJ6YOL61Z27X16A1ve8/r55YXd2zb/NF/+cTvrrkFM3bt2vUHD87eesOePbcfWp4npDxA&#10;dfjV19xy5sPPmJykDn2IgJSayMvdTWXzSndf18i6YVJ34JKcwa2cG9RUFKjF+cN7996+6y5SZRBk&#10;Pz7vN4emJz75qY/Jv8uusCFjUz/94Y/weK1fswmLClGTE+Ldp8fJu2pN6dCyNgeer8wOV3yVrrfu&#10;lawUJjvJs0eqwDblMpqdHWZNiYOYGiWwarotrCHxV+sZJa3O3SaKGmEOZuqUH9i8IZpPQjDFtSOc&#10;87dWLEtmQbF5wxEq8ehv9cuMTw0hXI4QDCt4H/Zasc5KiYoAbCTK/H/pKeaRdZ5FdeitUpnUtQTM&#10;h8lg+5D4jAlz5+13MB+gLylFxxPNRGq222vjoU9iO3FfqePKQlD3dbmJYEk+0AdleZYqc2YHXdDh&#10;lLR6kiF0xFJn+9j4wdEBkut11AtZEUurKm4mVqI+tYQpFxa721p08NjSKi7FZVlYaqltM8k+rNXV&#10;mZkp+g1DYMCKVikELkdH1+F4uHP3LqBx4kmnsO3jh/b39XRs3DhqG009z7PLyrx3IRt5KuI8Mhga&#10;sK1EdeXUaljIuh3mqRi8OwxBthA240xNTEa2kUc7vIY6A8qR0L85b0uZsvWBi366JUBhHs5Vi2iJ&#10;kHLqP04Yvo8/RGF+e13hKUhuAIsFpCOfUzNNKRB5azQAID/ljIc/MroJGMbfSpWRbrxK7TYaisYy&#10;kjlrli1clthKYCMWlMI61OCs7js4Hp6yb98+klaJCvExXHJmZvwTH//ohz70b5dediEd4BZW55Za&#10;ZvoG2kY3cCb2yvoNfZ/6/D9deulvP/zhL4+NzbznfW/p6ey8x/HbJ2enOnu7/+iRr6LtzvEnbvun&#10;f37X17/4TbKNb7jx9uuuufPay2+f3KdjGHq71yzOrVx88dVnPOxMXCgYIzraRhVGaoItj/XSzPjE&#10;YXQHZ0DQsK9LqajUhlEdT3vOjjY0o5nFpY9/+vP3ecD9+4Z6D7H3NOHBj7+0cq+TTkYz27B2M/p4&#10;V6dqQyQJOqn+INeu9ItS/RmRqoU5ZJWKPpVO00p7PCCuM32cL1PcabDYxQWpizlCwdtJDg1CgN4Z&#10;Pp6d6SnxNKqmqFnAl3Uj5Va9RdI7iSiymzCog3LEg7wGQgWHrkEjFH+ye2wdmb/4VYyviLgj1Ylc&#10;EGwOxymKg1xHbjcp57SZShoxBR/twDAfKewwulkikeVzfVsceGY4Ov7GpXoFoW1wFa8jD5LprmJC&#10;TQZgU9Rz1NHH0U99zx7qeslmcC17yruqXjx+U8wo8kN1VJJ99TAnKfV6HL0F4soRzEuduXpl6wx2&#10;xByhmiT7KNypSJqPJRLLX2aFGkC2voMyUlErXTDVLB5TcX037uRbaPje977vNddeDbWDKve8133I&#10;fxs7uA8lCJ7iQ34gP01QaSOt6lMpVr0oK9XnGmnthV9nxoZ26UFb0kcteCSbOpH0sEuLi7bp6SmK&#10;cDF/4gMdGBrIsYqxkjystCQVGqPJuMegAaICGyGMz94FaqqPo224eilgr8jHyuMo9yM3LcklcIlY&#10;ykRaUwGg9jGxfkDCM894lDJ8fa6Se5DP8VT6U1CJqCY0bsZceBn+FNQncTJhWEmgck8hWtLtPzSx&#10;edMx8JT9+/arkEc8ZRGn1J13/O7v//YDX/naf1/x24sH1/W19a7w0zeIIJrfvLn/U5/5xy9+9isH&#10;Do3/9CeXnf6AU6687Iavf/MjtJJYaV/8r09++YLzrzvpXsf/4oeX3fm7uSuu/++z3v+Pe/dP3HTj&#10;/sN7YU2ty3OcxTW4tND26f/63Kte8ToSfzo6CE0NKNvHIXSUDoCyuDhLrjIx5p7e/kV1QV3pJlOG&#10;m4k3411eWsUXPTk9Y82NvEO1u9eRadIpyX9s3brzqPb2HhQX8iONlnCrNpKI2TJvgXrHKnTdbrBS&#10;A93TS8QRLVGdLOybTdIRyMFXKsZw45x0GFetJ5VaEtmK1alMyedOMEt0QzkWaEo0P0er++IXpkTN&#10;fV989Fj33Ny0RBDUoAZxZGdIv02eoY70kytBBayuR1WTB6dQygCWotQQgpXMbELlMA5js80fJ0SJ&#10;wRzJVryuOGoqgdfko00Gd8nW8/eUdtgorNsRmk01sTCrTjKY9TiiAcvUzs9s3bxj06bNY2OHQUUa&#10;X1C01YPTpHolI6agqF1acT42+Xmsx9XXKPdf5KtO9O4di5ajE4DMCtkMZYp7PDw3MIsMpDNilHGo&#10;iI272EicynnkK9kvcGbN6Ih2s7X11ltvdiNn8siJ+9xLxfqHD3Io4Np1Qyr+hu8sStX1ZpX+nmhU&#10;Hsx6bxXUF6P3wmyXNPLWYiXZvGgHSZl8eD1zUGG/UnJpIE2RnBrZ2yRSXok4oJLgZRzFLgsL0GjG&#10;PTcr1J4pd3S1pa+vd83akbHDY3AQlgMWEfcIs5PLVXFhTuNWD3tHgjS6bZ2O1gc9+GGMzj0YSOrQ&#10;3d09QleZ0RGxN/W5U6mLLrdrgYSimqe40oXtEc+peQrsbN/evTTWh6cQSKNf5dz85F+/868++dn/&#10;d80Nl/aOtHWPtg9v6V2/qX94qOueJ+189jOe9MKnv4NMl3ufftJLXvncrRtHllan21pnOKMOv8j/&#10;+/cvtq/2Xnvl7fc65QSybF/0qme95tV/Q2f+lsXOib2YjF3T48uHD0z/5MfnPO2pT1+YYwMwuJDZ&#10;ahGoWPsqa6YbkzrrdFKWCm+mjxy5vBjVGHFLshJpgsfawQk0FLwzVAyszgncnb009Wob6Bvs7RuC&#10;I9PNFy0ErQTtKH0G2In5mRkqm0GDlFfxxLTbwIOlKgy6gdgdw27DjzwfdY1RP6qF+ZERTiAgF3ke&#10;Ti8IajxHPnIqopUa/OJcQychubek36KIrrCHSAqwQpjnbDSQZpnqypYVbFI2ixYV7BiopjMflud8&#10;WIwsAb2RtZ1zp4RQ4Rn6bUSJkuLPGq6TKj7l8wOKN7dx/kFSnvIqI5nCpcvGTtNTGo3j6ADRuDJ+&#10;YSWAlzPSKy7QHKuK3aesyxJD8HJk99TPrZ7PDMTi/QT7MBX3KqqE7Tt7ppz7o0s0Y1QVB9/5DKYh&#10;Ma7zJ2PBQrRSEmNWlrqpysOVGTbMPJ1M0EHaxGydjYo8ZpdnFxdOOeWe2D4zk+MD/V0ja/rBGqQ9&#10;R1gUnqJ2Co7F4u/3+ov+XymSNbt0g8YkPMUdJkIM78MYCZTgJtSs8S3S1Ed5caytOBSUn6NUQR6f&#10;kqbLpRtBERVz0QDo+PGhLC7Sg430OfQ1aqYgZy5270sq/ko8B5eKksKsrFktUoZ9mj+0r1u/IfUC&#10;/JaGQrXv8DCC3egnBbvymSVTJkaYF5+3Rk0UIiT5QP8ojJOCSx4G8TBtyBja2LB+7W233TizMLFm&#10;82DXUOtx99xK060zHnW/P37So974qvfR52bzltHX/8XLsILf955/PPU+W7/05a9vPnrkwosuHRjo&#10;feVLXvCLn15AHuxFF13/tOf/0fpt61BOpibnt2zYMn5wmqZZFBQPD6255DeXEo3i2FZMZhg4UEaX&#10;y/5gDbAOaqlhzuotqgObpdB19wzAOqD3TpoDrrQMYI+1tlIrMTg0NLJufV/vEPkROguJrG+rmc4J&#10;8W66vS6fmD3LPDF6ofVQwawTjny9gMTiOYMIVIvpTHSGy1AzqFqanJrG30JaJ7LFAVQdLIIRg+5D&#10;OqFzbViaAoFgOzCsjnmUpspuUZkCArh3q1qk6rntamjKBHt7B3QiCpOhPZl6XsiqhXisEGn7dUxK&#10;nd5WS/OKlYShGLnzprhSeNfol1BpJWLgvsD2XThRiZEHO2vqdcBa9XWGTFQTmxTO2kxbD4+gm/Sg&#10;QrFqmyS64CyxHjUQkFXvFrLVS53c5DTxiSlAEeLWMRc6WhNRwmdc0M3H7peUo1vKsW66EzGO2im/&#10;kQaR7qI7PJ6BJh+N3/rEWh+snbiGkyr8ozHVGMQRKztBNVbO25tfWd64foO8JYtQh7rKs3tiic7G&#10;Nse1UiWWpyEV5a01PvscDF7367bxma3J7ogrmTx1FiqdtGnbQTb94iKqHF4CyDuVn7mH3zaAZOKp&#10;O4zTYYsIKZkEFjOyQqRBAG2MmkOHDh/Yv5+IB88KUISW6iCpUz68i3q5Tbe6tJiLcV7yxk0uDdC0&#10;YCg687hPYtYNFKSkBP8kRKUAJhZqYq2qwJguPIXo3cDAKPRGSiwmpaqn5dYRa9p91x14VchTxvMw&#10;uq3/dW9/8d79dxL8/NVPLvj7v3vbL88+f9PmtY990kPf//5/ec/fvuz2O28+7aEnLLTMbz1m4769&#10;hy656LfveNtrb7tl12te/4KPfOwLCPqbb9vz0le8+Ltf/mFna/f4wVkcVbtuv3NifMaxXrXptzO1&#10;C48DhKfSLOyErh7Mu55e9Q2jDaYrj6Q9dHSSe9KNT5w1oaEM9A+SlANX0tkO6HrtHLXZr3MhlVOV&#10;ylowBmY8MDU5BcsHdQkPkQgIWBbn5O8np8Jp1zoHDx+eu4otY3NJJiwukaZJKmd378DQyHpY0MDw&#10;6NjhgwgUvF3q07mIVdXDMcrWVMQB6S+DXUYbjoHBYbyVPAXmSOMPrmdOnGuoPl9dvTT2sQe3Hd2w&#10;b3AYAUHqeFfvYE/fAKnLbjso1g4UIGcwTxZW0SBqxtFA0yBrgyOUwLZRM46YMBdLb+FCOIq+qtA9&#10;OnwxQMxDaj5lLULpem4vB2q5L4/EabxIJoGILQ2nZC20Mx/KC0Eo88r+GmsdorEy14oDpta7cnho&#10;gqpcSB6Rg2TOw5FbkCxyeEgidZo/m5ZcEQkExdHE7Mpy/bEZn93vjvTLp2jnuSlByqNs7W4kf+YM&#10;92H35yRQN+LjQ38YoDXLyGA8snEYGV4q3bJ2It5lphFloYoeVuyjot/Kw2KgMpZ4h4LoS+5fT3/c&#10;tuGhIYZUrk5OkUqVvo59ci5sFFPzF8f5VH0UQWDfWcxiHRKCiJoYnxgbH2PFnFLF/H1eoFgwJ4XE&#10;scKkYSgEh3EJsyo83zCT9jVr1ipQ1N6Oqkygx9VZCFjaJbh9W2xpLzthVQf6nDHhWGliBnhjOF0P&#10;ngJukKKW3lAgTe9Az6FDexh0YurQ2NTBobW967YNn3vueZyDdGDvwZNPOG6wv/9FL/rTBz7onldd&#10;f+WfPOvMSy+75LIrrj7hPkd1Y3q0t37/Wxfefv3+xz7qIQ+6//0/+uHP37JrX8/wAAm7xx133NOf&#10;8sc/++45e+4cwxpbN7px7549lLH70Bh1/ZWTWclgbUcde48nPvEZp9zztIP7SaleeMZzXnzF5RfD&#10;ZJ7w5GfddOPNBO0f+/inA4gtW3dQ5aUWc50UfS+deeaTH/SQx55w4n1PPuk+J558r71772KNo+s2&#10;PP6Jf7p92/EnnHBv7LvX/vlbzzn7h5w5j4LX2dGrlqUd3c954Z9de91VCC3MzPf/3b98//vfsrIt&#10;DQXyf82fv/Wiiy9mVi952RuuvOrKxzz2yVf99jd/9KQ/PeEe99x59An3Pe1Bl15y8bOe9/KDhw4P&#10;DK554lOeseOo40499b779u0hV4j0TUpphabz9NDrhm0+7JGP27Bx+x233bp95zHPeNYLLvnNheSK&#10;PeLRT+gbHEUtGx5d/7RnPPuqKy+mCxk75iotJYDIR+aqC2tcNUkWnlKRZOEOQfbsfvnIvKOoqLUm&#10;UnQUX3IECzFvKsEtqyZi5R7BLXysAiRyHJYVmVrzFOrjsQ0Vv1SjHLcchxv5mpqbRHo72G4/tGW+&#10;Igfma7G81EMsmegKX+iNCrDkT0lmcrlFvMcpP6JDfjtjxD525xEKp8JlHNqV1q7/racvLzAakthr&#10;0aGdrAX9FCcl1WR4wGZnpiiYGx5G8xUccs6OWEsa+uoz57x5zIA6gHQcpmFkBTQBGi/rp3SToqec&#10;DgMCVhg80qysLIcXV1EbQQxVIQIGHAD0IIN1mdgiYTWOmImnEPykVQPMsR1+AXPwinSAmbugaDMZ&#10;kMH5lowTbp+cnEravdp/8j1QgKHw4jrujF82Wok3u2BU0U29/Xd7NeFEYd8AbWrm0MBwP9Qtday3&#10;//CB8Re88LnPft7T7v/A+77jr9/w+Mc/9q2v+5fB7r6Rgd573Gvrueefe497HfXHz3rUYuvqoXmS&#10;5pd2HrPh7/7PmwALRvdfvuONT3rq45ZX21/2upe+5eV/+8mPf+rmm27Du5HnKpawtEpTW7XMdG0o&#10;tnRHd88T/vjpX/ryZz/72f8kOXIarxJZNvQLXWo5/viTt2479rgT7nfyKacdPDg2OLSWgNY8cRsC&#10;O91DP/vZz7/65f/55te/9bGPf3jD+q32Ok/s37vvS1/4b0rRjjnu5Ec99iloImogvEiSD0bHlKqz&#10;WjrWr9uy/8BB70vr7bvumJ6c7BsYljWu0BFHdnaoZmRufmDNuic85Tmr7fhWWo874aSvf/ULX/uf&#10;L+446vgnPe0F6zftmJ1bvHPXrl/98pyf/OgHx9/jXiQW3/e0h4B6B8cOgxIKQbd3Pf3ZLznuxFNP&#10;OOXeT3rac8bGJ3GxITrEOrp6N23esWHT9sGRtRTCwTQdWxauOH1bXciCZHd71apB/Xkzx5H48hXC&#10;//h9zJLCBcQg/K2JPfZO0XRyJXcU6exvlS5hgyVzQ+I1hgqXK0GaVvcB0cHPfCrvxLxCuZbtYSWi&#10;bfttqCVVwwtTqZxTjMpalQivH/ymuC1I3icvjkz2Qrcyo3REEYKIdEmENr/1w4dYBhz8Qd4K1lo7&#10;16hqmONffW/Rg7JcNl02MQ/F9WlXg8gY4YSeQnuNKOpeXYsS001ZYab50C516y2BamXdBAoGZ8yf&#10;ANU8psoxieVCDQ1qER+SwKmfgUFHz9UOUJZbfQv+OGXuu6/iHA1hxBp8NCAcUD3xozmE7fJO8UnF&#10;4NTSjFHx8qrew+Fm/CbaRB8UH03T7jNtSjELcQTSIJM7WRMoCHTgSS67KOqZl+xKADfg1TorvCvu&#10;rqi/jVcDCjr8HTuoq4soFwMwvcsvvbqro+/Ln/rxL8++mCdQQIiZM740ybEtew4fmgRr7Pfr7yZy&#10;0Xr48Ay1yfOLssKxYqiE/vbnzqGa+7hTNq/diPkggQc3Vai8py9Ppa8COq2aDGCPcOrQ2CSay6at&#10;O8fgopwF192Hjjg0MgrzOHzoMJblxMQk+9o/OMIIpCfMzM4pV7+nf9vO4x/9uD8dHFgzRvHS2CEU&#10;dFpM0Rru/g8648c/+s5nP/Whnj6COEpq8AEyNEBdJkGTikd0XdgHwBhds4EFevlynZ58yn1hQKff&#10;/wx6L09OTH71C5+kroyKDHKnZiYn+snn6+j99c9/PjY2wbTxjT35Kc+kI9lnPv0x7j3m2OOUczFP&#10;lpA0d51h0tLxxc988offoRfMYSUyLi7SxAxPze237Vq7YfPRx55w3PEndxBytj8r8sR1a/Jayjar&#10;EFRvKhZQOMLdvq3NFqGzUL2ZrWQcYbkFnXm7kMUqh5mJtd1o2tgKPRTIKNE7iZv6MHMLtdyNZuAs&#10;boIljwWDq26VQ6YceTWu5bepILI9yYcu0jaL4w2IjhDmMagn1gis29dC2SmIctKWkgg4kWYlT7Im&#10;aO7jMHMcHbqyCisFhlk+OQkmYzm/ZXGoTIZ+AEocFcjs7VESh5wM9oPq3CCx1IC8ph3F5qvgekng&#10;IN8KZaGZvkKPOo7Mh4ezwagnHDnGS+db9PZSRpOukfzwId4MvK28wU8qHyrcAscNES46BkxP05u1&#10;2lhxQweM5WeNTTo0PEhKLk6QqekJhTJ8Rj0Tpj7GLhudWQxdY55jBERCyJUuZFVHBLpF+RxMM3FY&#10;kRPJfXBRxY7w60hxtH6iYG2MWgOkRlPDyNStbQbEmMrtJBqyShCLBr8/+tYvrrr8xle96cXf/MrP&#10;PnDWv/3RUx98++5diy0rv7zgiu6RoUNzMxPLC53t3ZPjc5//6I9OP/3e//HvX6IP0mc//5V//+DH&#10;D+3bO9Tf/sInvfqEE054+CMfMzCypo3Gnl2dOCZaCKwQp5RDloAWgR6pb2DUt7/2tfuddsY97/WA&#10;//7MR5Bwt99ys7qcTk2CKEstC4cO7xtZOwKz3H3nbbdcfy0KX3/PwAnHn/Sghzzinve+X//wwIPO&#10;eOTNt9706Cc9meXSG/1e97p3b3fH8uL8S1/xenW6xUnBwS70f+rAN9P60DMedseu3z31Gc8kAAkO&#10;gQt2G0o07Nx5zNFHHfXp//zwhg1b7nfaQ33Wx+rQAP0NZ665+tKnPvO5f/T4p+667Q6yYDpbutHK&#10;0U9Jo9qxY/sJxx5373uf9j9f/iwSG7mDRdzbMwDopw4f2rhuw4nHnDDPWlZWyYXBAUbrBnqLffNr&#10;XxoaGLni4t989N//L7ie/ngIe3Q9dgR+qRQeMAPZUrCpsmuaxEKI1oZPQzCGzkzGOo6L/bcgjPGf&#10;gJGJRNiQhqnCBEceQFF3xtAfJYe4YkCW0iW2aHdHMcr0MDVhLkpxDA75MXQInjJC3LZQP3qqwrw+&#10;Dc3xXvEwuTs0SWxhWcH+UcMhx2fhTDFrbESB5GgpOrLQYcMUaBZVpwVGnmZ51h1Kp5piBXHSmGsF&#10;wn8gcWnIThmKeymMBig55toLgEonR+f1mJkamnYOE4Yx9FSKqOZtmBFp3tTCYeSIWq5Xj2o2Umco&#10;08FjYRZfxqZNm7Zs2bxu3SjleIR+6akMT8Ax7SHbSX1KLAYGwcXqfK/zqGnfJusMtjI1MT0xNjE7&#10;PYvGEP6lcA25ybM5wlBaDZlT8CGIt7uTniPQQT/eaiaOJsRdNB5iOxhT5+gSaqVG5uijjol62qRp&#10;qJcBq1NOjjXbmpuWlrIuNsHeFGfyLuKvgVENDKxji5R4oyOa5AFmIFRWmCQNHOcWpug8MDTat+/A&#10;/qc968lf+ez3tm8bef1bXvKKl7zvV+de+OyXPeUzn/zB9dfdfsxxW0kSuOTX1x7cPXXjtbSV7H7k&#10;wx/xuc9846Yb73rpK5/3rf/5+cMe/cAXveTFf/m6s+ZnUG46FudXd+w4/uabb8dR7VgbAd1Omi3g&#10;y6QGYnh4/Smn3I9pPuRhD73nve67MDN74++u4aymO+68nQ3nSPkbb7hu/NA+uoft3XPb0MAQ6Hjo&#10;8KHrrr1q7979dDw/eHDvJb8553e/+y2eANTK/fv23nDdtfv27v7tFRf+7sZrJqYPAWiSLAmZnXa/&#10;h8D1v/+Dr5II89CHPvLWm258yIPO+NGPvjPYPyBTc2Ls6quuOHTgAIbP9u3H0h93cWH22msuGxvb&#10;fWDf7ksvvnDf7t3r127Zum3nJReff9cdNyFLLr/8wr133TYxeeiuXbega6BV3X7zTQTl2GNCerf8&#10;7vonPOFJWOm//tVPtu/YedyxJ5x/7tn3ud+DN24Ew7ahWgGEY4897uijtt180/UQrTKaym6Wpl7m&#10;DdYMmnTrI7lKAyMsR+yy8H/mHBYeZijVn1EW9FN4j6g1YZLSB6gR1aie3iyBo6fkWZ5XQ4Y3CfPG&#10;HH8PL2x81FiWb4hBJZZYVm0dQz5cJcaVteRuX9PwK2eteWrlUIlmnvH0ShyjXFOISSnBXLJh02ay&#10;crCGaIfgY7cwVVQdo68dSyqKlnhcsX2iu9XOJuYCR2BwtE58NKQX8Dg0BfQO0nZAyyo9RNw/JoUJ&#10;ulid0WXiUrXJKBGgmctiLaF6+IfUSaUmkK41J5VE2fw6txpTg76/cEQdugYZwGDUWk7mRFJteSps&#10;i4vFmg2Q9mOPOc65N860McyVv6+m4VUagsVPgOfgX3FcuWAvGiZRkhY8vgMD9E8JT5knV0Jmrp96&#10;1FFH7T+wB8/z2CSNliaoJf053WcXFj/08b955Uve8bBHnLR+yxo8rxs2j95+w+77n37K+F1Tj3/k&#10;4371yyvoln/Wu9/7pMe88tABwiW9j3n8I/YfOnjuLy7/zYWXzU3Mjx0gloww6sJpeucdd1oSEjql&#10;zS1nsBK6opJQkePxsYN33XX79dddceeuW0495Z4XXXwuXhcspsc+4Sk3Xnf1DddcPjhAuGec3i4S&#10;uXaX9w8MvfTlr//BD7527HHH0KhhcuwAgUAi1o95zBPve5/7o8LAnh772MddcN7PCA+izSN68QFf&#10;e+0V7C5r/+0Vl2KePOxhj/jVL3+iPn1yHAPatuE1ax/7R0+GAf3we199+jOfh4ZCpSwyZaB/+FnP&#10;fenvfnc9Izz5j59y+WXnE4hfv2Ht45/4+B07d55y8qn3v/9D7nPv0y655EIATrCJrlEPeOBD6DUF&#10;SDdu2Lxh48a160bP//XZSg/btp0/EVwjsMmhvp/86JsTE4fp11ow10q/ApPez/+/eEqDlGPn25gp&#10;RGh+U35VNCb24GBrcegah8Ip9OjCzTRSzS/qD/NJ1Owj7yiMJuNULKDZ7m6aZpM9Xg3iRxdrz/9q&#10;y80scjSC7y5WTc0j6nEkJCu7ycQQONjNVCBggjVdiV+oIHjjxs2gB1sDItCTA4vA0Ss9V/cmc9Ra&#10;ldRIYUuBa5heAVDJR8URy8FdXZg2bsE/hMoJhTtVVWdMwDry42wp8SilyOYgVFtpmmogLzu2sAAe&#10;AZ0q+B0Vrh0egZWvBNz44GxB42jOobnSPWXQqDjLlR4pLfQDZNgq7A4dxDvs4hQnDovJKFXG3eKK&#10;jBLcbeSU6sSCCpYszRt5xHt5TNtIgdmChwLrivgIytLsxBxdrO9936PPO/f8//rvv7vXfU+58NfX&#10;fe9/zn/0mY/453945/Fbjn/o6Q/F4fX617/mPe9757Oe/jri/cTCcRSNrF136OAk/bhuuPLm3117&#10;F+4Xt2toQzJH0Wbp0jBb1JcfmJFaOjM1/tznvnjd2nW8J+nmu9/9Csl+QoHlxa2bNy/RS72bQ6TH&#10;9+3dpdPcVbAjRonPla5/+3bfCqOh6RyF6ix+9513fPWLn/7Ex/7tEx/75//+1H+QTqbEE3J+J6Z0&#10;RMDCLJWglDICH9RL9ENsfztTdEoCtkxnR+v01OGuTiqNOBqOPN2F2elJcknSpG90zcihg3txBA/0&#10;d05O7l+Ynziw/45P/ucH//MT//apT374Qx/6JxYFXsL2CTFMTh7+2c+++/Wv//f3v/fVc875wW8u&#10;+tXC3DRqK7kPVNl++Quf+I//+NuP/esHhoaosWxZt249D4CHAhkQVm1LrVL/npdoJtK7Quemi4rv&#10;tdBd+UI2Qslet8fE/ldFuXySTJSOuGnrkWp08kPMGgrlNIygEFLzDJtnVKlWJuMmxhH6q3WH/73A&#10;JkZmaW2ZHh4SRUNSPLcd+fQylGkx75sVmWLoWX4GAlEx6vJTZ3qBqbIlEQn4LPhOtXkLc8ppdlTO&#10;JJiGVUnlKQkcNiFpgapgMN+gnuAcQUPhMtJbDxJfGDvMm+gvGCpKrncjztoNGvdT1s4MmV5Ogdb0&#10;8qkoXU6uqIcoHYn/8l45/GrKr0PIZEUpHaEUZGSelk/qqs91rIusFh1ZfczRRyf1CIChlbm1tc4B&#10;UT83ZV6qQDVAVMOUYk9Hh6QYkXmpDkU5b5We4ljyXPQUfqCfnUcdwxEKuITwO1Bz1NvXseOo9aNr&#10;+jZsHDnp1BMuOO83V1x2K/7Fu26761/f/5WXveQZHZRitfW9790f/MwnvnHXHZP9Qz0H985+6Vsf&#10;f/97/wmgoY9QA7iECknl0CoHj3effvrDbrjhd1PjEzi9nRSjBNYumAuunO5ukm4oNTjl1FMA1PHH&#10;HHPTjde5KnKFquuTTz11x87t97//6WuGB+64/RbrKTqqFTVtbGL8oQ9/OEWUP/nht2AYPpEDxYez&#10;hroZje0/+ZST6QCGP4eDMlU5NoMgKklcMBEAdODg/rt23To0OAg2sIVm5B133nHbPe5xyoMe/NCr&#10;rqS19uUYjuvWbYT13HHbLWeeeeZxJ5xw9k+/u//wXb1d5DjMoACtG0X1w927bt3aDRdfeB4HbuK4&#10;gUWoDXC7cqXZFyxKMh33HdzNhhLv6tFFbes2bsD9dcP1V+HKYx/VRVi7S4y/0rZNy6XAoqa/ir5N&#10;ViWr0lygENIRhKqDqE2T8YDYcaDcvaTbFuZRDI5g75E2RbNaEFW4Ed4Ou7mb0uB5/GEJdncucneu&#10;FP5VklTqCXrihZFUrOT3mlqhzMJTquirV8//8SHKnBFvUCK8Dr3HUiCnlPzUGeIDHS19/b1qlogv&#10;Q9nwYrXFux31Ma3t06BH8SRZGSqOUc9Fee5AbzJBnO2hJgY+SEvcr8DWc/NxYCCPT2hNVaC9OoDW&#10;ykTERnQ8b4hz3PJH2TiXAkoQ6lgPJaPzdJ/3JY0ke63Qkl0iMCx/K+0JR0vRsh555qNchCJ+4SZM&#10;SjAnQMMLIzwupaCIVSgrhu4e0tZCEYoKU/hjdhY3BH3eToQPkk8xOTXW3zPIsF29XfsP3PXs57/o&#10;vPN+vnvXjbRhXLuhd3gNgZiBgTXte/fvufX2A9/66Yevufa6L/z3t393ze1f+OIHz/7ROSfe4xgq&#10;wa65/taPfOh/OCOld6DjOz/83Gf/6/MXnX/ZvPT91kP7pufGFmeI2Cx1Tc2s/OXb3v9fn/hPDFUm&#10;jGqFPMf2mRibHBpaTxONRU4zWyF0RMHOCrYGqtPIKEeuyJBG4C8uzVCAReHMyOCwctt9HJcy5XTc&#10;xzwHAGBSDg+uUb2ZT1HBw4VAUL+rvr7bbrtl86YtKkjFKavCRZWysqPzs1TNy8G+b99uVCQd42Qv&#10;JOEpfjgPYPLQod4hHUO7ZmQ9rhZsE/If2ZzxqcOoS+T79/XSvpsDEiks4lTpIZzW4+MT7C8eOLm6&#10;u2iyO4VUUImXeukRXUJO6Cg1n6NLT+V257ZxYrQOu6KbGdwE1GBbQQPm74is8ColPFbij1Al/EFp&#10;uRb1PtdHYa+JV+GStFaRYl1S4fjWxrSLp+3FSKxZJFSFn0MKHqdIUWOgKcAUXk0q0TyNH4ZSpFqz&#10;MdPMSo7QL8ITzQ2bOjC4jjwLUZGVPT7uc2ilN9RVaiObRi4aih2wWpGlfMLANgTMbgKHNIv2cWVz&#10;80sn3/NeFM5yYlS/6n1GdK67nqWyLhCDWJAsY/qvdag2B8NZAValkDiLxDUf0Dej4jdB8WR7EQ1p&#10;Xu9UPsIumgAztdYgXlZxbxbZ8PI4aVlnKiZoxPTk7rEmYuNI8Rk+5CsgDcL4mGSOW6ZniE/Ik6ul&#10;1XknBZgahcCnq88ACWHs4TUjuH7FcbZv255NMzTNISWtvXm2rwyswtWLCZ5tlp4if0rRU+YXB2t/&#10;Cslj6juNnq3qmJNOPeXGG6+enZsk3Y6kXmpl6P156813TEzN9A50nf3TXz37BX/6pD969BmPfODn&#10;PvG1//jn7z7wIcfjtT3xlKNf85YX3ueBx7/s1S94wyvfTjfJ3/7mBpyb89Mry/OtU2MclYAm1kUa&#10;wUMf+uhLLv4N3A9iEyDR4vBKynDTOSZwd5c+dEKoRNlwOLFZxhugskCkDdGBu0RR9xWi/XOkDAIH&#10;NFPkf69ONepnC3Ro+QoxF8qlFCkDo/CP4iZT81HyWfGiKQueQI+w07V8OpgWT43OLVOylgwCoEFy&#10;snILlSOkbaB3GdVVOkxeAF0m+keeBToILm2R3wrlSD148PHPrxkeBc3Ae3p3qzPm3Cx8TQFMa/E4&#10;42EBI8Mj9seRjI9XT3LGuapKK1e8U+c5YLApBc7UH2JrMIhQUJOIluoavCg5VuWOWi7mc7fXNe6E&#10;hlMEpHGCOpXiLbZaU2lN5abEipjDAgoTyXSa6PoPMJTfa6cceW+lfgmnG9ad5u4YuCfuvLYiwv+g&#10;nlLNRisrOSViKCFmD+Yllsw7agiXN2zYCF7h/JLuTT9aVz8ZJRIws+2oJbgaS8lmCkK7zFdWDOKF&#10;qC2uE35Xp2Fg5nCopo4ENKormMXcrSKhtrtngoSFnMBWTMzawxdsK2qPsjs2f3y1apGtJaVjhoNk&#10;XhN8RE5ZeVRUH+dihA6y9aWbkbyjE4XQ3bvcikc9MdRLpTZ3teUOfcWrAotS/Uh6vZjXJI8gUA2y&#10;/W+MbMKAoIQG49C1o487lssPHx4jwntwz8SNV+/ad+fMoX3zsxxCstT2nx/6wkue9+b2ls7nvOBZ&#10;8AGOn3vas59w9s9+edP1104cOvTip71hZmLukvOu4uiSXTcf3n3bwTtv3dPXO0KaIgeWko+/dnQt&#10;88SvlIRmlYSyH+SkyxhEJssCw1xV7RbFjmaw6g/Q0goR4kmH3RimZIWR6ThK8giyFeUOt5XK89z+&#10;zr9RKen7j48Ny1bdPQAIlTsyY5WKJg0Fyp2dnsEgUqEnW0ivmU6KD5XIws4osgsOwBHmqdUkAXcB&#10;cTA+Pmb7W4CluZ7DzzrexMF/gogE+RSrnp6dACP5LpWEMBHklb190kU5/wwNbXLqMJhOxFCOQCbf&#10;0aYAJu5q3FF22TEToCRn/B9+1QwjVn2kX9iif8Jnyo9lpLs3VV6JghYVdVkdKLwgHCss5m7PN+4V&#10;jbzIs6DZ79dH7n77/8dy6q88i6TJ6LNqYaXHncVn+GM0srLAcrvla2F4RatLJk6cBpp57QSxJXTE&#10;MnVnkvEqbcIcAZctVXnou5JnoAf5kKnjddilLXntuGN5qSnaygrGDt8yjBwiDsz7aFQfUWwHTvaO&#10;TYqbIq90bBLPV46SqiKTCicPjc/wUkYKfIEQM7VtCCpy9tDQaTGtXMQCAPW076UimENOpLwIO6m+&#10;leqkGfKGp+OzAxM0lx07dsZdZeyx54b6XHo6utUb8l2C1y+zMTM8cXSuS/+7csIONYT9/bScaZme&#10;oTJaDogUdACsQxNjj3zMo5/29Kf/5sILpsamiKwzualp6ojJNSTztXvXrXtoWXLve58yNbuw7Zg1&#10;247e8KUvfv2MR55GN+pvfeUnCzOLh/fN7t011tc13LrcOXl4fnBgPQks1OPc734Pef3r3/rLc359&#10;xRVXcI4UkplkHOkLLkgDxqgM0mM1TxmHWp1sELcOIAvK9Kl4mHU0VBzIXykALvdIxZT846065RSe&#10;kiCOawmTeqFjrpTxpORxcXH2myt14nqlCPCR/AyqFbK33Jtk8VJUeabkPARZT8oHUWYmSq0bprgR&#10;USXsmT49CjwDJ4o2yA3h4JPiIpCYn1pU5kRrlT5qFypFQNJVjO0PGT5HcAwro5Wu0qDb2naIBVHm&#10;F24T0kvbf6N3kFxfJbBS2Jk+tSg1n2lQYIjNqCgqqTKfwl5qVliUl9/DWpp4UIbN78RishaxxuJD&#10;dRvXiuXlueY4jW4DJUO4iPk66lP4Swg4s7XtUPhLYCG/bEurzmCnAbdjyRT7Zi4YLPa5YGvoxAyF&#10;V1bVKW52dhroETkO0eb4dEZ2VqNK8KIxZKpGNuUfZY12pBhbvC+EBngfNKuwVgQPWyEzX+ab6kVk&#10;VYVSYHBeBZdLY2FmfKMmCQrB2NduWxbO4uh1ytRtM2p66vohuauqzE54yo6gSyUolJZiB7ISojWt&#10;ygnE50rhsh9Gj8F54MIrKUjUEHJeMrZPC2dxcLif6pK5UbXVy4uHDx+64Pxzb7/1trPO+vt1w+uu&#10;uvLqgwcnYY5Da0ZJVScZZ3Z6Ye8dh37yw1/f70H3feAZ9//KF7/+8tc873++8N0rL73hwO6ptuWu&#10;O287ND22vO/O8TUjm2enlsYnOTLyPq95zVuOPebEf/o//3jdtVerarCbnj3dktiqEKm0UOFIMq+s&#10;kCvF08cRFBeCkMqZXT5Vo9ifUV9LWYrtY/U0r9RwZHLEsnReBQ0b4k3swpjrAfw7xOVEzuR9+gtl&#10;CmizfIyn5lDuKkLUm0yoPkp54vfG7lBGcKhhF+S6eg/LO1Nh0vCztUUCN2aR/c0F9QDlTcYvD/If&#10;eV89u3pb2SYV/6gcL83zy5BGmiaeUj2zSG9jWklLEcOvmEC9sKYnFxJvUpgK77MRVqYpXtFkOpn4&#10;bSCEmv0S226ssbo+3zZWZs2lwMpu+FTc+Unhmg6oFhamVfgrpe4ur6xbv1FJH3OzmMUchpftDknZ&#10;c9LIDOQyR2ylpODOyAGAJkZaJ6uDSeATfQRKtpIirpEPnaHaSBqMBlmRcFlaAUhlbNQIAJE6JCTU&#10;5H+xCZRvDRHOIvbhxDk1eIyDNVkq8sbYz8hQYknS11fFUwq2ecScsorxlOuyhJoh6cpYXKIx+/lM&#10;RPC1mdmFocF1AJn1K8OHRiGAY149bvpxf3Z2cczKFz/zuXuccM83veEviX/tuhNX7hzHG85Oz89N&#10;5xif1XN+ccGfPPcp24/Ztmnjprtu23vZBTfe8Nu9nasDhw8sd7QOtCx3Txya27LxqNe97q0PevCZ&#10;n/nUp7/0xS9oi0mhpdCFGv+FeQLrmmNqxhtUUBJ+BdpaWhZvkfY4Vqh3u9ymzjAugbXp53MSbFip&#10;w0bYhNAiJ2abOejYw9ixtWMhtmxqwEoFS6FY53wLb1O3Erp2B3xfoHTwnISTnFRecgPLXjUDzB1h&#10;V+Y2dpoX1lGS0KzsVtq+WWdxZ1julMf8HklfZlgRZnhHxVCsmFTEVnOKiuxtHHlOR/A8QbK+p9I1&#10;zB/941R6LO4mTun3jWSQkHMAYegcYbvVdgpvalPrbgxFxF+6UmpLTfAaK0ie+dvfXKkyTWV71eo8&#10;h9xYkoaz39rxUHshYLebTzwFjkHcR/6UWfEU8ty9BmmOBqw82WH38vKjVMpbqkOj8cRRNKMGRsSb&#10;8aNJ17b4U1MXndRlbJRLRYKyjFORq+ej849tfIDAXAA9C62y3rQXjZhJRYWTWeQNtDgDjGS8KHSD&#10;4k8b+KFhn0ymLQBiKRSMXlYGCQC9a3AH2T4Fpm7rEOXKV8tB4PPHFE6vwvlO3tfigIrcEC7WS/8U&#10;6Skwa6xCcmdldMjJhB6nfnPwY3JAceZcf831Z5999vOe85LnPv8lFL/dfNPNJBCPHcLPsoyvA0/o&#10;L39x/u233fnbS2+49vJb7rjxwMzY0sjwlkP7ZudnWwf61j79T5/3qpf/+c9++rMPfvBfDx0+TNMT&#10;GgLQcg09JZ5EQI91KqFhBKtf7LBjdPY72bWpS735JntRfiOi4U5gWpwYio7mDszsYNMwhZaFji5d&#10;SfhD9+tKWS/iGfaQiVOYkRn3Ci8xBxEIcwa7nuRkquIVzbDZJqGd0+SFe7ah7s4IgtNmKhV1JCir&#10;BsiN1MxI1Cw4bKUmpyY+0njrR2cS5cPqwc0TKJpFwdCasDx6EM5cpjw682pGxKBiWYLlt56YQEZ1&#10;U+P2Muc/yApzY/XcMpt8Ujbe0zE9Jge0TMbkkP6Q9V0CUvOjA2PNNmpG+Kdf0REqDSK7IRBUPEWx&#10;yGL7WEqELfo+VxIxlk5f0M4o1oNrli77akKI2qLGcbZxfJk1lDoRxtxB21McF2GXviC1wbnRHMM7&#10;5WJiYWGl8uh6977mJgWzRTliHvgN9ZbwhYuSuSxaSc1KAuRoGwanLCZpNPy/ffv2grxyzZZXbsCj&#10;S/QR7w13iOv5xlpXJ1PGYWoBen5+edo9mdgmqmnUk8nFi+RQsAAYUzg7KIXCwlx/8tMfXPXbq179&#10;2tf/8VOf9qtzzqH5CM4RSp3GDo1PjtO2YfHOW/avzHXuv3Ny/MDM5BgW5jCuk3/7t4/efuvt73z7&#10;X9x08+9oSoIDhUGpbcGVw3TpYyJYmwxrOS4zPrqDKNwEGZ+KRZ25iHi/OZDxIPBx6xqjjcvb3G/U&#10;hKsLxWF9AIc5kYAnmi9Umhgt+5dah/oak7x0u5j2eqjRu/CxaOPWocpcgvlFc4quo/oaNKZg0RGv&#10;gtruS1BLD2Gs3arFx+4J5NnhKeXlh5T31ad5tBGj3FLuragoT5Rc8iu3B2T1n9ZB7jbX8m0Q0UMX&#10;WSeoh4irFVbejWpxxSAqlzTWX02+hkuo3NBtvPKXnuvM9EKKVWJ+ktYleCr4HLnwmluHsbge116Z&#10;TC56B29scRRPltCC/CPpKdT6h6dgO5QIdyBcr1fVSqU/nj53eCUx9djsNkPsCbLGGa6knky+i8wH&#10;Na/HHSqHuQ/MKYt1RkD+FB8JGsX1JhYoTFZDWEoBne/gIFQiubLM4iyS5R6PdIn768NgUBzqYaJJ&#10;AhC+bdsWnhIVKK4W3coUFTTg2DH6pMnuc49lb3qsR+wssXnn2dJpgb4K8BQeT5AV5kq5DVe6+6kI&#10;HmcPBhVeZZzNbAXpMQcP7fvOd76OK/vv/+Ffduw45vLfXDF28DBovGaEyMvcykL74X3T81PLXe3D&#10;g/2jX//2T44+9vhXvezFF13wa1BrdGQd/hO0qJ6uXnJJmBcakKatSnNiuovRbwtniUiOvmAmLLsm&#10;/bUMWjXpLKgSXiCkU6WbizEKJbpnjHhCMUl0jb8sMcgkJZpKXA7rR5oilWjoHVYBpr4VRvC3P6+V&#10;KaO8e52G7gspagJh26Yoh4fycwTBhHSsbosojXN6SZstUeOyxVZgC0tpJrmaE5WhPHvjpUdu+n0k&#10;OzLzrXRCS1w9uvCjSgcJQhsaxc8VvlNzLivCtgZjE4UkklaVpTXNtR5fXxzJUMxKROMFnNGCIjnK&#10;fkR/zCQzQDGYQuGagGF/N4Dk4hBn/DIRAwJyJatDQcWLkfbRymncBCDxp+AC5ZQs415WpH30ATp2&#10;7rrSxfJM9cZ8giyXAFacMP1ubOQUShTYPUpm2uDs2VoujtLkKTWF8KPFxBHuPJrwiqCujakCGAZx&#10;yrVmG2cKXzjFUY2yoq0ERFlLHDpJczvCNM0VvAhV9XZTl46GouZapoICwWArj3dWziJJWbGvIrKa&#10;4o5m2+oP0MXVBHFh6tQWKiGPsP3qQv8gsajec3/9CzJTejoGfvzjCx7/2Gf0tQ9PHpjvahlcnG6f&#10;n2rZvOGo9/71333jmz9461+84cUvfPqBw7spPyaldIH2ZeoMyFGHIiC2l5XIDeSz7PnQpkhjzfq2&#10;4G8wKQwlWF74t97ob7eB8FXeafvAXOxqb3TFH9LRlQ4dapKcdh7lFt/IDS6fd6VsnmVHjUSX6Y0t&#10;SXYybhjfqO/UPQh9WT+uqa+H1QWWYxEleahuTWtmy5t4zs08hfKatPt6hJglZ2JGGcvqjf7/fhP8&#10;MqE1858jbvK3viBPKqj2B68PCtbomLEiAQPBrCIMpWY9zQHmI+6tHx84eC6Rjw72mjdVlKdBrKSE&#10;dzSmkb8ciCrDZC4lUcs5ryZqrnCuTwk5Z8plLC+q4uZFDlREdzeIhUOX6lwvV84UfrhfjQgceCVN&#10;UTSskwb4jthiEvOKtiCburi0CzqZ26hTvWNmvjhisDhcNDmrUV6N0Tth5sDB3jrl9ebPrh5sDCWt&#10;4Fp1GLTBpLxfdgIIXCVj0IOXPPtiBAZnghS8QZFCRXElodo0ZJcLBPVQlbqLhMnNICtzhmRNpXuo&#10;M4Ve2UURiWas5sxUQ6tJMneS9lvNSfyPIv3B/sEPvP+9D3vwA979zvef96vLjtp2wtTh+YMHps76&#10;m3/6/Oe/ee75F5155kMvvvgCdXMg0X1wWKc0dtI2kdibIljlMDQOoCN4RlfORfJlqWSvGltWAkdU&#10;6fBqgzwqhpK9cVK/tqSItCPxXndV7NdajA5J0pKDe9FHU2dfxXcQFfHWqbFYgyatdEQomd2UWE5B&#10;zQr53PsjGy9EsA9L5luh2AqVTZ42kKvdKfKv1gIyRD2s8T+K+hF4HhITFVc/QvR63+/GAgrnqMdt&#10;kvkBaka728uTbrCzMmZuKP0CrEFZxqYBrMPwxiXzCLEDn6Pm9gNiwRCcd6H8iFkrmOM6pLLdhlFG&#10;KB6ieL5MimbxDgmFNfB/6CRaiDRHkYpJUckXlpkxdbwzToGnNVxhKNkerzETLlOPBBLiBxOciRCV&#10;qu6PlXOg3LFJAp9uxOo0kIfWjRp9Cj0JVeRzJudOaVPYE5Ta29uANSSjQkHiaLYWCQWJNDXJJAtO&#10;Y0hlOvGe58ZPA7uwJ5QosqexMD9Niod7GMe16mB20DgjK8HetlIxxFrPOOOMaDIYN+qfOL9ATgq5&#10;p7y4hyyV2IpO7NPR0wwhQU5eDZnh9KpXk2jUmp59+8c3bTmW6ptdu3ZRjIAjRvkgQd0aBwsiK0Bl&#10;2iuH2TMl5w7Obdq44RP/9enD4we3b9929dXXvO2tb6LzAKPTx6iDzDSd0a3kMjo50APBaFJahDnC&#10;JwDmUQZZRUmGbMjb7p9cFZ6aUuwSCDCa1tSlWVsiORG7mcX4DIaQpO2IcvSgUSYf1/ptwZgG+yoI&#10;V66Tj91YWAClb+11C2srPEVrznqsrsZlUXa0cIz6ekM7k9B6Jf8kvWPVhmCgjloF0Fyt9YbC42Ou&#10;CaM+N6d+XD1y3lhBFPXUF2hmrmf1EwMH68mxDfOUxgSlqZUxjfvWLpzNKcqlv7fLHXVXNrZwgdTL&#10;aq+yASIPrVILFQyP1IOUPRCqLmafgWisKEGn4hZpAFMX5zQuw76cZr9KO/pSROtsPwYhwgCQWajV&#10;hCCVHVnifO2zC0snHH8KKsbB/bsHh3oHcU520+qRQw5cgOwCMXXyET7aF+MCGv5KEgoZZWSpQBqp&#10;xAmdVpk7PFE05FQRQcP3ugukL05PfMNc4R57BlQdpxnaMVM1qtCORVvxmQpggI9P8IkcHGhPHQC5&#10;MmtIQKdaSaejLo+Nj5dNscGUh/JJEvA0Q2LJeec+VG5CRxyrrw+9QHO0Upo3ZeqCg5eXMxxxYMA1&#10;WyhVWCbxj9o92sUwjttYRZMS7lXiURgn/hcyEaXYryeXFFpRz8Tk1Fe+8qXDB8f+9V/++Stf/iJ6&#10;Fx0GKOenbzOuEs5RdAsuPBFE1FpI3ZHhrEEsuiongtS/6MARvFGPK8kc8klhVeO7Cq+tc0Rf0xur&#10;w3bThoZlzNgN40HKNfX1viJai/WPyHxTlbChwugmiopcRo8RHeg+9xKz702PKTE/P8umCzpwvA5i&#10;mymLEI5XArgwiPT3D0B8dKkbeVg5kl6dyZTlaHLxIGgfSmpAgZaUW/80+GxAUb8EB+vAhmRhjIGV&#10;RwxjVNAwunPhKZ5NxV4ygpmDLf/ScyWOGfVVEjDjr+Zbqy7E+Mp+5kMHZAWVklPoxmwFMRzR86MF&#10;w0oTERIybXk1fS6kaa+WQhEsQd6stbhpHHcT1Zqzpwe2DG2fqGe2KS+F25gp5EZi+8qG9ZsYmVRy&#10;6I7qEBxH2dYotLrfOWaemzyskYWhO/VTcn/Z/JlN4hW24oQ0lXhlCfk2lkLQM0RXeepdyZb2JN5T&#10;7XVIwQxbENASivPFG0cBoGI9zrtXX3RBLJ5j57/Vuk4tv91QfaX9mGM46Etb5t4tHO+oxrRu5K+E&#10;9CzGvhkYZAftGlyoKKYMVNxsjizzXtgcabednbQF75iewXkCTyEBF16YoK6p1DDJj1EkGmtOh0fV&#10;lYeEIkB+33rLrXvu2rtm3QYOsqA9LJkvnW1dMil1jiWhJhfyuCewXc28KZhX86n09aqCxNHT9Gel&#10;s+mTcDc+ZIUMm2QUXxC7Wluggzu0F8gB5pm++fLplj81+bzPBbDRI3+Ut1b96BG8b75AiJGhjOIa&#10;Sr9lsytt1+xMH3rDBSig4bPqBC4Dzcv3QvDHAiJPQJ/b5ycClI7N+STudaYLlP0MxKuH6jKvKAyl&#10;GL8R2E0OZMcL6u2r3oQ1CNXySVhG9du5Gw2VQcjswHwgbzeqiF0TsLwzgvugDLV3cz0Nn9t1lCxD&#10;toiDVjqBgjUIsEsHpDhuHwvQOyhVyz3thSGSQN41iqRMFDJatdf+0EmokQJ5hfVXHDdUnL+q93qo&#10;one6RU/kWwUvpNEqj4madm2B94jVUd+1cdNGLqV5Mf6KgT5OfZFCZYVG98uEbtEhXqCuzw8RSieq&#10;YimuHPzANkCzylzwU9qBzxWUuuidE5pE3sVra5YVfJLwtbukMHuJn+jIWaRlu6PpwYH4plBViGZb&#10;39EMZJBwMlYiFWazBldJZOOa9MdsffjDHy5fqzpByTwjVY56avcf9jlpVj7d2UV+Gs6dFYtVF8JW&#10;OiChFFGYAisYOzxz4NDkhg3HtrX37dt3gHMIvUL6RhdtsLCU2gNtGRpDpPBUvZXnEp7Bc3G7yL2h&#10;9cCte1SxEllqbPB+yLsJ6VWSqsTLsvkVrGr8Ljyttll0TZGWhmpM3+qTSjRFlmpPw5OrV7Omke8b&#10;Tyw3WEswVR75WwqV01LkHslDxXibx9fq4vLQhJTslHwEPlCIQetmX1kv39uHZ23f6JQT6aKx6z7z&#10;SrYcFY8MJjENaNhHizatJhy/wLeakoEYWPrJxTgPbD1bY5/exDrQSt3tWZdEGTb2e69kVPr6jFie&#10;lUnINeHhCyXEl2GtIspZmJlFseetp0u3SjazLOh6MXBWD1TbPlxQBLj9nfgvRZy5vlCEUaM4QbzV&#10;zYv1+huMUqWkptXQsHHPmqvXlnQj74z4HH8jf0888eS2lbbDh/dzEvfo2iF1pJRqqYU4OQXeYV1A&#10;XQo4aqJY3ygIOCoR8BgNUHINNAO2AEH6iMnZUymwrdtcmuAFQAkTa0CuIxHECgMxDykuv5w3pEIB&#10;MRNYKwwSzYESJCrOGEdpZl1dmC9QPI/y4T7Fuau4ktUjLks5devpp59uBl2ya9VSxZUD6hBT9HG5&#10;f2n6LZcRXdR0Lgrfd+LCJQse0uBWwse7du/fvv0eND89cOAQzlO1g1V6pwpnDPmKOiusChutaSlB&#10;NTaFkcXblnVIqFpjzlO8Qwc3kpoLCsaxpHMZiMYHByoTQ/w1amtTa/iAO5gR2y9h+dqy4/qwzop8&#10;ao23ChQHj4WGR1KF/4rS7l2XNeWPhF1WlKTz53dU3QKNwER3qN1+bs8jymzFkWw+sQvOutGTXRnk&#10;yZmniBfJReL77vYs9w0QtUgFQX6qxEQnSTtj2A6Oiq6alAsz+kKfukAE0mwQ5KuKI2gOhnzSgaoV&#10;VazB8/cmR7vWjQULyyMyWlhExTvkYouINLdCL9YanQ6C0Ha/WU1eq4o7XCqvA2SKcthWSqpQGEU1&#10;2+x4tH5PMEG3umBC0Av8M9uKiTdmWiCWMyg1lh5jxUBnoWuowmUsI+JQl5mzsnnLVrSaAwf2DA70&#10;0PzExarCDTkunEm6vKzG8uqw606swiIO/PThoZAZFXruP2/7qKERFMIxjnmR+s6Cpfj0vdjQtUHM&#10;G7UqcbhAWyURpHsrR7KHcSW0YGEFEVtkcnrSpxrIO6uqZ7iD2zLZ3SMuGEePKC4nT9qnK54SH2QK&#10;Bdkv3LGuiirlAwIxJ6r5BWpi1HSrcy5F+DqDak5tnJCB7XftPbR16/Ft7T24ddRFSmzYAjPUppfx&#10;teQLFkDUnCUcGnZFN/nePp15TM2USiE7yLWnNyX+lLjby0vnTpN8QZPFdC33EvjO5qT2LUutry8y&#10;V341xwKNN7XArIRhuFzhKZI3DrCVQQrDMKXlw+S16Y/ypmTc+obqtnx/BDOqZyXXXiVm67XVbMUa&#10;vbCkNBOls4N3tIE6VhlqsBi1CiHlDQFJvs2hCrUlW112BIh8vXsCFadpEf6FF+es9bLWynTXGvV5&#10;DcYA3MzaxWKVRR+cFn5HNYv7wzPMW3ISanbW4OjUdXOSn8I9oK8M3gQrM1Xzhbhs/WNY2QSqPLKF&#10;0s3fHU8JoDyR0hqmElRClnpTjty9aq9tA9ktFHqOs8n5JM58PfL23IWnYKGPkreFpf34aAfon0Z0&#10;xkxFskBKpWKXS/MClOwp9aOggp3x3RiAAyHa6HtPtARVxTnu6qgSdTVgj4kjPmJ/TN4n9Bv81BXe&#10;BfMac17zFH8RfhQOYmLJQT+WP/AXdA6CMNKh2jpcP61yXyGVurpI4ahLi4MAASycS/4UNaA1H3Jm&#10;S/EPJdzNT7pnZ/qKZHXR66yHCkCMUce3F9llmi0yao5ZoO2IkyyQMPOcjZLIH9eyLLs9cn6KVhAN&#10;16eGxE+In0vl1aASGcGJHQIslMCkFdmpqnRkRxqttWUcKSfmkmpsidscdhsvlJ05/inoVn0ePbpc&#10;Y6S00BPfF+rJnteATgZJsgshKiNsMEr1ytoQy2G9whEqhmT1ufFoTa9+XN74R3qK12TfWObjNz7R&#10;OF48gUicuJz/pHWZJPxVxL/fSw9JwNNvLKKUsoPZ6m5S+ry+0k7dco3f62JAV6VMNJ6eaGvO36ue&#10;ZUw0ZiYTMlcnG9nxJUVAAo7a4hESm5YTY9SIehv3slKK5AopOXux8/W9cUO9XVGN4ypg8UpHklfC&#10;ConsjLjEi/yNg8U/SZDWbx1L6qxX8Se22OWZJitttizNojRHG02eoUcvfxZhI5M7Gw8ztcYbH1S9&#10;TbGcvGpFtZXt7sIUYAJxqBGf3C/K7TZzTO+FyDaFilSbo6MC5bJxIDlF7WoQa0EYeDiuhC9JQE+r&#10;AE0iJljScoy5emMWHqmmbJV6mVq7Z2p5qKu0FnNeFRnRGsoo5CASpwlydClVP+pDFP6QcE3sHVXe&#10;mFFEFRJQHvWoRxWmVooGIxhLpRBfuR2JjlDUiXBWYFBVtEINtCglr71tfGyaw69nacHLmZ2dvaSs&#10;yJ2jS0AL1hKKK7/D5fPQ5lcCOMkWoDcSbAuxr8Mi21UxFCaMYDdCm/Fw4FtXn0EqSg82h/eFcQqe&#10;Bqff6H/JumxkMD6BQQVZg0yoPlofixQJ5LAVHsADC+5pXy11i9yONuK98bvmHMIijI2WcqdlGmVi&#10;np3oqmINGUaX+B3+D2SFHm7Ela6RDheZcDR5rUnMQL0yg0zBoWKRiBo7KBlxAkXkdK3EFWRrQMk0&#10;X3m1Gx6KWsMqV2p06ymxERramP/SktQ5jLssxJSUGMKMsRlNoazT7Lm8ymgFqoUDugJFPmqff8zw&#10;aNDWHUtz5nD3CqpmM9WzMtuK4dPshviOHh1mF02WeZIDkR05cl9yty6vP9ezJBlMt2KGK1Cb8zVM&#10;xmjqIWZLvaCW7xVU5T+ntr1jZXR0kDZg+rxVBccGCOAR05clr/Mx9Gl6o9BLBbaCPUDtD1V8yHLm&#10;kPA86oyJVPES6yxiBOnBGGVBJYMVkhinxPadGWlGkPXGPLKlwx8K6FjXUXN+HTVXNhz1hJYLaeDi&#10;hA+1XLHvtZxe6NbX5VR1s5v21sc85jE1TENaIUuWhFGTZfCJGrd0U+ADq0idbgv4ArLS8lAzW2nd&#10;d3Bc/YOgwTY6p2AiiaGJoZT4S4VLpjqlHmidhfgLSVtE006KR/HWecE4ioSWTBQ4mVq0gV6uQKE6&#10;Rlt1noNLBiwHiz1c8Q7rFmFKHIGuYyilh/uVs+mBKY/gtpyoxO1gsxiZW8aJGlRrY5+8z2QJtgTq&#10;ZvCRN8QEilIqMNaYKZ4SJGvgrjkdT+FZjZaFAb7ZGR05HVdwv2j4STpWKEuIa1yFkP/EFM2hRd7m&#10;KzE4K0uKcCaEUUxiEXnBp9B5NIVmn0kTN5HAL46wkFZTghbzDE+RKu4xjZhmTMpLwip136BqoypY&#10;NdsIsVbKzpTtY6mul5EkE2Nq4xSLebIiRTKKM3ZMTozH0cYz1crIOoAknAOuOgK5omem4x0rsenM&#10;rYZwHp0eRUVQO43VSkRRye7GT4UM2vfIEAc+0P+dBrY0Pwf/Vo9QBfZEurg2sRaUgUacYQm9u6+7&#10;q8W2DweM0mrHSoegRnsw4bP6aQi7ZKJqwKWliYkJXCrFM2qJjvsyZnt0Lt4sr+pi8RfMIis4zM6K&#10;g7s4xFa047joYWKmkqDARQpbxU9FYuphpsaM4ARMBVjRuoU2YPAUVTOSPKZDFAvVwFMqlLAvwWgS&#10;vqHfj33sYwseN6WicF0iQRL97perlnDkmXHMB28UsGzr8vIWV7FxWjk9b2JqjtO7Wjn+ok3HEflk&#10;ScdmjlBSwv1qJSV1Gf7IuOWKflQJle2I/6lKQNFcb7bVKlXzKbIlBOFYYiW/FWeKOXTlfazVgYrf&#10;6hnmYsDALaNEXVaCVP0ZAc5ilVZjuJfihboNopiHeHzZnnQ58lPEzwxK/mZfC9EeKcOz8dmGphfo&#10;JK5f1p9BtASJr8AkE7MzvpBuLq9Hy5j177s9pUys8u15+wvASw5oCeJkBDcxthWey8qyGjMunMpP&#10;MfZ48ZqAIZ/5i7YVWtW+aNjKt1U/OuOpfKECiAwF+1yC2SIqUVobZ2P19w8iyOlrh/ILf4GPcBfC&#10;TWFBuIy3T5XoBAU4r8/pOBmVywK5Gvj1ujLTzAcZ4ciN/ejO/JbqYZXrf3nWpViKGrVBSuOWSis1&#10;Kk253N/EGAIQWL5OgOQoMmV+YgEx85U1awZ1giqn/MyXQJgEZLzO5ApIT3YbMKtRdMPndD9GVt2P&#10;z8fB8ZBkdLsp5FEUkedMH1F5waQQgs0RWRjOJ0YLSlqy219Y7U7KS+ECpj68Wj7tVK9k0tMBlwHi&#10;/aiVEW9yM9pWKo1Bqik94hGPuBuOSipbP+S3PbN6jJuerXIyjlbY1s0MuskUQK3QpDkTa3Zscm5k&#10;eFO7jJGEvpQIKPnsV8RarTanF394U7YWAW8dQIvECQBPlsorqSUprLxMqxKypcHGHE/nHmvi2NnI&#10;gilltTXeJBOrJjbWpfbxPocNtGBvYjtEatXu2+wrt0E18ctlEPsFKzI2xynC1pIaZ1JZb5OMY02V&#10;OlDmWM/Hsb1GV7HoRKFMm5l3979GUOT2MNA8veIdurWs3//Ytgr8y1dltlLzGvpRbq+DHVlmzQL0&#10;p8RdJQmOAHSdbF7GT1ApXmHHHYyAtSZdzd+Tsmel2rdkdpmzi2JDn0R7qL5D/kNQEKd6Atk/FPgU&#10;/tXVSTdDyl09pAe2hVJvTQ0x+W28lVmREQD3asVTpBdqurpeaoiwUlK9mFBajc5rgd66ulFvwRzV&#10;3wuR0ihbrhM9tE1UQxSDnkDErUBQ0r737r6jr49DYzbMzk5G65U+ZV1V/jL5mi2u3EEWZMRipbwW&#10;SvaZB7RS7pNsMdpr31FJ5GQimQPXNew7yFxSpfkGDBdbSWqvtRU5YNxj0jgTIIi5FMwxSqfZNW+g&#10;cXQUKh6ZWDiARjD5GfEEumYJEazLJxIMW7duvRsi5msPYbdCUXjk72XBLk/SQsL5BI1l1DlaRtJd&#10;dRR3EmPCgorIMwnqJ3BTrMyywAZpaEK+wXIcCV1hutin3r5Bloua4mNN5GTWXXYC2c0ubd5FcqxE&#10;8ergfHSU0E7RV4IjEYf21rAtjImX2QUhoIJOLcAutupU3GtF/4jXV9w/rDHJUdoGgad0RbHv1c4z&#10;5+u3+QQCtbt1yUmcqXK+SA41fWL+k031nO2pNALIy5w/ve/RkG2ieBVesj7xiqyBy/5pXBBTptIZ&#10;JP69cuUpWQ7ruYXD+KOsWiNleWSIyyvtRwjbi5cmE6ggHIDrGtvS5SvPOkagybpMMsDXGtnKTMy/&#10;q53yxXZz6DePhpwQFfZPqBePI9WkVnJgAOclcQnmKu4kBDbSu4/n60SnNjAQYkCBxwmabCwnoZUE&#10;U43pKn7tnf0e9u0mRC3RqLRG2nqhYnMj/jsWpQS25M75Mte4tdICmDe0HAdn7PLjCEotStl4GHp6&#10;rLxf4AByMTmi8gitrHIyJIf54Txgg5H/HBxq5q7daejPyiIBJ/WFjhSdI2+D1FsdYaFTcQywWtM0&#10;csiQl7tT6rEQIz6a6ATiiGF1ZlbGpkYQs+YCfBxZksx6GCVag09BVYSRno0YVWEoiRbXvKIWTt7S&#10;wsRNmqutD3vYQ6vlNfTzBKv8JMV9IhI117ZVGXadfXDP3k5ybTuBKJbc1MTc/kMT69cdtbTSfvjw&#10;+AxHES7MKoiDEChlYzEWivIs7lit3I4ICQc551s5OF3gRmXAOeWotliXYFUp8ELn2AI+HsSwSkme&#10;JhzQR64WpVeEmIialFteyJayeDI+1EiG9A2xhFK+YtKwZmUFqtC2Bw8/TkA0kKw4dERj5XpmmfZp&#10;JLdNuQzghPLT8r7+3EQfd40mbfOv4br0cgqnLEZjyaf2NKJ/eSK1KK4nme3zS3KpmrsfYkdJLWfE&#10;EsIGlDFRp1d5zCbzJGM1pFNycOqwZfWwagnlb43tzJHw9qq6pyC9H1FMJyG3omkqFELwCuU8Fgdt&#10;dpO10NIO9YLtnGv0tD994Ze//Kl5TkHr15Enhw8e6OxDmMdH5kkW8VAU++ycHlTQLwAD3+Bcip1H&#10;GVEsxWKW37XqKqwzsPQVCZm2i2EWWGEQHpYCrI3ezTQaIqFEBzm3t3IWAmEaSt5U17u6dMxxJwz0&#10;9e/dc8fQYPfwCJzRXECHcMUNUesRipkan7WjMBTOGEVDIZAMD/IhgFKCQF3oIbJCVoJaPKJEyD4i&#10;GsuHifBVaSPWZ1Ov7GQabsoCsyJRjRUcNGK0ESZAExIex+1ppIQaqZLD6kq30ZU3p9IzbK0fwVOs&#10;qT30oQ8JezVwy2bDdOucCFGh+Z8ev7JITSSFOTRX6evqgVtbnHQcPDh+eGxm46ajV1o69+7dh3ix&#10;5qhqP3PihsVV0LwQX62jenkW//Bn3ofOOciE1twThw/BrM2kyQp11YZpKd4sxyDNPkJApjHJGTvo&#10;jCWafogf+SF3r/iInMTiL5hXlULuwygbqcOwZjpg1mMaM62xiioLb9YnFTlZODd8nEd8EUdgg6GH&#10;PUXNLjK7LMMOlIrLWOZECFguBQmkn1dkw7fgfVbaeJVbKpekpx5XdJQNO9b0n28v5gnQN/5USove&#10;lREarKRiTtWztAqbtJWnWNV/9sG72WtkoBl+tO7ilXdii+5K3xBvn6pY8Y+Is4C1S7qY01q2bN2x&#10;aeOOibEpPNpDg6OPe8xTfnvllaef/qDvff9rY+P7cYt16xS6zvmlGRpEI2GjOtZ+uszTtrblGWkg&#10;Dm85SppAQeEj1sodP4kX7/e97NRDJ9IxbNA54pX38H3UisFBJVWh2eZAmCuvvJT2rVOzE6eeem+w&#10;Zc9dt/X1d2zcMEI4mcQLn6oQFoaW4YZsre6mCAmjeslXqNgEbAsbKqa94nfoETReSj9tk6p89l6D&#10;VWlrOIT67Br3x16dFXwVKfrrZK8IGWI6WvGHLriru1cNk0QgPn4QLEPKByDVbGVsZBMbMskwzCfh&#10;EvCUB0v0OoklIM4eJxm/RgKpc0rQoVmmDmbGBd1Pmi6UKWWx8/DhqQOHJkZHt+G6vWv3blq9EQAT&#10;KpmwCudoQsfYw9k1KYsYig7rjk0fphskUQ/YvDgvvrflZRq4KbhtKcfFyjE3cUrXsJwzsCqJFyKt&#10;Xll5yNbCSlzWQUTBPW8US7ahqIPBZKvL7mC9ytbxbTEgNY4Erm2JKqyi59TOMenVv5+nGH0rXc+M&#10;r+YvYUNagDv91JuXaetpXqCuqUDZvEB/Zqbw+16CcdSuirOHgRWAZQucnFru9kYUdLRVVFhYxTib&#10;QKs7ZHfJBSjukLxeo5JLV7wRxkhvR3V0pu7yjMObs6ygOLBXTUb8L6tUl/RCpCccf58brruuva33&#10;9Ps84gGnn/nTn/xYQdKV1T/+4z8959c/uPLqc5dX5ybG9vUNUzPcyTE6rpqs+bzJLdqLgR5FKQDw&#10;ZWplZjBXpS7eZBn14ua+xPE0I6oC9lZniYPobIYoVtjolLxxDK6C/R0dOIA2b9mCnnHoICyvc/vO&#10;o1XBP8dRKh39vTmzwNYlgBNw1YJHTgH5aIXfXMt0VGtM+JOj132sV8iVC2SDNMXOCAy511y7Tkq1&#10;kSIfpENRGc2qupT81NzzWZHEJnB3iU3xzTIJu/AUqQ/lPNMVbBG7uwp91RtadD4B50inm1k182zn&#10;gPQ8vt6Jmo8UVK7qIAWA0mGupKvG24MHGn1uhhM2OvvRWjnb1NpgD7B2ck7csKEa76SL2wQ1PVW+&#10;KSUxLcPxOV6r9fh7nPgP//zPZz7ykRdddB56SgS8cl3c59k77ICWLAvVMjkDuojtPIBBAKtdN0p/&#10;UpgKH7kKCtSPD7yHWRnRcSUCWZDDurkOQAKV2TnF2L2ueGxjecdStg8J2yUlE//7pWssMypO52Xr&#10;UJ+Kd4Rlx14zeZGRZcPXHSu8Uc6456tALV5F/cfn1fh2fueCVObpoVWYo/HGqlBhu2VAJ1H5Xk+y&#10;iJBoQXyahFQdRheHkq5Uhqeo3s9y4qHYn4SCcgP9psHSY2Rap8LTqi3zXR5KSfROvHeaon/iELJJ&#10;hwEitm6JKl8IyjzlJiODG2kn+vIXv3V2avW8X5+3fs3WLRu293T2XnDheccddcJjHvPkX57zQ46C&#10;w5kA/sjqR7ZGTJmi0oPFjxHrMOeW210sXnq9qvutRvkUCGejgZpsCbvgmehD+7MdR+BXpxwNcYt6&#10;y4TMZJwqENPeSrYYI/f1D/AcmMvM3OymTZsRjTPTE6gwI8R92u0wUpmv2DlYrHiqj9TQ385UE5Nw&#10;7kAqM8i05RE2xa3aVEYDa8DkiTZgEtZakS5SMZSNSpapKzNKBKMoNBGWPkBOHJ+N4w/UE/U2aWXO&#10;6l4SFgbvjvOUP+3ulRZSS65aD6q5RJG77nWw3YKi8kpYEhXHjhWWPCBPMhGY7oLDpjEmjnk5O0df&#10;go0oN9PTk5QGKRVCB06TDjhHKr/kv9qIq+45mljSPICZIl5LHEg+NTw0/LkvfP7oo7b93fvedded&#10;t73zXe/iuOnLL75Y4g+Fwk2Y0DkjvmEU8v9LKAkFkRsEgdlVY4AOXRTHcQ2lOIXuUSKWeFlbpxq/&#10;LM2jRhI86+7tFfxlUqLNsn0c1c5B8fhcFNSU+UmMUJaUXHTyivkMQxOCvRANIBva+cQqUQJEmqwc&#10;fuk2EOHo2h/jCF/al4inUIdPR/B7HLOr4oLVh64f8d2SqfGGxv5xEmizzVWeryukpphv+NGF8CO7&#10;y56axdiYslzRbCOMzbXj1QSUzlESGUqHC9dMETMGcxrdhW5jX+id9WpGKZnLZkRyeSLbrBcEUJmj&#10;0UxxiU5lc2A/6zw9GvS0zs+tbN507Kv+7J3f/tb3pw8vHn/0vTrbOg4e2Ld2dHTz+q1XXnX5nbvu&#10;ePOb3nnZlRdOzxzCZSxZov3HhsJ/2tM/MATVotMze1q22gBY3bB561Oe/szHPO6JDz7zkfe+/4Po&#10;y7P7jltbifUKUdpnFpZf8qq/2LBtxw3XXyOlTSVHJEzRohRs7sWDKXbQQgF9L7bW9h3H/cmfPvPK&#10;Ky/hMikxxDq1RysywdoUjUKsbt6k3pHT0+gpigUDRMSbMvLtzrce6bxnsjlhXVTxtZOxobpcsTpH&#10;FYoDT0ACvYMUAaeZo1lN5Eo0QFvD8DvxTSLcFsa+uaq2EWbJv67oB9jOQZoYbjpbg77WcA7/MJbr&#10;pG0gG+mENspLtsLnWRidWUCjK4BFcAt1yQ+LPKz9KeYvrkpoilzqZiXjr8zOzZOOLzHC6WWYez0A&#10;upPeLfsOjK8fPQGK27vvjilqdnoGGH2ZJo+44kusXmCiKBCQcX4jzIRTihh1amKc3rI//fGvZhem&#10;3vnOvzj3/HOYuh3gbX9z1j8+9anPes2rXv3bKy5nJfjNWXZf/yBBOjoezJNV2apE3d4unS6qGCP0&#10;z4Z3d+EPx+EIBvDx7DRHEh/uwb/XJZzQKVztrewpNQRAbXLskHvZOpW2VT332V0AuThHS90uBhFz&#10;cJYQtIaDhYnZ8I4m2WxxhJz8STE2YkTk5dy5MBLTvEAublCMzVxkYmviUvm26YO6e52YUXhD5gEP&#10;1ZZbjmUcv2C5TXPQ5bUwcTQq2VMlHKD52MhuvsWi234iR0c0RDVIHlwt0BMXc2osoehLsggrmRRb&#10;ONBrXpjFr5QAJR12ofZSO9rdPXj/0x+zbvSYSy64fP2aYzatO3p6anpsbK8P7p7fsmVbT9/gXXtv&#10;3Xfwlif9yROuvf7X5130s/kF/KO9cMLHPO5JD3jwGeOTU4PDI1OzM4ji3/3uhq9+8TMcpP2c5790&#10;cnLiJz/87tTU+DH3uOfT/vTpn/vYv0wd2k+aYWt791xLx7Nf/Orde/f96LtfbG/BPdwx2Ns/O08c&#10;on1wZP3r3vw2okKTk1PM/qtf+dxxx5zwoAfc//1nvYVaerXrVMK+IDw8sratvevA/n2IrlNOOoUF&#10;Hz64b3Cga3iIriA62hqOoziLiVPVtkpMUZc250CJmNkUkUDlXKv22eCvUKUS82WLo5uYUzmgoaFd&#10;Q2cXjN7IWJMqFNWDF/TLKYi84fycODfqrc+jF0RP9asuRFb2ljbQcynBkcxKHt3V9p07dyTUoG+N&#10;i7UQqx9Qf86FtKd0hDXmj8iSf1C3OFewr4+zOFpnZznfZx5BwTjq0tvdOQ7XgLPLc7EE0nDgOaEj&#10;yAMmemBs74c/9onXvfmNX//Wl9/4xlffuet2EHegt+e4Y46eHB/7/ve/+7WvfPH/fehjz3z286+7&#10;9vrrb7i2fwBP2CLYPc+JnwrSrSJe6GAJmGyKrw4OD+HBRpHDBOvq7Ni3f/f83NSXvvqNZ7/g+Z/7&#10;3CdRiOYXZzZu2zgzNzkzO46EnZ4aHxkekkuxbbWnv3ds8tDEzPixxx9z4oknXnHlpbAVa+OhBNJP&#10;XPQjWBV1ogni4dmFxiyIG686thJZbz3E4FNScpAk6pcsjkqxKLeXr3NN07DNn1fSKwwrhO9Xg+1U&#10;GND0uOx1eERZlSbR0L7Ke48i3lM3cy7R4CPUNKs0hozCkw6b6WVVqXqFpRYpdyR8cP3n/BaUbCwI&#10;avxPOPHUhz30kRvWb773KQ8gLXHvHnz/E/29hCZAkL4DB/bhIt2xc/uDH/qQuaXDxxy7+Y47b56c&#10;GoOqES6333H7T378o1/88uyzf/aTX/3qlyefetqtt97xu+uu7ekdOfORT7780t/eeO0NtOuYmpp5&#10;2JmP2XXzjTffdCMZGRwWu7DccsIpp51yr/s94clPP/20hzzmMU/EyXrLrbeR04mmTaHs2b88Z2J6&#10;/qhjT7r4ggse+agn0knsV+f8GI1G1gsNfgxzWjnyBgyExkZH17K12D7QtVoFcOAmEegFuXKdTkDS&#10;jcwoqF2dQ1xDUEdd691JJ6Tslw+p05bFw5K9K1qkoWulz8a8WLn0AEjGbWXTsSSsnhoiJaEgU+qU&#10;tmZ6NyJIDQ1q6tGFS0S7LCThbxuYmDBlQ0/hfcYJT8kCIsQassuR86UFaVOqT1B2X09nDzBa3Ltv&#10;bN3a48ls3HfgTqLx3d2qxFEcZ35mcHBIZ5bNzwM1B5GX5xdmWezjHv9Hr3r1a7717f/55Mc/gomE&#10;Ld/TbnNleR4rEsgSxu8ZGJmeXRoa3fDFL30T5vviFz1nYuIwqoq0CajdGUNibIrjoM7ppGS4GCII&#10;hxNmUf9Q/68vPAeRMNjXuvfA7Euf//wLLzz30muv/+IXP/9/PvC+frK85xeuuPyqDVtHx6bm2/u7&#10;r7nu+iec8fD//uJX73OPU0+75z1xOQ8MDlM7qbYjyg0ncwHA1ML57npK6XVYbUPNBYrDL1aJdwg9&#10;X04bxzv8Wfm8FkNBF+1CkMn/LrsOOH+KfGulpsq/9hO90f63zr4uampu9l21Pz8Yme32LI5w98o4&#10;MRo06USV6VVCKWU+NWoJm4sepxSJOILziAoVq2qpCh+Vf+G8Hq5BoWRuCAbCAFOTc5s3nbC60PeQ&#10;+z9h1237e7sGKFtXQgO+ro7WmbmpE0++x9e/8wmSRRZWD7e0zXPeLzHYnp5BaGd+YXnd+q3zCysz&#10;s9OveM2br7/u2h//8NsA/vVvfPee3Xt/+qPvcfGOY49+4hMf/4l/fc/YwV3Y6Si9rb1Dy6vdpIPP&#10;Tk3gcaUIdmFuEpOku6dvZMO2V7z+ry+59DKy5nfdevMJJ558v/vcu7+r/b3vel1Px4oab7SgPksR&#10;GBleA3LuO7B/bnFB/VPa2g7u293b3bpx4yiHC+PH3X/gsKldxcaJ+xBITdWv/TiiwegpIca4P2I3&#10;hKfYQClXmo+5YiO4YSeD03ASq10CJnzu81JRvHJcF76YTtpBslck19VkHuukxitMPDtWHHxM64oI&#10;v0o/1SfNNW6ukEq4R208M5sgVjSfLCnN0OJ75BrIV9K7xE10wpgSiup5RK+qFFtSCfuHBmdmpyD9&#10;3h6SIBeXF+emxg+eesrJH/v4J174wuf92Quf8amP/fvCzNim0aEhshDmJhcP7R9uX9rY29G/MtuL&#10;9rPvjqWpcS547rOe/E//8N7vfft7f/Pu901PHKYKfmGB3lniUcyKCLQAAfV3d6HI2TkuIbD7ztvf&#10;8+6z3v/+933ic1/uHOhY7Vxet3l931DPSssCLIiMaeKAx5+4c+P6dcccveXL3/jSnrHdtJHbe3hP&#10;d1/77BztRIlzFWkvz5EILI4M2ZWxayvXQCS0nZ3yHJef4lX1hUe+okmKKZqMi4MhQqAiwupDfZRr&#10;ijGtB1XqSP1hPX4YStiDHuDa8CN+ZC67P1jKxl0lrDq4ikllu+PqjEJaBoywsU/F5nsx74uSYieM&#10;IpDu6RUOxVfy7sJaKkFnKyqv4t1VbiMsmwztDlWNcgtRTRW49Hb399M8kWJRRV0o/5qZn1jkWGEO&#10;VTD0kT2cQLW4PCvbH+11bhZhTOcwntXXN/i61//lfe73AOWh9vUfPLifiQ/0D37/O9/s6e5/zeve&#10;+cpX/+Vppz/87J/9bNeddxDMVLOBjtUXv+zVr37j2970tr/523/6xF+8/QNv+ouzznr/v571gX/e&#10;smPH5OShaZTfnl7s/Xucep+D+/di/gBGPCGSDVVWgDbUcsIfiA5dsYUaLR0ESgFxcwqyHGkdnXBP&#10;3uPXEONukhOhv5BgzfTFdJxkKLK02phXvfWCqb2cSsBFUfepybmY8mKei73Dn4j4WTL/fdigriku&#10;Mtsx9s7ox8GvLKGIherPyqq9O04Hy0vcp2YoWVW0L/OjDFvaw6H8+3FqTum8T/ly+Jtl+syw9ShL&#10;uKPUosqZHTRTQj9hFBVWIXxmZ0ZHht71zr9+5jOf9rEP/9s//f3frC7NtS7Pty7NLUyP93W0Dna2&#10;9FPJMTXd3Ta/lkZ7LUuct4F/hHaWUxMT+NK+/+1v7Nyy9VOf/ixC4LprruZEVGAkyHfhspVdShh7&#10;YID22ksYNeiZWGYXXPjrm2+98fF/8uTjTj7x8OHDH/rEx9u72y+88Pzzfn4OAO3tIod6UejZ0fbC&#10;V718z949v/z5z5/45CdtHt3wX5/4GHCl0qTOQTHIij3bvP0RD5WT5Qir5wg+UvxptW3S8Kc00ELo&#10;Ew9tsbCa9ZTaI3M3/tSEVEd806z1FFUlXCMcqbKMTPzWa8pntTiJiND/RcMy485s9bsarImd6S1Y&#10;UrJlC8Mri0iylhG0tuNCHsQ4cRnauWN8iwYDr0FBmJ9bPv7Yk2+55XccRgmXgSNxEsP0/AQJb9t2&#10;bLrokp8vrkDqJNcsQEVcT9IcgVU45AMffObFF124d8+dW7ftuPjCczC6dxx1LOdq79u357eXX3rV&#10;by+96abrJib2n3j80VNTB1Gomcb1N954yW8uuvjCC8/5+Y+uvvLy31z0q0t+c9455/z4zttupM3Z&#10;7MIiHuLxQ/vGDu3dddvvFhemuro7brz2UpX9iOn78C2O5iG1F9uHDmktLevWbWA9c9NTlMr19fcQ&#10;/YGnuAs4nQzVfU3nPahhygp8J4AxX6jZRYNl1LQd4DdfU9i3LU7DX+yIsXCv8DgsHwanf4i8vGTd&#10;4QCo6nrgS+SFaEB705IWXTZXTq5iStucKhqut6/so9GmcBxZQfbgFp7SJKDKGsxLKlWnZDRYrmhE&#10;gzC5rTJwpErNcgZ7/3q+mpoedzWEJrqwPEtqMYe+zk5PLM7NvOKlr/jUJz764Q998N/+9e9vuO7K&#10;nZs3To8d7GlZ7iHM1tlxzLqRk3dsfO6THrkwse+PH3b/0088+qabb1Eugo8SQom7x9HH3nLjDVf9&#10;9rLvf/fbT378k1//+jffcP31N998A5g0PTvd29+P+wtjjHXhliVZDguLPKjnvuTFn/ryF+7cv3tk&#10;/VraQjzu/g947stffu3V15x/zq9B39e+9vXve/8HXvHa1/zZq1+94/hjt+88audRx+Cg3bph86f+&#10;87/YHdWwVYZg7amIAtggpALZBD9+/0/snoiBqBj5lb9qy8IemSIZClpFG/oDr4ovNDhFoeJiLfmf&#10;PCWvvKkfHwuq0ozCU2r5GAPL+kjlef3f3OtuU/OfRe+ywKmssdhWNUuxKlstX/H5GHdu7u9JtEKZ&#10;oP7GDVunp2b6egdIFYMAUExwhPX0ksA9NzG1n3z6vftvJUZERI7xkfnI3lNOPe2440/etu2YHTuP&#10;fcADH3Ro7MChQ3s3btmAF+8e9zjhoQ874x4nnXjf+5x2/AnHnXLve512v/vu2L7uskvOo5UqYgnR&#10;uP3o4570lGc/7o+ees9T73n6aadPz4zffvuNyDY8cQd373rdG9588kknHXPMzgc98PQHPPD0jevX&#10;XHDuz7TimJ8++LmLQ7vbOmbmiPtwHNV6tlSdxnpRl3pcZ6oeiygSrspZIpNL9sWSigwc5VEFaYyR&#10;JgQLIVvx8aflfRoXRPJbxc3u50bI032VOCdIeVhIX+5yWgrH7MlV4iYpCkgnpYWba9vH+gR46LYS&#10;qUCpEsry9Myi+l04iws25KPdWU+xIFt1T23H5HPjhE24dFItB0GXfOu5+aXB/g3wuOmZCfMU6SnE&#10;BOfpK7m4cNp9Tjv/lz/dddsdz37un9x803X0ohwe7N59800jgz2Uag62t3UvL3avLg/3tfe2Lqzp&#10;ajuwZ88NN9z0iAefvufgWIzzDetGx3HOLywMDfTdddeuc8//9a7b73jXX73r+S94yXe+/635xfn0&#10;DFTZFY4elTXTqGJ545Ytr/zzP3/TG1//yY/8v+/98AcPeOgZP/3xj572rOdeffkVF//qvIE+XH2H&#10;r7/xhgc/4hHD69a95AUv/Nb/fP2H3/z2K1/xmk3r1n/0Qx+Co/X3DThRVYc21fAJ2Re5UYAj4vmD&#10;pF8hQSFNqyCRSMXH0IQ+YTbNKJUvTdt3fxUMS8KrsSooVXtzG+ygutWakHPV82riKXZ+lASCfKWR&#10;3Nm9lpu1jMoIzfI0syyzFfZEwYk1LrSsvw7wahhiQqfssKQjutEZZDAxMblp4/ZDhw6uXbsenkIS&#10;wOzshA7zXcSrQqbiau9Azy23X+dzrElwmsNhABmccsp9H/zgM4495kRWhoF8j3uceNzxxxx91HbO&#10;wfj6Vz977q9+eubDH/XVL3/mG1/99JmPfPS3vvH5L33yw6ThztjxN7Ow+JznveSO2+/4xIf/6cLz&#10;zr72qste9KIXXXvt5TSpVlZEe8fF5/3yFz/9zkXnnf3Tn35nYWZy586tZ5/9Y7eqRmcXK4Q+UIVQ&#10;9TGU0Ac2btgEhaAi9eJ47MYJnU4drZxoASchJEN6JysdXbNWxoGrb7Iz7jFSK5e1ORx1QS856Yp3&#10;VuZzpWlKo0giv10hSmLjKzk+1VSgNGY19JWbyxsV2yh0XdsllV9G3jClGrvSs2BKjS0FJavddroR&#10;U3NyYO03ORJbnUymeStXPWuQf6KKLjMVQjoWL4q85uh5LqiZmfpauqgXNH3nO979l29960Mf9vD3&#10;nvWX7PHa0cGFhanpqcPrN4x0rC4OdrWv6+8+ZuPaFz/lj558xgMe97DTD+458OQzHvrAU0661/En&#10;AIPRvr6R/q6BrpXF2cOti9OTB3ZvWDO4Zf36X5z9w6c85dEf/di/XnLZr7t7scpEBF29uNNbkADg&#10;Fmcq33zLza9++cu++t3v/ubmW773i1/e/+EPveiWWzdu2tyJ3Glrn5mdv/WWm7/3ve9+7nOfJ2/q&#10;srN/+aIXvOSCCy897qhjpyZn8PeSe1M5xpQdo72Rm1awCDHWxF8+cVJX7aFQSztkhcKkzrFv8r3o&#10;z2qcIE7BEm+DvKBVuKQCvvlFrOtKIulKe0PAUdVieLaqVXHxp6cXPeUIJcXULWAV7lP54LN3caLV&#10;fEGMoOHfORJH/Fc9veYFFv+auXxZaPHYVbZ6gxg0AJ4U7FDXc0o5dwkFDngcn3YHtLWMTe4/OH7X&#10;+PTuBXKt5/fNzB08NHbn5OTesfE9ynghOYCUItqpOPn7Fz//0d994J1//a43vfedb/ibv37Tu//q&#10;De955xvOeu/bvvjZj6MidOO06eA8qfHunvaVxWmqR3oGeoglrRkcJYCIhQ6Fta0u0D62t7udpBLO&#10;zMKrOjk+TjHKKolUk4cnxw8tz8/0d3bMzUwO9qJkoyJFWABXagvYZx0sg85O/U9c3kA0BS7OplSx&#10;3+DAAD5TtKqE8/NKX5gaEwQIV5bm9XugX/H0bETBotRECOPwm8hdqxM7S0/YUuzOs7qUPdaGGjMz&#10;NQ29cC8ULb6T/qRuE5Ax86rey0eXbMBmPNEFYg42lT1vOVm98kaM6vcuAKzNgvUAeXGcYlx6ISWZ&#10;uQnPWpYV6J2ZOmbnjs999lN33nnLutFhrLkDB+5aXZru6+4Y7Osc7u/u62xZO9Q3MzV5wlHbNm1Y&#10;+873f3x6dmH/gbHrfnc7CWZ79k4du33LlvXDi9NT3W2rQ/3tWzePrtCsc+LAQE8nDrxvfuNLu+7Y&#10;40jnKi24eUMkUvxVLL99/bpN09Mzr3jxy17/yte+7EUveufb3/ryFz6PM1s5uRU9q4uKZO7r7vre&#10;d799/3vem6PS3vKylx+7YcMvfvLjVHykVwBpKaJPkxzJkfGN8QnPAhSIGt47Ebmk8dceB7GRCOSK&#10;sE3OChY6ybq4LYJ0+aq4x2o3aLMigJ7SxM6MNmqwyFNUwaQWcM5HUMmlD6NMBlpesbCaEMQ4Uvar&#10;Ro4ahxqfRJ2uuJ4uqIy1hsLyv3ClXG/xKfvHt0jkFA++bmh4IP+XUlbrLzgdkPAzsxO77rxpanr/&#10;9PTBAwdvm50/PD17YG7+0OTsgZtuvmpRPaKVowDtpZweNRUH7+BA3/AIqQVDI0MDwyQX9PQO4c/o&#10;UP78ZRefPzN5eGlp9uYbr7kTt4gT7eZmOcqro7ej93vf+NqaoaG3v+1db3jjm5/3/OdfcvEF1/32&#10;qr7uPvdpVIraUH+vWo61LB/cv+fb3/o60Gd57kCpQna2l1xKMrDInwopVhQjviDtw7Rm3i1XNItN&#10;mn8F57sru8auhoerQhZLlyaar/ZZnzsHojQVCNOHL2FwSYsnpw7FJM0oPIJiyfPzSk6x4qwCbTQ6&#10;AqmRg0JL8ZeInDyx3qDGJ03Ktc7iqNfjeZRDySr5U3SqMkpWYc8sWb86woPCc5SoVdr2L2zZfCp6&#10;3759dxBL7u8bogQBZW968uCH/uPD//XxD116yfltLbBNajImunpaaXm1fmSwr6110/BAx+Lyu/78&#10;1fv37Pnyt77z26t2veZ5T7zt9juPP/b4ncce1z48tNjR+t7/+88HxsYUbaJcvK2blLfdh6h9JnkY&#10;M7H3/N/89hGPedTk3EJLK+GBTmT33BS5T4BVHREOTu6/9MYbWnrb5jllrI0EuY6ehbb3vunNX/7s&#10;52mx2d3fd2js8GU33vjpT/7nB//u79Ex4JpoFsoZXF7p7SIhZoRAvhKZqblu54D3JcIRPklemguo&#10;rG4skpBKc1ZNrZPPLZyNJTYGbO3a2GFcp44LA8SoGlRttcLpudWrhHXrXVRqsL+r/aWicD9Eyr/u&#10;1RH0aiO2Qo08ha2F01W8ozy0ekQovzahhT0Kcpc2i36Ovs+ULPfMlypcrCVXM0sp5p/MpZLjV5dx&#10;c5nbSjgwUr9yhGvOgqjcdnnT0d49PTV3/PEnk67mamByZFmgsC6+Rq5iC0gacJ9EFo2LNCf+6ngj&#10;Bd6K84iEBh0oQcIbzyKbjoWQxjY4MET3MtLn+0l86MMZRwWgqAqVhyoOjB158uZooaCjd8g0ZQ7c&#10;DuNGv/DRFos4ItzrF7mi4hE+ZBykzroNG911ZGFiavykE09lpocP0je/g775xEudPq+zcpR0Tzr/&#10;vJq59XT188mCsr9wf8SSLTpghE1Nvc3WR4r+fZxAji8qrjeWrxkuUlg5w+OSWEQC0OAAVc46wFPT&#10;w5abm4uGsmbNGgJPOHR4UtJYwCIuiM1bZGRltRThp/0qTVSLF9+WsjhgzXh+nw+mYS1nSRZtDazX&#10;LbjNWuRzUilQXU1nKEgg4wYnrV5WJlnRUGDb8ux0X29bX2cb0ZrVRTqGLz/l8Y/88Af/9i1/87d/&#10;9X8+8soXP/8Nr3zG/4+w9wCwrKzv/qf3Xrf3XVhg6VXpgoIo2NCo2HvsGhMT9TXG5E1ioqlWTNTE&#10;HisqYAOlSO9lYZftdXZ67zP/z/f7e865d4G8/8swe+fec57zlF+vy1avfP7ll1I94l0f/9vXvfej&#10;W5/Y+v3//HwVbQ3am9obasoW53oOHyRvDIcRBILVEz2NKQrXMN2XgQPECiqwuLYs0h2R1GX1tVW3&#10;/OamD7zlbfy865o3vOEVV9952x+gHNYUVHiP1S1fuqKjrau9ta25sWnDmrUtKlZOmB5WITdUVclP&#10;nRkEHmlUWVsmKET3ITGy/4byBAT5qfOJSbJTP1MyceB1cPD4x3nTkv0EH3YUpp9iHUfMLgpI62op&#10;pCmMWjKjblZYOtSQrAjb2yAoUSkyXmEHPgr5k1PvqKjZoB0+Z73CYVyA5rg/wcEzbTtFwxdssUWX&#10;hfKchVFkI+VPS2PnD1GkhjwplFxshJQglSN9ouQhHSoduYYwSnLziSHDaSqxwRl86iGjWla4hp21&#10;44aAC5RAFCcgLHSOmAZK2dc2k6o6N8XNXe1t0T9Uvm7HcKqMO8G8FbCzpuaWBpp+tbTQYBMrHbhP&#10;RIQQTwmuVcoYxnRSR/kiN5Kg2RVGHU61tbFpZnJiYnQ4XBpHvbL9SEUU3VorryHvoJN0ysUSQU73&#10;86GeJqFkBv/0vcvxQ54KKcWCgdJyoAK3heoouICJitAoHbg68gnVrMPV1yxEq2WxfOQmJc4rpGq/&#10;YcOvpKwkycXgmUU2kZcc9VNYfKF+SiZWFSxD6aTNV6lh4N+SaPDZ8TTMUeMTcyuXn0RD6CO9+4l9&#10;bmhoJky2prJsbKTvUx//5He+9dXHHrm3vrqsmpjj2XHqh6PMdjQ3veSyi17/6le88a3vPXxkqLmu&#10;emJi5gt/+4kVa1Y+tWPHn//155paGmbnS0bGJxobav/hr/7svR/+ZFtb81P7joxOLUzNL07MLda1&#10;dI9Oz/3Xf3/v/R/5Uwq4VNFctYR0HlUV1iaWQWcm+4eP/OSGG5etXUloPjFjk2NjbVUNt/z2pre/&#10;9c3NTY0oPpMzU//25WvPOeuc+spqBETXjJpFIz55y/Ez0wvtbSQxySzNeGazSvQMUo2Iy5GooGGF&#10;NHnISmaBy0ykScUVolp4TEqTAUKSckgu/pZ7VcmF42PwoC/xKhhmRWN06srDs7vVgKIXqITDA5jn&#10;EzBHqCWGQ9JTogIFW58BQo+QsJ3wOUhIMKR4Zq7hG3i0I+mrjAKEwJJzkQLaHJVKYPgpymBQzVSn&#10;Yca68tCp8CwUK+BaJZlZBK7Nz69ZtwEsBxmojUryHoIAt8sMz16VlKqUSTXGC7sNXKs4wDmbsNmp&#10;Ov5hJlB13pAFQSf4MRQHbkR3GdVAoPC06TI4jSzd1NCAE8ndpmQKUeGSsnLYOtcQtaR2fGTISxLH&#10;JjJJe0SoEtyIk+GuI70YegZxa9Nt+Nhjt/C8wf6ehjqa9VB4yJlQnhJrROAlSIrzgp8BA/ToUu5Z&#10;lBfIDFssJD5Jpq6wzoalQvqYqkF7J2XQifNTwptKR85OKYVH/IYNrK2vVUluh6VJNihSjRGpLMgo&#10;gAUBn++jcjXhcGZ4SuPQ0wI4/JAMVAqpZlAVDEgClXPPPTfm6lyAgmvacH+UhcZ/64rKUsEuqqN2&#10;heixudnhkZGJqblVy0+GpvT2YTwbaWxsEU2pKuvvO/D3f/U3X/uPf9+57dGGqtK68sWmahEUVJTB&#10;wfEffv1zV772gyuXofE20Gzsa//yf3sH+9ccv2lqdHjH3n1btz91772P3nXvzpM2L//Ie99OPOAn&#10;/+7f+8cmpxfKJmA5BDsuVE6XVFx33Y0vfOlLS6iBXl5L4iIwBOFXJE/JYi10anqk98iBijoK0Kkr&#10;NfyKOl1zYzNlCDnolnWUtKqmrg8ARQZodUX55MhkWZ1LAc5SK7Ri5ar1xL6xUniUDU8lyg+SeqRk&#10;sPD8I0CSBsLuq7hpduRGp7SBkW8ZKo8og3bR/nhyxmyZi4I1DMWmSeSJsOsUVldA2HQiYeA0+AT+&#10;hB2ddwyC3MSjcJDAgaIW6dH6lG7V6rIeVEWjJwoUkBO2Q9uIjqIp8kaE4KOQs+K5xX3+KMwufuNS&#10;KYldq6mwzUmatbYh3Q+t5FlB5nyxbhPhdtlNSDFx7vBUpE6YLBFDKosoy6h21S1E1OPJuBoUM7Vn&#10;8YTYdrV2xTan2H95QMpxIbn3jF3T83PIGpwrBlrtGEqWMjASM+Z+ojs4cfPqBbAOAy9ckWMi64Ss&#10;JK1ykaRHlaRFNGHOXIyJB0c4cSEUgTNNKZHuU1/Z3FzvODJ3YxBSQxCnICxwJgx/PICQFte8T7pP&#10;bG7G4L0hWcVMLUx+a61dBDGrKSHnoDlWNOQSItCdh6weZR43tDQ1YpNFIjF0iVYKpBcXkQlU/KWE&#10;QMF6YsGgQHF2AwODQVM8jew8s1kFWRFzS/qLbKxikPiSM60nmXw072fYfgI8pMQoM83JwYYPnqVw&#10;VJSv2YXmxiW45RWfIgZe4xBuEmwm1q1bu/WxhzCsNGNVLS9prqzYtKRrSWPD269+8e9vunX/vgOs&#10;bP3K5X/7iQ997ZvfGhrpbW2t6hs6/K/XfuPC808587QtT259onRm7hfX/+aNr37V9//nuiVEEbW1&#10;Y8eprKyZWiidml1ob+168OFHKCwIiShH1lDpY2KQVRiFpwM5jQ311AFlA2rLqycnZug1qd5uJfiJ&#10;2cE2iAW/ZykFqEJQiNAwNBSICuoZN9Q2Ki+DAEvpEQoIZd2uG4RvRYIA9hxRBBVeEeaE/SLgIE4A&#10;MFCJBelQ9t0Hh8hYBDgfzhpbZ+T1AH9VSEBp0B4gi9aVISaKKsUQiSuFYqLzZgIcnFZtEsBDOaFi&#10;s2xMrAhGw36c0lX9/ij+ExfHdPPlHA0XzxDsNXrhMen2RCb0l7NcC8lJHjZukOsqSIlMl2JfEihQ&#10;+cmRwRpiEb3GBQwiSSJV0hL/pclFlJLQSE7CgxRho5fr0hnTislcVD6RItyVJgb9QXUiHAxOaliW&#10;Jol6RI4ajEfZv9JBVapWBQwoiDFPQqPiqKFEGA/l0iQak5KyajK1QLSqQteqCNZcBHWtscr4pJ+F&#10;ks5OfMkE+JJ9hvpG8FTQPe2UlGL5dZQKX1dbr5QcyYMWN4qOI38fOGiWZNeBfWQ2whUZazMYc4Mx&#10;1R7DhgKZwFhC7q7UCQowYEaRWRbpBK88b5Qup4KM0X7GOQEuy2JnorsFJAth0fEnqqv5JAqsU7QT&#10;QTQl+zoAtRgucjgUPPC/5u+8e93CcjCCmpDTqZmU4KamDnQ25s2MhYqkdVdX4KHZs/spAvIXyRkt&#10;WWiDjC/Ov/FlVw729mI/X9bdSdztwNDIX338Pf/y5Wtf/4aXrN20cmBi6NZ77/vLv3r/72/5Q0tt&#10;zcrurocf2Y5L9tRjN+D3Ou3ELZiUICUH+gZLKmvI+RsdnTzc2zevDMwa+BimfUBEEgS6gBP52Rdg&#10;o6Olo6Kstr4GL14Lnh9K3jS2tE9OzpLADADX1WK+akCdbmhsoSxuTa38Bg1NbQgpQBPLmZ6i0gJ2&#10;36oZ9Z2jWKkrQrg/ma2DzgP3TwRi2GAiKuyGQXIxSsFVJbUIP2UHXbLQ1XZ5AsAV1UPUX16x3tZQ&#10;3Zoy8recIKHIf0skqeV7knck35rSuaAJRjYhb5EFJUFxRmPixDVKFt8dVDA+zBhj6Fb+3zAV3Cg3&#10;zcTFRSBSBDs5Uwt/dnL3RAxVshwlSV7CmkTr/JWRNn2gTPTZSUnv0jEnZYwEqEzB1e8mqAFOn0oM&#10;LdJPpTO6BKgVrJhqim9nNIQCLC92hcLehfL23AmM+VD+GskdLogRtaZVihGWLrsDGk2NlAIpFCYu&#10;8BLlbbCBsBauBD3BWh5hD5CejcIBXnR20IMdpxIOaeJW1JJVKptTMm2CBFCV8qpKqaqqJJqSKW6m&#10;kRLrHIoYBEWxplGLR9zAbMNUOtvBeKM8IrvVsZU0YxmuI6wOoyfrm7RZROKJiI4uDr2J5vEqOB+0&#10;hkFCT4/6LOZYNviFYzEKzeUve64zPqenl69fu05V5wJ4Mpenou8DQxz5maRdd3I1mRT7DTxhR5gi&#10;QgrRG01NpHirbARSC92AIMAzizPYsanHOTLYW81pzc1ULc5effklJJbeetc98Og/PPDAq1/14pdc&#10;ecHhnj3NnbXf/MWNj+7d+Udvv2b16qX17e1bjtn0H5//5tUvuuwbP/r9O9788vryyl/+5hZ4wu33&#10;PHzGOeds33+4d2RivqyivrFl7/5DtfVNLFcJOU7LmaFTiTpFYs+jHF6VXCbko5fXI/eVVRKPP1eO&#10;O7m0CicajiRVbkKlU8l+eCBxU1VyIpXTn4Vb6EYJfFTU1WDSn5ovq1mg4ZM759GMhXiFspJZAZ9E&#10;fIrXgQOKCMDGx1bB5WBfnCB8obwSwY0C6K0SxfFJTyiHQOXCKqpmVZcJsUjUYxHtWqYVZknhjwZV&#10;iKmogVoCzCo+hjlczwZcG9BB6VpLop2q1TiXwgkv44o6CM5lCYMxk23GDqkkDKQAcEG2KIg1HI0A&#10;NYzQBvNRG97EhpIkayKVYhyzPIOgO/lPkIaIzXf4ls0mFjy4yGQ20SZbqEz6Yq5BkSwqBWXWzNXU&#10;SXhrKJcyG+QtqInfuB2P2yQytn3VeNP9j+p6hMAQArUqDKWgrBjDJayDgMbDrJ1G7Jc9ciaI4ZIX&#10;uWfnZQ9y6wZ16OELfyU3k1ywOUW2hoKPVpHmXV2unzI2DI3DimuVT7ZOVoh07whXMnFq52Q4SqJW&#10;xBvE3rjwlWlHZiw3AifxTvMNwcSbF/JxHBuICdC2tbU2IpI7J3PG9llF6tvWqvFV3pCONKJxhist&#10;WmVcEMxSzfAonebiPpZpVdcm9tPTCzYTZ5fzhfJ1a9eacXh3HZBjimjIcLBE+OT0Sj3ARU74y7Yr&#10;tbZSKBaFReZLmps7OdCx8Qnmj1AKA0EoIQGno60N48TU2FDpzNSlZ546MtD7k+tvfOWVL1i6rHt/&#10;b885zz21e3lbx9Km407ZeNnVlz7nojOGxoY7Vyy585ZbV65a1lRWvnTJsqtf8SJ48L4de05cv14V&#10;yRGEG1vufPiJkamZhbKKltau/tHh8nICFYk+FmphRUMGQcRbuXbT8y654vjNJw33D6MuPe+Sq/bt&#10;3w83eMGLXv7UU09xUle+9LX0hF2xfO3hQ/u4t6GxcWx88qxzLj7/ohcdc8KpG4498cyzzt236ylW&#10;0dzYeullV20+6aw1G47fv//A297+vj/c8ssG2kaXl6GTU9cGQen1b3nXU09tZzfJaH33H3/gnrvv&#10;YPOI5qJHBw0ap6fn3/bOD99/793o850d7SPDAxs2HnveBZes3nD8CaeeSezm+z/4kUcfuHtqfBRx&#10;uoygqYraS664eu3G49Zv2Lzl+BPGRscuf9FLt23bzkpXrth46WUvI6OfOPRlK1a/8o+uue3Wm1TL&#10;TrGG0oOc8egeICGvZPJE/q/OMw9vC0T3wScXeJIWEqYfdWXGMINeZNAcVybQMgnJxoyHG4KKo/wi&#10;XSU38QWI5aNZnBMztuEhSJbogoXlPAM/qGUCZoGp6WmOYLGmTEpKeBjfBpsMPhq/s2J1SSSIKUvK&#10;lNEm5dYUiVPpRiFValWsYZJiY/7PD8jbgZwiFjKGHGCaIoqgpoEi+Y6Llz09ZM9QDTP0C0HAJMKf&#10;ReHYIAfp0qAi2b7pqnAb8QkSCoF8OKPYHkJ1MSQzAiYVY65O2XpKsvvKsOXIFH8rX7Kf5QmYjEp9&#10;l+Wf3gCaiuu/ZWectrIwDdgwpiv731QI0FxD22nbFjdGUTvRluQfjndyjcy5jRCsWd1AMBfXxJwi&#10;mUpzRkSZnCudK5+eAOmw6cpXd+ymjSuXLHnZpefd+OvffuM733t8+571x22sX7/q/p07dvcfGZ0Y&#10;rOms/fNPfaakcvJnN91UUjF3/xNPllOVvK0dE8mXvnZdc13LLbc9cPsdj991571SbyYkp6nJD2Wf&#10;VB1Y1QBt8qwcJZ6lsuaFL3zFT3/4g2//93+/+KpXDQ6NMvf9e3dVVNZsPOa4ru6Vx2w+5bjjTj50&#10;+DCVe1gUJb1Gx4ZBNdIO/+Mr//6j7333m//x5dKSqt7eQchB/+DgdT/76deu/cKmTVtecPnLG+ub&#10;x0Y5J0KwUUerKB8DgeUUDx4g/UTqDEXGBoYH6KQtxCivuPKlr3zTW9/D8bzqtW95yzverw5QtfXb&#10;t2//yU9+Qo2Y7iUre3p6YKXUVK+tb4VJ0IaNmjDDg6M7tu+Ympq98847h0fGYTN9/f3NrV0XXXrF&#10;suVrz37OJSVlVYcOHCI4ZnhoBM8mcR4E4TBn5DP/5KgejDwwqUBNjPwhO+gVCSCGDv8fvLHAgZIg&#10;EYMYTHSVx00jxYc2KSQ1KskwCZWTCKK/DCHx3CBu8VSPnKhLPvt4RLwkeKssnACV9UX8TEzY1SM8&#10;owgwTslTMlykn7jDlenkMAkLozch3kfEc/oJUcYYoW7D1j7T6kTbfJmiyVxzV8NET+LQREC8MHlI&#10;ZQjGq0XbHWMtlRprdciqkZGMrxatg/4eCi+KmgZkFqsbGeqSpInYc158CquOqLagNenITA7sm1bq&#10;EyM7aRB1RsZavkK4xYwY0W5FYGH1CneUP4tHMKCafExP04xUGQbTEyh6Ug8RmhUyJ8cQ+8AEVCBJ&#10;PTLZGJapHjQ2NagKlJ2PKVhORNl9KVMmdUR96qycw54VA0tWIh5AdCIIovKZxTPVcsuayMegqnl1&#10;E+CO+440vxt+/7vf3v6Hn/36tlM3rzt21bI/f9drH33gobm+wYcf3r7uuOPe8c6/Q7ivI5RoZq6v&#10;n0ShuYee2DUzt3Dk0JEbfn2z2sPOzL/zta9435te9pqXX1lfR1MQ+oGUYdZWpVnCiVJ1ZQmEDeTp&#10;zC2Mj2CaLV+xauPoKHGS020dHRW1RM9icqnj0NmwkVGMuCSMQgEaUEIJi/JOVZ92xnkXPe9KrCoA&#10;zPDwUHt7N3s4PTV94cUv/MXPfvjf//nvjAaVn5icqqtvVgHcitqm1o6m5taOzqXaBxpH4ckbo98t&#10;mpdclb+64RePP/7I7r27hkcHvvLFz2576gkOG6oHJVy3frNCB2fxAdd2dC5TlZaS0sbG1uGBwSk6&#10;T1MoT2yHCAsseSQ0wm1ajvQc+fRffmT58lWc7rkXPh88oEIiJdzxGGJyxq0g/3cwiSAKhrwcBOOg&#10;9EngaBHteRrAxWWhPwfABeLHCIkQZFJQkIUEBfnFwdw9StCzuMD6eTiRCq8cshNbS9LA065JkYEa&#10;LDi2Rg1jU6J0xTeIvpkvZ0Q1zTvkl1hLolm5RTxYaO6ny6SutPCnU7y0RTr2CO7I1hh7bjEnVYoN&#10;IUKBLrLL1maTl1bhPH+3a0d7dtiKTSfJaMUQrplgo7RwNsSnqMfoCIPMAWxoIVyGOBolVaI0hP3e&#10;5Rbk0FFBRDdmild2HKnOm0hMKCIJNJIlxWE0MnRwI9QK8uSOZakqu4EhNJiyMqU9IzG5yoYkMtnM&#10;pcMFnXccm+oeZ9q1bTVmLFik3FFVEUQWAMP2loxG2kpEvuEJ+pngPQHZods4Tg/09b/umpefduK6&#10;tcuXvvqKF3z1P77zw29ft/fxPRefdlbPI/u+9ZW/Wzg8+c9/83/mhxcnBmff+Y6/mRie7+0ZecU1&#10;f3L1lS+6/IJTqVJObf3f3HH7r2+/CV+KnK8Li3UUN2BJuDzsd9SLnq+TFHkqvflXv95y4lkbNpzw&#10;s1/8gpyzx598kt2mpg72b2zJU5MEU7YgRxw8dGDX3h3Q2qmZiZNOPeOscy5ct3Fzc1vHBRdfvu3J&#10;rZe+4MrRsREilk8/87lYvObmpl51zZsVQzlP8Q51YJiyUemCC1/w2KMPXvXyqyOQUMwT54J6VxK1&#10;1caYhw4e+J/vfu0X1/3gvAsuPfs552uLlC1aR23UX9/wMzaKM3tq+xOHew5y5OOk4cr7JAcHMTXG&#10;YMIfST4oHx4ewFIDG+JoWMZtt9zEKThYSuwQGIL2QVDkHbSkWqAaOQolcCqGqgT9gTY5DuYAF0ip&#10;ASwJBBBba0g/gZlxvchHUrUtGfnjkCb0p28O/5RECUNP/LYBpwDovs/atxpNyDsg2dl1j2RisJPH&#10;NV5w8yi3LCapXQjBpQj5j6KVQUwVAiOkjl9SfyzAJbqQV+AryHdesq9LSkooTRHkqkWnnCcJQd4H&#10;LBeBacZkqSXU92lowsRBE2LHKDoMlzcctTp1IX1gb3a8PHZJ7B9RqcCO/ygrqRnqgPwqJl5hduUT&#10;LL68oB+wZFVIUZ6aWoIBFQ7/VXwt/0UwQUBHKDsZ8RUiM20IF1IUP9A+xBGeKmFK8xHIA/x8gpJD&#10;pgs/LvqJvCI+Vr5MfQg1RY1rUmlyKeu0aj4XvXSFO7CyofBSXFNQTRVepjQelS3Gp2rrmhEKxknX&#10;gQPj4l6YpxQtxLWuqW56fmp0bHBmdoJCefc98MCpx2/YuGYlK9q1Zx/33nrHfa98yZWf+NRnTz9m&#10;3be/9ZO773ho3Yp117zuNS++9LKD2/ePDU8fOHTwv7/3i7e96irkrKmFud/d/zCpV4eGJ2dLKrCa&#10;Hn/i6dt27sCkKRXVNfglpYo/EFlZffKpZxN9tGHTsSefcib5YDue2krptm1PbMWP3NHe8dCD9w8O&#10;Huns7Dx8cBf2VE7r4MEDlFA43NPb1b1saKjvjltu3LP7yZmpifaO9sOHDtx99++Hhvq3bX3o7rt+&#10;Nz09RiEweU7KKk4+7ezRsdGfXfc9rPcnnnAyFTpOO/XMm357Aw4khLvzLryU2nTrNh5z7HEnkEFf&#10;X1+1bNmShx64e+PGzZdedsUdd9zOgMhxF1100Y0//UFLSzPCI/vctWTFMcef2NnV2dWlNIZVK5fD&#10;nu5/4C7MaOOTkyduOfnGG3+ycsUyrPkrV6249eYbOro61aOXEB3yDygjIvZVCGxLZoGMHOQMKoiA&#10;fxdQ0N8mRSnIRKIFJiq6MCwG6eZiYSN7r2sEtEeLGvYyZBSNS2wvEYXRE58u6KbPY6oiA3Gv/xDy&#10;O2MqaSTmk4rH0TiZ/JTNMtet8rXEFHLSkBYYko/4Z5gwsoXnE4uwm8za7S0r0JRcHDT9SkbetvYO&#10;8GhibIQSa83N+BYlaLCOCAyBHKmhjUiVWiCrJYdFkBg5EF4omFJ54+M4KnsMMwWTC21VLYHNY5cN&#10;ZYq6/RAAx/LKFqMoOGJAJydUh0lPk/3Vj1BceAhtpktSnQgMDmEkyiCE9BTyLBPEOiMaFJyjCDYc&#10;wlxK/RT8Ptq/2IPsR6qiZD+DhSt72xFqv6yKy6p6qPqBhdcW0X1icqYOmlIKTUEBm+IC9k2+5Jmx&#10;E04/5eCR/SOTwyVlRNxOMMzY2NC2nTu7uzubW1tWr1o1MjH5+zvu/pP3vvUHP7rukvOfc+oJJz/y&#10;0PY/+8g/rOlcetzqY77yte8NjY83N9adefLmv/iHr+7vO9I7MfvU4cGF8tqZxar5koozn3vBY1uf&#10;kOFIrS11mBwYRhgmy95jM965Y9v+A3v37qXe37H33HUruhK7du55Fz380L2HDuxhKZTwUpVc1NRq&#10;esQQE9GEMfW6n3xv6ZLOpcuWDPQeoOJ5c3PDJZdddsoZZ27cvPn4LSdcddVVD95LBZbZkLwPHNy/&#10;a/c2mfTnZp/a9nhf/5HLL3vxTTf/0tpy+Y6ntt955+/vu+u257/gRV/98mehJvfcfSvUnr27+85b&#10;9u7byV7V19eeccbp99x9i0ro2bZPygm59vffc9s9f/jtw4/cMzrSv2H9hrvvupXApKHBnq2P3c82&#10;Hn/88Ud69p186ok333QDfM7JI/IbweXcADAYu/DP2JDki4xk5Jw80RSBQZ6ZFiaKo1/+O7mKBKpF&#10;MbJ2egsdeQMgKqXbblsJFH4O39qVHsa6cGyE5yRTouJZNkrET8ptCDXNsrDlmRRjmsoopm8z+lbA&#10;u8InRQtJCmD+XUY7Yw76bTwwrqRPimxFQWhTvGHQLlNtiTyxMn2d1mHLJ0UMQB38cQ0Nta0tTdSj&#10;MzVRp01bHITdSkcmbi3bKxsblAlpb7GrfwukBVux1jQ5hzgmudKB2jbQNMiH7dJBDmNDwItwM80t&#10;BOowdjjvLCk4QcQW1zkAAP/0SURBVFw4KYWDl5YhmECbeIXwhWVFFWOVwqKCu0wakYphhfsSrmeU&#10;f+g50SRRVhIXZJGQreaIfqEdyIDIBNWWTGIPJhylUFjw4mr0qMglsSiVQonDS5e9vPNSppgIPdzp&#10;li5/OpYRRaXVVUwjopdV/Oi3t59xzpmP7Nz9hwd3bt994H1//rdXXXUFho2ONetOO+7Ev/nIB/sP&#10;DP7NZz5/8NAgaPnmN7yyqbP95FPW9U/MTCyUz5SQrDg6hk2L9GIpXxL1pa/JMD7fUF83PjrENEnE&#10;uOLFL+laulTJZjXVv/31DTC4ObxqEyPr169VUjuW5rm5of6+KsQcYoKnFG1NvPb83ORg335CpAiG&#10;mJgYJvwHx9D3vvXVaz//me/815f++z/+eXFhqrfvMDjE9igCqmQBLbCjvR33MjtKVN74+DBAwGjs&#10;OlDQ3NDS3Nw6O0uTJ5rgVne0d7a3tWP6Aq462ts629qnJ4apS0cnE7tuKCYI1Qbr5tvbsdF0LO3u&#10;gmTMLxAlgQt5jFwpABTWNzM9ig5IzVTkax5d7cJ6DsmDJSiWJWIoMv+yeYPV74KYUXifVI+icyw+&#10;0sysktkIcnEgs67GqIJdaLME4WRWSBjqJwZNMTkJi4CVjuKfgjalal++JNGkgrEmfRIYHOYi/US/&#10;9EQHc9kpqGS8Yj1xe049kwcinhL7EmJAstfklDeNbUNQgvaQ8YNuJkuKnx8WLIqEMYwwiYA9lcJP&#10;gSEQEvKGQCJbTjDK2rKrSEX1e45ULm5nQBk2bUbR5xywcdilpzDocWNSK7gYVFXfrxr6w0td4sXE&#10;7IfWulmMMF3SgKulqIaeUniYJkfAxQqBC+NuPYGgzTZogBl6XChf3mopazBdZsB7KAOCjGSZKllt&#10;WQjyhKo3bFi/MfiXuUfiZcrfZ6Mc8KueRirvHuRXuQNaoalUhHA5BhT7xUxdfQt/URmFwEeULM6Y&#10;2I7ZhdlTTjvj0P79I/19VIygY9qy1rau5maOYu2aVYMTYx/44B9/54fXtbWjHNRc/7vbLzr/nKaa&#10;msHeweuu+/XePfsffXxPa2s95Sdfd80rP/KXfzdO6dG5soq6Zqf8lFfVNpSW155+zvn3P/ygS14v&#10;UJlcxaLm5urqGhDOqEK6dOXKxpZG6rctXY7zevnObY83KMd0FlcVH558ymnHbjqmvb1j354dxBpC&#10;3dk58GF4aOiCiy+pr6v89fU/wg9ObX22nX0gq4wYkubmli3HH/+H237XhnklelNWVSl/jO3SHlI1&#10;SM1uscXU1TToXBU6pb5oBFM+ue1RMieRNYAQPoOEAyeTE2Mc9fjYyK6d2+tVDUwWK0DBSr2s8EqL&#10;XpgbHhzYu2cXpcPcVdo9XObnDh/eR7+RHVu3Nrc2K6JK9Y3VsxWTs7FDaGu4igM0tU92TWFswEqG&#10;a4mIZPiVMDCiV+IVIkPgnTKlJQH5A4dNQL0AD14G/SlTt2SzjFRMborUp0QsLD8dbaotCEcx54yC&#10;5A6pAubbQmNnS0awcmk8pyBpqtkyg3DEhkiPiz0K7SgnPEnBKqiDSdLxPhVTNPuPEtExYUs1sWI/&#10;+SGOFm2AmDfCx+AH0cRLIYsyDmk/pKprAzUJMEr7E3lhlhGkH7nJm+muTD1QG1ED83Jju8Kv8THI&#10;y0NYg4lOUBodhwWHiA9QrJqTywIU+Ez95930wnlqYj8E8dOXIFrrmUwAQiFmpoZQJgYic0BEzIJZ&#10;RZQzjCQd1/Oed4mEnoijybY7Ap9SqIIJtz+QDdBUE29LKmLswywbGaWT42hH52q8mD1Hesj3wXg5&#10;v0gdE2rLjv3Ra9/4u1/feHD3tu7mhrLp0eVt9SUzYy11lWMTI3z7p3/8xssuv+iNb/nj0fGpzZvX&#10;nHz8pgfuebihqrr38PCqJUtvvfvRS5533ite98rXvPsDauCKX6Ou+fDgxExJ5ejk7EJZ9eTcwif/&#10;7z9/+m8+hVamwFk1DyutUPdJsuCbI7O1f6A/ZOzyeYj9LFoMkQJTU2M8XbUvFkiXUJO5LqWoTyhv&#10;nYZhC/Lqj40MslfkpypZ0kKj8n1qaiDJeGRGR0a6uzrlMFMOoTAG3AWTY5cn8SKrYU2NnDIVFVTU&#10;QDwZHhmAEGPopa0EQXSwATRJOATXs/mw9pGhAeQZFWcth4kJFhhfsjGl2+lbBCuYmMBWwhnCpqKy&#10;gYVSSeCIlQg+TA+KFhmx5JYa891ix3TBjt/EsXNk8FcSj5PsHiSmKBQtIWpi40nbN8AU8noCTcNf&#10;IkiFv0Vr3pTco68xGmhWliaiOLm0m0xZyIhWRlOE9EW0LAThXNYIMiDSq4CLJKzIn5DfHgs9GrCL&#10;gTytOQyz7m3k63P5Jc0nu0V/FhKcMjGoaIZ2+qbHSX5ZLFG+zzFboBLDg/T3qWxpJgcyVq3+ZITQ&#10;iSinfFFRGZhhSGWBcbabakAUFbYzqoLxcgC9GAYLl70SXb0JRgykKesPSSEsuBy6pKcsypb3KF3p&#10;m4hmVNCD3c8YQPEsSi2h8oyKIUR1uPhd/LIFTECUCJ/jD2Kj+NxZV/Pla1evsRffaqqoV8H27u6g&#10;ybYvMTzZ+x1EGN3zXB6d0YhGRX2jVhYAg7laNa4lDs1jNh4fHduw7tiaipqeA/unxyfaGhqGBgaw&#10;Oo9RaWdsFKPywX37v/edH77vDa+4/MJzlnUu+dcv/JBkrI7ams1rVpx98pbnn39uS2vrm/7008ef&#10;cMyhI3iE54YmZifVcL5sapbkq1oqf19x5dW/vek3rABioPIESs9VySnQHIwluBtBDhaBg6qitJIc&#10;H/QaBU+XIiPU0PywkojaGip9NYKK2hh1n9OOYMNqaWmnNZpZxiKFFIwqKoiNZbalpa2htoG0JnbZ&#10;7EJyJuLl1MREW2vr2OgIkqGySLhAZcqnOCySj+BA2E1cegPCNCdXBhG0pCPKSV9O7/qmxmbFKar8&#10;R4qdkA9forQQCNEQ+UtB6E7g5AWrkuJdgrW/CTGaUDkBq/Jo0VipOJV4suHYr4Qzpi8FBmuCkmFj&#10;elMQF5L9IhyfOeMJ+6vAJtNdxOkNQXmcS5JieFhyr5jAxESS1uKFFBluCqbaJI4kjSmJWMEK4yI/&#10;L7ITnHWS5TcVRvPy4wHZq0gBUv5UTD4tKt+FovkkhMnoaR47n8bTFmc/cU281I1WcaGtbR08hKNH&#10;Ua2phXO4mI6yW1SFQc+VWYAR3MFHDiPfbYt0EBSt0LgaXEEGzdSOV4uDz0FNKH7iBNR55/Ko43J+&#10;Uib7JlLxYFfMjfMGzp0WK0qDoENEXNTZVvy+ioTr+twNb5ku30+kJ6l6sicFlXIp2mivV752zdqY&#10;d2yHpplT96LP7W6TROQZiLS7QWyU2F2cnl0I3cc2WuJoTVPI9aRBT03doUM9F19wyYuveAly+5G+&#10;HgX/Li4M9g+T6tvc2MwGtTXW3/jr2045ZiMc9/e/f+jvPvz6Yynzefu9q5Yt+cevfGv7vkMjc3MD&#10;4zPd3St3HeifWqyobWjFrNvQ1HrCllM/9KGPU2h2967d9BhEZgOeMZZwXHWNjSyUQhGSy/A2LcxW&#10;KlyITj0U10IEIAReFWVsdFaBZS6zGz9azIYcjNAjVxykh8WSpqzYNfVsTcWB4RzsK8VbSA9iBKUd&#10;qmBPNW5g949XYQSlPumcgBAM7zNNTcqgh5pADcPayB5DBs3hS9grREvYO+fnQH1BvKh5SINqIytY&#10;dBIjObJVEBFkTiQCYApPIdMjHIbjUBiRvDNyXzhcMsnn1nsyBpsBf5x4QgaL2Nl7sx6/cqOGyUEx&#10;sSkiK77NY2Wu3FCLQoDxINnDYyLyy1o/KBrwaeMnCIw5F37rfOKDwmTTxHPiGdMpohJPe0qQwvQA&#10;e3uOmsfRfyWKG/uU40v+rGde7MOVFt7e0cUuTEyOQlOwuHmHEE+Mn1nortfiKgH6SM9I8kSmcoZ0&#10;qT10LByQJuk4q4nhueuIBGSRmRPBfp41QJMfcZAaURbP2HYXLIYh6VAGkxaOmA1USCXF88R5ZpQh&#10;B4bwjkfPQ55imUUyGgCpJ65Zuy4BkmAnxUQWKJmPXGkVsUmZEG2LbVju5dJDg8OVLr9PSWX4fUJO&#10;AQehg5Mz03fde8fOPTvf+Z73tXa2Pblz2zBmi9rqBmyW2gZNGwlsaWf7k1t3rF/eQhvLW/5w14kn&#10;bCol0Ku++YkDvWML5QeHJkj3a+9c0Ts6OTQ6veXk017/hrctX7Xmc//82YcefggNksh8ySazM94a&#10;hQMo/ANvt/zqs5gwZCihXKh2jdhW6Xt0j0HppzatyKx6A6m4C9dL2y+lXzJZ8Cq1A6WYIjdM7j7y&#10;hnQstdV1dBGi3q2Pklg7BTvNzUTFRtnYArV4IeZgNKf2pzMVZDGRD6+M2AEVOtSGqnC5FVFry1TN&#10;kQYnj41xwmfv3AmHf3I1eix2mRrVmhP2llGXjOAozP5y7yPEin2omSyKJ+0pktgZtCEBk98nbMu4&#10;SAH5gpKYjQUMCS6cahi4ZFbq8aLXkYE3Uce4IMO6TM2KfJ8k0wR8J2rwDHpS9E08K2iOwz3C2+Lf&#10;mRkonpcwJ8L4AyfT7mcsOseKWEJaiJbkmFePGcK8LQ1eeCa5J7oXx5EIck5Wsj0pIkfJweZrkZQ7&#10;upbwCeeOPQXXD4cTXF0BshHp40dZYJKjzhQ58fVEdiOOPXtFlLyPA0iTRzZzuwgTBaVKa/S5h6fZ&#10;VmSmr88j8s97xlt3xYKT1SBZRxXLkLi5Jp4YBnRrs9lK2SdlM0mIzsay5ujjNc0rK19dJKfEXhco&#10;U/DH7MOA4BBy/DTJbErjryQbGCujfMmQWwfzCjFYiVp3mbsC96PjQz+57vsbNm1657vfPTo+vnM3&#10;hUWpoopyUNPXPwTdeeSJp6685AVP7djFNjS1NR8anfzODbfsHRyvaet+6kh/ZX3TwCgxdNOttIP7&#10;4/c+/7IXfvHL/379DT8fHRmjqlttTRPaBKvETm5LSh3HSXEmJqdCJwrF4TfVz5SIBElVbiub6uQJ&#10;a0gV1JWQEOPdcxiOTojcK6uUlEohoocUSBrnzvJunAzAJikpamtARcxpet/VgOS2c3nFkBg1Bql2&#10;qQyVcXLyOFuiah0RHslvT0Ygg/lfpQPpYeZYTIupgdJia8F0BBZsqFbkwkJyciHRUJpYzgJ1WhD1&#10;pOAogXZk9IerJ+Is0st0QLCSI9XTTrzAgoOHm7YE0hZw0WFfYeW1pOWo1hzkfJ2JYPBVeYvjdlO0&#10;kPB9dYoQLbDBALxiQSAnYwGD+e/i+QR2+eT8rLjO9pX0bzb1Z9wVcxdNCYSNiRUJcoVFF3Aqffa/&#10;kxWrU6ZIWDEXOqh1sEhDYmhKKRHlliZ0ohJJHNsVD1T4XjTODey0ky22yrvvMwhOEN+GQOJ/TFMC&#10;9/WSi1o8IAISpMgnMuFshoAHfoeVF4GaIH5K1fGhbXNZy+RA8mxP4rbgbV6arB9p0wosJFTtkvLV&#10;a9cWds7rE7yHt12yqmXwYEO+wUvTaCYuyhAHiLEy0ssgaIpzCFUAjRXL5jwvd6mHmm2qr7v/3jtv&#10;u/WWF17x0ve8+4NP7dy77+DhvqFhTJrDVKSaX7jnwSeuuPQFS1YuJ+nlW7+8tby5/cnDQ7XtS/cM&#10;Dk7MzdfUNlz50qvf+6GP/PyXv/jHf/67gaF+Vtm9dLnSBhXw5ugdV+vCfYN50pl7Mq0I0py2RWFw&#10;K6oyWKtytZLBSfCNlAct2h080BURJehPhBIhI0aYlLgx6mWpOgxt5Cm4AyFw2jGihysPJWuUS0Bw&#10;r2J8UXMQVQF4gk2iHAKRI0TrY24j3wcWQrIV0wl6zZkhGdFGL0iGLaC8cY3yyBYRn4EQI08pwV9Z&#10;GKzMRjIlzkP7iAvBqUy9Ksp0mvRkQCiy4nWk+Is49AL/SSCbiIi/y5GrAIh+V0RfQiqJDxLHTzQi&#10;wYlzhHMuZZ08e5m35ay/CAiN2EHT0iwL1CQwML6KuSYRKYQIzTkElcJV2UjZYME3PEA2scxOlPFw&#10;6w6xP+kn/jQaZC7QbHbZdNKGJdnSZnMYW3t7F6dH9BNyClE7GV4rj8hzzCh0Gk0UQzBbJFAELcnM&#10;FiGFSTVR1LgDyOKTeMXKQ5ARRUiCXqJH0JvYSse/ITjTureJOBTxUbufLRklE4ntJZg7wunn7fK/&#10;odtKHsm6MuVnFzYgaMpqaemhYmWe/AzUUohR2lDPWa5AKm5FBJ49Zwj/2HSwzNbWNsHe0X2cySKa&#10;ohbT1SqHxaLRAhAMsEFiYrj5pptu/8MdH/jwn7/sFVffffed9HTCQcLu9w8OP7Fnz9bde588cGR0&#10;vryHjoalNXt7ByvqG47bcvLn/ukLew8ceveH37d7907M4C0trU2NrSAOxeWCw7GJdqItVFZXQnOD&#10;Z0WYBLsMLWCRRIWx26r9Jywm1kNV80wCEPy4QDvlosFy7mFdF6qHtd9d3USheQppiih3lv5Qj8RS&#10;HDEuo7Wup3wJF4sUqzaV90H1PBRTTnNYdV9GhDHNVj1qnoKUwUzYUUYQLZYRLuSUoOcCEEdJIb4i&#10;Dckdq1RJKIgaoahUMtZpaVgy5UEumaEK06rGT4Sh+azMu1Bf0dHUltrWTSFhvHfQdzECBkdMIGvq&#10;FGiZQtENf/F3MQMUHwpdKchU0swT3AVnDnz1vTkK5oCZeJf/SVTQmFcQhwK4he/xubi+5YKMiRbT&#10;NfPAoKQxXqKesTZdaQU+pzja6mLfeQb8nrLoUYwQ/vigCGbDGc7kC2Jo4KWtjaJCgjo4CyTFkKbc&#10;XKGSsFOcQzqLvVeiHU6KDAqS9slk23k2EhPyeB3pGc79sxk1rK0p8kgqQsgYgLjsL6pqJ0++0g61&#10;YxG9AjXBBYkFMHKMAJ3YHIXSgTKuqGJ7XK4AmUhkxDQIn79NwguApwWuXrcqov5NhW2MjuTUOPbE&#10;lAKigGTVKyNfVm5ZtTibpuSwSootLE4ipzS04U7CBQv2Mh2pDOVVqZalIFuMH00iCtLQN+OnP/k+&#10;FfY/9Zd/ecKJW35/2y2jk2SEz1Q1NRwcGp1cKB+ZXugbmRibnG3v6v7pdb9av3Hzm97y5j/cfRfG&#10;CPLr2ls7yUlE8sAi6fxvIT0npDN3yU8Rh2QKi+IamqjsDmFeyqKKw/rgD+Vt0X4JQhOD15SdA2tE&#10;Cs6WWKCPXPvr2tdCM+U06aXPk+yrBymVKmMisgAz/7CkhAPYKoDyxwztqoTIoAX/io9A03DzFNSd&#10;gJWYRDzNCoX0c4GhfR8Gb5XwkHdLE3PlZ2qfCSgjsl4H6qxQ2YOMmOEOiNhbGYSDvgRB836kn0Rm&#10;HGmSYb0Zl/8Ij4WeFkQjsDzkaA1qFSUUpyICluF53BSqniWO2O1gvioZG6eg4/DRJDYswA0RQqQB&#10;qpm+CEeldyDsQS56Eu8yspaUpsSEkwHHdDI9whTJipXk93wnYui0LyJr2TRjYEsS/CptaWt3FfRJ&#10;0jhqCWq0rErYA9q0DVyEJgbdTwfqyOK0x6ZdFqwF4OSbR1Sd234EagMuCMKm4JEH5JSfuE/cRYXc&#10;EInjEOxbUVUjmquWl5EC0tbWgj7BheNj40FlMioWNhQb+rXzMp/kb4p6+OoQJFWo2Vmaq1bk6TtL&#10;MJOgYnfM2ZKFL5gVL4VCGHawjyCiz07jFlF7ENVnXZTgJIok7q0wAQA2JDhvk+rfuFgcCFBJ/TQi&#10;Xeobmm+/7dYrXvTCycm5Rx7b9dzznlfV1twzPjFbgWwy3Ds82djS9YUvfPW73/7xBz/84Ze//Orx&#10;qWnkhCVLVuH5ZSL8CGtYQnBOg3iihcneps7iSnTgt31x2ilrgY7hTHbHxEhFOyBD6CnaoSKeHATl&#10;qFfiSeZ9rgHF5kfiuRecoV0iJf5Hp67Hu8KNDkxsTPPNkDFw13TQSTF5Wl1iqFEL2JiU8CERn2Ab&#10;PrBwOIauHT9RUEMsKBRwe3kTOyrmOUYE714azeWT0qKD5wRlzJEnGE/82I0hkmxYdNRD+Js8qgUK&#10;70t8nn+b70/Rsor32VprJhgkX0VwSnO2FE0XxAJEUyx7pM5LLo/Y80SlolWF15ZNQJOLobSq7JXh&#10;s0mWX5YP/BM7nM/fGx37nHbN55AW4K2woECsNoismHelCKJ9OJyWuzNKqtgoXZYXEs/2wLTdkCrF&#10;vGAFi2mHKKMYd8iVnb5BhcOdHBG3SBy8xRSgdERCUf2bdaA4I55wJxhN8AdL01NcPCF2wnNTebfM&#10;kaQtyuhATDwdRBSNiRNOfUrPvfA8UwCJYIaZFP7kdaVt9RHGAajHDS7XSVJ6VeKspKZKGZZs2sDQ&#10;ROfSjZgdj/QeHh0eqquqZUDiwKJ3XiiAZlhht9cPukZTY8PgQK+D5SceeugReom99rVX7929B/ft&#10;pz751xdccPHHPvmJH//4uqqGWjV7qqprbe8cHBji4AgYs300NdwLsVYz9j9+ojFZpxq+4cQ1fVFG&#10;IwxM3Bu7mV6+0QauHKny7xIhFx/0VbxULSvIhZraoHClL4LFpiG06ZYJMhO6RQo9+qiUmWD95pJp&#10;PRoinaXmlOx26bI4IcnD4BJ+dFOTwMIk1Vti8hy0GeYwSSY29MdTbM3zNSpvZknFwgK7pNKV4quh&#10;PSSPRGGrEpnLpp2epIjhVPldimQUivcrR4yiIRKceYopeqrw7dE2nbSb3v2AR/73CUoy4pXgNY5e&#10;8l0cU6gbwnLtYchOhpIIXQ/ITPZR0XvRxARCIdBmCzx62o4W8UcOEY6FiEtou/yerOBjNm9hC3p7&#10;DzY31XZ2tlD+zWiKZUPKKtOhYauik6SGqwKutj6zwGZIp3ryAZRKwUbASZWuKbc8zbkwZcKmXOZS&#10;FfaZOUqNaZGW5XQApx0LF6VZcwGxbcTdEk7lkm56BY2IDQxw4criLX3akRVfbOtqvDTP0udecK7k&#10;ZxmdC9W3fX8OuLn4ibtEZIw2KZTGRWajNGJ5CZFdiyhBQ6NTS5cfs1haQxztyNBQvUI2MBbmurd4&#10;rxFeSwL3iE9FMKAJSgsOlPlZgsSG+vuXLmu9/hc3PPXkNhqGbd++7S3vfAuWW7hgfVOzDKeVVVN4&#10;l2iKDrjYlh3e1aSomZQkt6VATYzUnm4BU2gTDljWx4ao0B2E3BDstGUBbdpX21yP2sj0V2x6xtDY&#10;Jj8ggZ31x+xVdEIuNhlyNz/ZCZiPh/Rx1JY/3TyayJOWEzPPINgUxdgYx2+IibPz2JnUGxOOM+X2&#10;KHRY2IQkfeiu0NzyJcR7YZ1HK1qa3sa3OcNPO+dCc4H2Dg2P5Wqjnx03LXR45ISZRbseHK4woZhD&#10;mry0k7RS6QMOGM/3NlFlLzPsSjFsDiGWArBBhv0iGTNzq2IYxQO3st1OJMS7GlTJNLdwIiH166T1&#10;IHqHT81uOeEUhIyengM0CKeQI8YKqD81klQalO7OZdSvmODiynLsbhJ3jZchK6QyvRrTNDpAKPSf&#10;gCDXWIkGzEQYyPPA4SINLV26xDxLfyqyW+WzFXJCyz5hi/AhyiKJQtmnoTmEVGJiJPMNpCgKMmTb&#10;UNCMsg1JABEAGdKepvnc888LOC2q6M88vDNml0VmflEPZy0hq5VUIWNiQZgvJegLrWR4dGrZiuOg&#10;Kb29vdCH2irqzTCMYMu7E6w3pPtSiu6SBIUPBfOt6Eu1+uOw/KmpkempsfOec9G9993dc6SPMtNk&#10;SHZ0LRsYGiKkTRtE0CqZiNAqeYdJzGFzM9NIMIfMYGbWax9hwGvyqgacWC5LGyHKkq5xjkMGLmEA&#10;LxZrj44iT+AjbmcgigGPwoo0lP5JBxOH4UtlpYkz0JSeTr6yfjrxdZJHMqKWotRDBNGHAWoCCwcy&#10;puvTZEIUy56b5M1AvaBviWSE7pw2KCaVYUtmwTxKB/Tqgkhls8z+hWeGI9MKSDBtrTTEoaNeRsqQ&#10;a9LD47kmFlkt3affFVitg8sslpq8fCr+xj6RGCSmFoJbXu41UfZssZlC5zVn5DrsFvGUdHhJlAkh&#10;8KgphXQQnwGaXq9GJdT7uM0nEtyMnNJYT2o7fTcx6uPaU1kkEmSUF2qdVPFQIipJwYzHSrwryrQK&#10;qI3B9SQl7CjpJvw1QYdo8oy9n+bf1A8iepuronJCwAD/50wzEoJAPaJww4XMSASp8kZZy6lbS750&#10;3Zr28qjzC4aSaEpMm/iUNUlrMDpmUGLJKbGINGFdzuzJxCUzmTh3hBa21sG4LIyeOXX1HfOLFdQ6&#10;ovBcFSTAPWUDzaRZyems/xWL5Y42TjWkFnQp61e9Dzqoq/VfDVUJ2AFoZFfXCsBmdGzcfl+oeJWa&#10;2qqqmgpZWaLmRy3+DK8FHBOeiBwEyKlYuQHKxs4EIckqFvtjhT+zYicMt3Us1f3NrvKD/Hk61iAo&#10;GWTHgZlDi9IFC41tFO2z/cE3CpuFp/lBJXDU0LrGeMj3+vGBZe8TChlRE10U1+ECZzPrKQqHER0X&#10;wQpXTobIrpIva1HYklzf3b9F6eNDkfywOWXB9AmOi8fJYSppWBIb/UTjc/xOVgf/IfjJVI5YdNFv&#10;b4HnE9RHy4kf586F3OA/C+Zdz06juFpHKQU+9K82QW0n+dcfJBQMsS0cQ0Gt5CsJ/VJx1EH8spdO&#10;QOGRFgZD1yv6Kh1EaFVFL+m/elXoGDRdbbKtTCVt7Z3sD5ySFDOyQyM+gL2ieIBSY1x+UXX/VVHF&#10;efVBjfxKzw7ZtpigGIq0546QwHAi+aKcjvFEj6PREGCtdGe3QPIhm/T7GDSsTt1CSsg7YXGzjVHa&#10;eb5g89TchmIZw+AXd2WrD6aSSEi8Lz3/gosykpjshaI0ibdksJG2fUG1MRXFpwqaaIIidfqslBi2&#10;/uHxriWbFkqrB/oHRkeHayvx72JcICxVyosPOmyixnIi0EnzVVMFumfjlNXusN0k7LBAfKIYmbhM&#10;Zc3QSlKbC/mJGYWS9BE7LHVUTlyrcBZhgjx4v+XBUii9nT8B70CfWEHajIheLKBHLjR7kOKvgia6&#10;QVbSN4MwpATT0GhiW03ITDsye4Sz6jRBN3+QhcLaBX+ro4kBJ+agu2y41TXBQ3Ie66sSbuZzy4ij&#10;7jexVsQQWmSMYOmNOGa/9yNC1NczAsn9afanRrc7yb8LL9NQUXON8yy26mQ4NA01XQ56kT/C5CDt&#10;Bk922UDtRf47PSo7iyJgLZqF3z5dH1RfXpNWe6C8nzLSEQZgz08mGxpHM6CPgcJArhXJ35+LY163&#10;Cb74pPzEsrsr3DlpyXIHFNndMuFLd0VYRy7kWGZRmcT5hQ0bNmO1Gew/1Fhf3dHZQsq6rBsLFrcX&#10;1VEEmV0VXinbTDy0IlqynmGxhmzywfK0kARpApI56ohI61EOKiI9EkdVDXaZWeI5TImTHKfzploy&#10;2GMdP7QbCw3pqBR+QdZYWJeSaV/SUwYeEdZQsBMnuSzj0AWgsi0u0RQLn8knGuAVQBxyc0Yly3CF&#10;qRUtO6JQUMf201CwtGx0Yrx/aLxrKfaU6r6+XpJr8YoTIoGXWfxEvNHgammbF+GeiBru4oh6qeRa&#10;wlhCf4OVkroiWsvt2LvtmWcOYEl0CAF6TJXN/3OBwVuVYC+w09xT2ySCJT1b5+FQxQSttho/45Uk&#10;DW93KLHB3ELECDklbI0+Ne90PNfSUFCIRHSCSBjapM8Xn2IgVTw950v51BIV8GqT/J49/dlmLNnG&#10;9XtUzivwJ+BPJMbqTUwjpymxP5p0JrXGsDZQhD02ZIlkn+Ar8FTdbEUbc/tVhK3G8ImpZrJA0Jdg&#10;W4XdeBbdJ/Yum8/TVqc4jhAvs1eyp6hUilUbMdaQ+3QOs/MqN5EoiI0TVoPMZGyM0Dyz0ykM6tVq&#10;pnpUwEThkTq4IM0OSM9I/dHXhFs4hId0YkqMAHKPOeZ46pX09x6or63o6m4nrFJ5w6ptpPwJ9eqk&#10;nQqF/wiMIPBsQa7fqJ4RYnNsDjqBo14j+UNigusMzLmWvBwhrbR0Vva8arwzvi6zqOZwLVEHFdym&#10;V2x0d/fLwyrIwNslNT8YbpCbsK3o3DNRJYSU+CQgOT/6bEyDOWOdd/6FMfXgp6HZQlldHsXczJJS&#10;qFgYxGXNsOTB5Yxeod7EFVR27R0Y7V62iQaShJzgxZHzS4QyQFkcRTJf0g28LxnrLbb2O5SehYsO&#10;xCH7JdOJaZE1Aou1CSBgSv7C14acklhxgEiCaEveep83u0mM0QqIX4UBs90q5vAx2wwKo1OMRw9i&#10;b+MUm+9eU2Hu845noOm9TXebM/qJBpxsmvlqdZ2Gy2YVu2BqpVY3Ku3ul8l9HFxyJ8EaUdP5MJBH&#10;SGCOnT3C2+NZAz6eX5FHw48LsVZnQzGnMKWpkIatgKYxOtLM3KmRi1WADN3j0YXN90qy40i7EOvP&#10;50MyW5xpTDXbZ30QFtToJM2wRE4i1cuLbIahSEIHp3ty4heWD4rJZexjxhYDyCM2zNQ2PdLCVIKD&#10;VLwmzTCz2HCtioylG0OntbynLxzrJewzSdHWOgsBFtnZ2Q1kjg72kTvR1dVG3gU4X1ZO0gY9zCYh&#10;K2SbUmK9rqqerAsYKG1kHCoiUmCs1loDjXVwWbuviKyvUDULNUKm7BPfy4kzR6GDVHwn63loim9q&#10;QqxnTupzyqI8IEfUWZIVAMQICsbFD56VjExwaDkjkNoQZLEjZ+3u6FN6wYUXY93g6+SdZojFBcW2&#10;q7E7oegU3c0F5sUF4tE1kAFGUD2HNIgSiznoYO/AylVbpudI/Jd8QRJ+DWZa6kSkcCPof5R+FkG3&#10;FiNdwIFFAsIki1r2TLM3jKa2TIHD1psivkNLSoxXqmEs0qwoNBGbDni66Yxg2nDt0dMnAR2Z/pHT&#10;i2LRJcAxn6GlFYEiNMUNZbNXDJ9Wl8dDWrqOdXFAhnVrAeIzei9iKpy3mmNECiIl55WkbjWlk/tJ&#10;2B3OCuFq6Bcm/mJLIqL2o+pbBVNS+0sz5LlW1/HvBBakGcbWBQsqxr20SznD9vNUvoQ5qK+hZGx/&#10;EnpLwNN8GAeKdkLrte6gBPGw78TIhWeF3udRbPXSV0liDBpmKdMSCrCrPCxsDuwDqRZsDuqwTGkK&#10;HZbriigEFqhqD1SZISQ6+ZjSaRoSMr4kHNDcTK5VsZg5qKSQt6dYMFF0WYYwHiBRXh8OAa+Bdebq&#10;qk4q6htnkqiJCVogF1SDKkdUVj1ykNJite3tzWrDTSP3KtUkB8uCpqhqSYU6MVeq46oEELt9RFWC&#10;uYibW17gA8edKGuUWWMr6O7sqm9sGBsbc0tpmStVTDuF0xdJJSZ9eE7zgzjqUOz0SQqzs9FAfZVz&#10;xK9ruHIHEUlPzCSEpjj0nKDEsMTyiU3KnpKiHkRyxOiQlNyxw1NUl6BYoORq2zqxaZjEqw85jUG5&#10;aHR8dGB4Yvnq4+cXVbtERjAiVajyVkqyY1JBw6LtE9SOBdxYX831cDWI1LE5mCAZyMxIqKmn+MP4&#10;whTD2cBPoyO25NkixbNsEFZl15CVgqASSltwY1mrS6iSSREBgWmeyVEd01bcB4ObfileN44kOyHp&#10;HRlqJToS1CT9BkNMHVzfUO8L9MJ8lVcwdlNGYJ0bw35jSgR+emaSj6x7SFWniIyq4RLckOhRwLok&#10;S9Nerdc9D3OsDphgDcFF0nOL5AKgOYm4tlJBUWylUDJIgqFsPRpKKy74a7xzyZYUNMWiVXJgmRoG&#10;t7CFQhzB19hKGjQuqKesGBm/IbSyrrEew7waS7Mb+DVq6JpcTuNLuDkDVlUyiJIq+E2tTVuR0ovt&#10;TtASWycRz0UqQhEOOUM8xdb0TEEzD8qa/jlTKSP3Aa72hWpZ4r3MH5WCtfBHBs+hLhrMuaGS0jnT&#10;3DIy2EefhZYWwkaknBK3wgFZfYEO4mch20U1WyuqRfVM+9JLZWhdTg2Q52ghqdF71EhQTnXXjo4O&#10;zCi0gqDEOtDjFrciAbF2gWVAV4IfwUP+Z7EJNoSsYBmJIIh8aMBEvl0DwYTDUrCfEtmJhlsR3NDO&#10;pPvEU1HtArL5lOSigCGujmOKx7OVToMO/u+S1+o5i+4zfrBngFol5O2GiltbXYsNt7KyPuwX2RZp&#10;MgHkMX72PunoFroiqt53hdjsRBuzxCTVwJut6GSGjPRGFweZYI2hrGna5NpEsJP9/zlXzbX0DAKy&#10;2YSClmiE5IKkZ7rqX4TgJhhMfr6kWxatKFZYWGOMmDY0V9z0WcjbrvZekBHUSTNXATRvDSVAh5Ck&#10;LYuIWLZLQgocG3N4mAPc3zMok/bNw0oy8iIU2i8VOniePhCHLaJ91oAFA1E7LYwDQf01XkEriXOx&#10;7lMkpxQIqxaUaTdpH+LPANyAwVA8DZ1JVwrQT9BSsjA+PU63F2plIdsrtJJaNjW1hEeGLGonuCS4&#10;OGjpAuWWH53dH1QsYBiuC3fkDdcA6IFvWmA4yWOCMfk4favKaau1bm+ufzmhwUKOpYajlWLdER5r&#10;y8M6IXR5dpziKfW1lavXLB0fH/J8atR3h5beFeUNjRSmrYAqIn+4lqOoLQOE9A1NgaCryKu74kXZ&#10;6qgKiIpUU4UthqKF2CLnKSQY+6a1O6QgNjOBVvo7Uauj9tlrDXVYvh+rQqZ3isELfcXdvpKAFqEr&#10;3pz0iHhm7J/Y/XOe89yYAQfEeGTzerq2BgkydaPOx1RZOyZYUvQ6MW+S6rHRUjtyfGxolFoBbSWl&#10;1QA1bKS+qlaVh2rqxGUTsQxETRaEAJw4NmsgkSFi22cENdjXpW9l0dIup/h3n6xXEJmRegkpNckE&#10;3xaw1KNb0BoNAMRCC4UF/egCLYgtNokOkEo6udfuxbswujqTRWGkMFyl6cc4Jn/FgBifZt/FPPUK&#10;N2h86YiY7G4/OuIIpD5Y5or4kULYVSzQc7JYLFUwAvaKxI2AH00oxXdKPgpPkPtOansNB/rElEEu&#10;AR9N6GgZNQyFSbtrXcXWmIR7seDi6IlYXbaBmpERL9uGYBKOVAzqquUJ2PLHpc23IumTWKDaOhHb&#10;BFADmaCWGYN2APdrIE9S26EXbuQaxQJMK5NYniLcyENj3aXkWCZ3BpgrkixDXbI0e+6mvX4lupOd&#10;sdZuIOJzUfHIuLEqxUuRLBIRI6Q9sxUwVXI9KivnaFU8NVxfU7F27fLR8UFMtphhDYA096qorRP/&#10;np4U7WA9Htgvcy/GUBwsBgV9qzLDxL8C2+hNVPAhaa6ZBh+N9OSLsrLSlxRsYjNjDCR519ChIQsB&#10;r2mBsVg+ly81t7UkF57Mpj4UsRYXjVVWIZ9EclAO8PmOhU+69JRTTmMZ6ldEvqylaKYfFyUgMaQE&#10;/AGOzBBPGFPEOqZ5LsgXMzY+Pjg8sWzVCVQ+Qx5CXIbPoo9FlkXhtAxlscIYXqQp9i9sIoHnyryh&#10;xJCSKU0OVMSTj3SQqQqb+jwAYcrH88oCG3Ms5zlK2YwoFfPXsEAfxXyKuG6sVHhjruuEY+0mUG/0&#10;BfEUp+z0bnMPC96BNoyZUMAYnus7yXoiiJXlKNd9bL3LdIQce3PmLKQrBDsezU+Oonf5oTKv/LBi&#10;IQEE1l2CQmmCcb0FrSzRKR1z8Vnz7AJ7t4Sr+YS9xq+jDP4ZzcqemhGUhBXew5yDSbCQiTdyjtIl&#10;IRcnAT2gzqaIcDIE6YRoKmuWyhI0vlPRVp2RSreTM2Z6Gmwz7LgCsYKwYzHGJMbedkkxiV6YyupQ&#10;BMuJBIsxGdADNLOtLPyZx+YFP8/NHG5Mna8qiwexEIdkUVtZPTE+TFNAytHzRIWilZY3NjTW1GEZ&#10;QM+dQpPD9sf8pybG46FeYxitooExd00TzEVlfFVip3TC2Jia9UyNcRcdwnD6sGVK33WXn4R1FiSK&#10;pejcTpSgN+M9khOz6MdYo+gmcGV0sAwYJldF3XJlyIy+S68g9LxBNdNl3d1LcJK7MZq7di/QAp41&#10;CxgM3LI+Bc+0jC3+Cc3yVE1p5bFHbKkYHplsbFpKDUal3Vei+FjXIM7VhDfER+GcI5esykTuHzAh&#10;v5oGsd5jHu67nAcupViobdYaXxmXHYLuAHzDreRQPTD9ROygLk8aTiTOyYlhi4P+NLjHm/QT0rKR&#10;QH5AywxGgShF58f6Ob5LIpvYYeCRNiqNo4vdO5aX/HxhheW36tkv2k3Ibz2K35aesiWYS6qXSGK0&#10;abY60/jKBx84r70JPuRDzYULM2ktUMAQClC4hLUVNlKn2WbsPL8gMDEQAgZplSdckhL3ijfKMmH2&#10;icdPg3hiWq+F02RRTruUs7WYQywkLT8WGHOT6uZwPDFVKopT03NWpui66joeM0tWyLRgi/hP4ip9&#10;UynvXTpPWoZWkfoT2mRvphVSZTq1eIooh0XbILimvwEAYWfT9fETgo8pszUTn1eCTX0pxUGCQRxH&#10;MTQsUHJQZsjZubGxYbAHU7KsseXlTU0tRG3KUklRa0ySCh9N0lmqV2ujacBjIC27gd6Hxdeoq74Z&#10;9kmQNKeOHKpcX6OeeXGl6VLge9SvC7Qq+jR7n0hYcuWEN8eM3iQAUhbIHyAuxm3LqhUjKTe2tigh&#10;3s0JZ8NdUHrmmWdGsWy5DEyiqFSguFXbijSWHmsEScyFKcp6jAQkVXYBulUxPDoyPDKFnEIMTm/P&#10;EWLzbfkgiE3enuRkDK+HhZtYSbH2EfY5CJo8xUXEwKb2SERyqULvToJKH32MFR7HMP3wITqcy9F4&#10;UwU4yRuqP/2yRFOk+4QVRsCURPTMymCaYe+wzYopXiopI9meaEBHbkTNhDg/n0GaXzE3zucQ+5pt&#10;RSZZ+EbBpqWueJ/NWacY8o4ILXqKLJpB3Lkm+52QWZukehZBg4tUjHgf1OjoOTgvRp/HBpn5BK4k&#10;HQHGpS9DyvJuZXOLheRyiu3QMaN87UmNyA/fVDnGIrZaQbCFlUbgkZCdhVLWG5qD94dkWxTZU089&#10;5+GH77a1m8RlcT4dh1SFkBl9m3mRAMMw4RUY4NzVOx4UEGoqmDAu9lyXZbJn2o2gQIm8GFTyIAZv&#10;ogKmhHnSpwLrouL/+NDEmc85d2F25sCBXe2tjbR2we7R2d2B3YfrlNlPxTLLPPAgbAVagpmYxBOb&#10;rqXaRqKsWa57b5HEq5626ls6r95AEBf0DKorEfXGIEgrUW8/Fq5Y40JEbEqnDKE1wVUiWyasWru2&#10;J8RzXi5jn2AsVKdgYHYDRUm2JCazZ4gmsvVccP650D+eQWaj9iLxwBxSg54EHupbFknGk1FNPgJ8&#10;ySTfjE2MDwyOL112DEWIjhw+RIgKNlptvW0iTEJdI9RjXC3Xwj6Mr8oxP4p1QasBBtgN29EQSAh4&#10;kxfTItaUskctZ7LXUEdqtSErAioSw9S0NUQeiRY+7OC0UpOksFOyXL4kxTJg4pK0guaJCxxKpcMo&#10;VwVQEhyYJHOamq2m8fAi5iB1Rw/+ZJ2dEdSWPgJR2SbOORhXoKuxST4aexGSwyEnK8JhCxgiiQWj&#10;TVIAA4+yXwmoTaySgzojKDIOSc6TbUl+Vsw74eudx/epHYiofEUdSW7OWAGcsGiSCYzCI+aRRRwS&#10;hAWVyclcRnF06EZQfRcLyOlKRhFz6LTuJ7uGTeuF/YkLdIj2eMU4+DRskbRJCPJAzhdKlkCLYpqq&#10;H05Egs+At9UzkxQnb/3ERz+7Y/dOAry+eO3fTU33Y/pzi3p1OLT8K8SgtConOD0LOEWcARgr0bO6&#10;GhufJVaxYq2Jzk0UT6Rmh2BMdfPUycD2O4R2gjbZOgQ2rYhv1exmgWS/SoRNoAHLqXRhR2CSlUbx&#10;H9YCJBNgAhGAWGAYRkU+ZtMJmGn7eg/UVJa3tTY1NIosuLMX4+EIBwilR8D1tDnu9WeyZLMR0bF1&#10;9VxMXxdgnvmEvsBXFD8mfFaelTmKJVMOTX15UIIiqoXyBWEXspSROKsA0lw2INaGoJDSik4xuExm&#10;guGhOdtIWrPlF9DRFE0dvk0pFlG/1Mijrla9QC++6IKIkcdGk1x6GatMgJI4hqm+XPcQAMkpZapp&#10;CFDDkSgLPtk/OLZ82bF492gVDE2pI3/H+b4QAjRAOAw7OUnPU0zcethsTV0dwk19PdXt8cRJt0Wj&#10;wrMhal1SrQI06ikx19zUODY+hKtNXbJk1VerZp09s4CppvAHSy7GwtgT+x0tw5eItOOSFClRkGUJ&#10;IvMUeRCAsH24EZ8ATUE/b2loBTIQrHHjq9bN7KzDhpPkGXhufTLTNbIDCURjHEnegZN6k7AvZ545&#10;Z8iv0apzvu3tzulUPE7Ylwi6rSGudBuRlBmtSbaIIByFz9P3oVwE7dDwcVeYsfJbZHXyx8mgXiSA&#10;hJU20c1i6EvLLIbHItD022zYwrqiil2AtdTVCAxVowkFRIiWuNue+ZAsINghV61YT/Et+GVby6o3&#10;veEDn//3L8CNQPP3vf+9X/jyXw8OH6yvo8qnAsUI05BASVE1LBRz02TTgX4KMANry2uIBoMZ0G5J&#10;1IpGJVT/nZwg/EJUgIjwinKAE4MFBIVQESqO8E11ZQ18iDqhAAzHgHhfWVaNSAUgWemg3yN0CoCq&#10;Gx4eamlqUSvi+Zn6xtqRsaEdO55kLpMz88cdewKKzUB/T11tZVtrc20NwJXqP4SBmQaBKqgyE7Gz&#10;zFB8VX2OS8uamyns2MDnYShxg1E3FVNLP/nFXTYUeQeeV0YKXnt7m+6l+8ykWvxkNMXyeJCYrFa5&#10;n1WgKTnUBZhYCdQxRcZQMczo2KxeyRJsaxHeLS5oovcwsXf1VCCZK73kkosZEbuswwkyib2YA8uq&#10;kF4i2BIqZKmGpvAbIUV7NzU1MARN2YwbGpqifB98yRIKHE/LxdRYYzsU9egCH6UEEU7X1zWwo6ia&#10;EigUo6tuFdRJIVcZosxRWYtZoHcfe+4+G2pPX1GhUneYtuTWA0ZFOBNKG2kM5bAS99CQQmIrRjKw&#10;0MZxTtUTuKSOqo7zQNpsJYoo1nIce3AMzpLmoRwWRFAuOj039jRikAD9XHLOdiW4seNWtFPGT2sn&#10;YZuFy2f0wUbioBXGW5mcdGYFAhGoGlluGcmKO2w5I0nNFtZi2bWw6phovBLO27ruV1Cc/NEZx3LH&#10;XMunIdkWj5GNlOtfoQ0Vhk8E7xn3ZM+SYeio6UTml8UEhE7zMMkX6KrwZIVdOQzK5VSxEVZPjc9u&#10;WHfiU9t3n3HKRZuPPfPOO+5qaqJDVNPg4JGR0f6LL75o67b7br7pp7UN1Yi5MCRi26G3Gp0GmMp3&#10;ldvFPgdxF+p4Tk1Nk19m9omkXEU7WEj0zDwds1yinFBUPJ6LixRe5wq6ytXW1KkLVWMDtAcSIAnY&#10;Z6Hb3RIYMEOIaG1uozI+chA4S+Hhzu5uzmn/vn2s7NjNJyCE9/ceosVwc2O9PBsEpMi1TfEUvcBQ&#10;CSayGVEIrmZoaACIxRbb2tKuKgRTk6Oj9PGwt5jgFLQ/xGq5K3Sa+HoYRF4k73NrS2t1LdgB+hD+&#10;HzAizUgw5pNXlkwmodiUl2Ajbg+LEG8ca5essxkDyPiKoMU+GimSUgLoMAWNw/2kPsg1NbTiobfp&#10;ep5mT1KBpuRQmFOpgFHbFKJcmw1M2Uw4PzoXNzV24GaWiwsbNWqLZXVNTkelAwNiYkAVmKL8agn1&#10;U8bVqrmqmmYXCFQT46PHHH/i33zm388696K77r59fHIEqUj+pgrdyy7IS4+JjuNXREPERGtzMiNG&#10;on42VJsJUGVWEFMN40LKVcUz/N/ItZXlczTrozzt7JR4Dj29aqqRPCem1JqHjtlSxrJafcl6kowt&#10;2nFYqwb3fge6xi/Rd+9Uwl2jFO8L25hp8umGzHL2NKxMXirrG9nLcqvThTOaEpbXZxKBjKAY95+V&#10;RsSUNJ5s4bnw8ixj5VQmp31xUeJe2R05hUogmIA1D13R3SHDecuCYiYZig9AHmFI8lmIKEi8WqiY&#10;GJltbFz2wue/ury08cEHHm1q6Ghr6YSB0DCUnLjHHnts+dJ1l1/28vvvvxNlB/UdKQetj3a6LAke&#10;qXixWVURY76Kz5J+VI48oOhNwtHCFOzKp4YujlVFUQmAUGE84kqYVck8DeUksoLzBEk44EfqhwJe&#10;5BIG4Vtb29y6lCgMkSrOBy0EajmBXWOhpKO9Q8UZx0cx0FZXy2liRwFymcsJ2jAhCVGwrVJnbExr&#10;ayt3Iar09/dPTVJ0EqUsGWyldOrlhg82ZIfUgHQTxVMUQ1EZgY7iVRkT0aP0tAxcTMyM7wWin+nd&#10;uS5cDEeG7xyMJSVIDojJLBLOJiePDD2L4H75+g0bGCwsKXajBaI6ezMhTOa4QYOPyJGotGS4Cesl&#10;m55oymKiKW52IfWbRWKmVs2IqQmXm5+B0yK4oZGyuartPE8a5ZidHSXf/d5PNm7a/PFPfPRw/5EP&#10;ffTjq9evu//u2ygox0G4qrO52OwcehurCg3IUUeeeKCrWWnYzKamxyVUoZWjl8/LLmPf0SIERdKK&#10;DH5QOugpsUYMjrlrjsQL9HDb9jFYkE0h77o0pBSipcHTPhWQNVxRQhLtR5jY9ZO5WkIzC7EjMYyE&#10;x/rC48TRBjUKeAiqZEujRVHvtO2ASdFLPs+n6U4ZOQsTnFFeclxhTsm9YrKQukH45O2/iDuKiWD8&#10;nUFCgYKlBRRRoQLdjCEyuppPMGDLywN0ZAT08xQULQLi8pbghjU7/YVRtrqq+R1v/dM/3H7vwYO9&#10;y7rXU5RnYKCn98h+nABtLR2tTd279+w81HPwzW98530P/h7Pz/zCJOKGWlEiopZVNrd2EgWPpSRE&#10;WsgHAkpjS/srX/2mCy654qznXLRu02a2dWigNz8Hut+98jVvWb5q/YGDB5J/kBy3GTp/18zMLzQ0&#10;tNC8gdYMyJfjk9NLl65845vfddcdt4V12GGVikTHqIyXY3xcJlhacdNgmza5eEjwhYiGC1xl9lKx&#10;m6AmYEQoNYsqLYS0Ij0HaiLHv8o7apvJJnOvYtEk4ln9Z4RzBcGmWQ+rcNVrpQhZ6jReF2KIklU+&#10;O6mwvic0P4q4ZHJ0WALjFRwo7k01WWwtAdLoYFjf0MhkUc6Q8cvXW07RdwUgyHmvjfYZq2O0lNhq&#10;w2aigpZjoSlT07NNTZSKSDSFRCGBEIRgnnboaFnTdFCmpBW2TxQOrmd6riWzMDIyzJy+9z8/e8vb&#10;3v6pj//557/4z2Mjwwd79v/sB98+5eyzP/PZf7r/7rsOH9hnLQbhH2iBjVBlcwqqlEKlHeoUfNc6&#10;CLYuQirk+KMey9BwH0ZWgtQnJscQJKFJ/f09JDLhipT1r7JsclqNE2neXAUFKS8ZGqU72Ti1OmFQ&#10;zqqwaTIUB5fOzhCsmDcHKTDW+AyCxBWT9vxkclpUhIRBk9I3FlILJ5kw1Gb/nFMcbVgLQenZXkUj&#10;ZV9rHXG9McFQUniaJdBM+NLjcsokWChIPcH30goDrIte/lM8NWSTbAnmVAFTpjmGzigN7Popbm8g&#10;8UVtuasaG1r/4s/+dsdTeyrLGqorG2lhPjI6NDrSC5aGL5tesu3t3Z2dHVMzQ29882tvvu16Ispa&#10;29qIlrr8ile86S3v3rDx+Oeed/G551985lnntnctfeSRB9Dw3/HuPxkdm/zm16+9//576WJw+RVX&#10;PPLg3dMTo0Cspenys8593vDY1AN33eZTVxF5ypLwtK7ule/9wF8cf+IZF19y1XPOveTggZ4tJ51+&#10;7DHH3XzTjY6sNh/ybmIw5e3w6BArpQk3+0b1dormI8u4vj2GWJmNUP+VqeTgLOlcWn4pdlZkfBq2&#10;YD9xPJSs6enovc+BrXGIMsabTEuQosUd9iAlc0kvS7CXCypB54uOKWdgxSwkV1biUTqazPIWh53o&#10;SwpaEdngs1B8+APZSjLgpZdeqj/ISsp8kGKG8bLFswhYMtSizpvO3fKYFlWBmDc0MrVi+eaFhcrD&#10;hw/RIQlbiSQ8Bawp00mTERSphB3zAXQmqJGPQ7ui9JOf/uyJp5z4yxuv/+K/fk5xLxRlam2vaW06&#10;sHc3dThrK8p/8uNfUEvuTz70wcce31rb0MLRkPfc3tw2DYFQTHri7ObGjnOhaot8PVj6p0iArKqv&#10;ePM73qkeZvgsbbVu72j7+Ec+XKVaTYt9Q4ML0zO7+/v+9tN/c+2X/g0idfHFl7zoxVd++L3vIfui&#10;oaFVTQICr+zes5ddyJCRsLQ9PjvkQMmfQYYsJOeO/RBDdZf/9QiZZbeInMR96TLhpWvkWGeU/JjV&#10;W4uYqIT8If3mGO0HJSJlrE80Lh1pijlK7E3VJJKdxVJn1KItBr6i2aYylx4o7M/Jk/+s1EyzSPaU&#10;nKyYpJjp2lcpLBJLTcFjCJNSih23RgZMQ0N7c+OS5d3HNtQsW9q9/o7bb62hTXhNxczUeG1Nw9DI&#10;CPLCOc8979Gtd84t9h8Zeqx3cN/omOoBIuLAxRGcEVIQXUDRV1/zJuwUP/3xN5ubO973wU/86Ec/&#10;eHLr4wpjra183wc//NNvX7tz28N0xq2oqu8fn37l69618dhTq2sqy2amKksXpsZHv/H1r/QODKE5&#10;bTr2ZPp8t7cvOf+CS77zrWuvesnL62urPvuZj1ZXQE0QOwhdE5y0tS+pKK/p6T00Nj1x/ObNSNn9&#10;vYfraunk22CJRDYRxSvNzzU1N0e1MsqpyG8CVaiieBBeqynwyjYRd9VQfHMcrF4RWQsRQf9yZFqk&#10;VKgtjEP5IS6UeqqODsqyrWSviPoPSA2IjcM0DBzlXY5PpWk4Q9IQIeoS9/oEsUAompYPly5dRjs0&#10;NSC19pqAPgfleOTTgCRonp7hV2I92UUZEAenTvdmd+CW4/E8SfZQA5moAIHFbOiVL335N7/300M9&#10;+1/9qpd89rP/FySTLDM7Mz453tdzpLm9A0GOqnEvfN65r3nlKz77uc//8Ke/Rm6gdE1lbc3YJP1O&#10;Fd9tlVi+kGjPEDIaD0MYAzBReTYce8y7PvCWofGhnTu3P7T1gR27t9346+s5o/7BPpx5V73sqt0D&#10;R+ZL5j726Y/fft997PkJp2559euupsoFYrhsYVlbpoj78xot0lmrdQpo2oCkYhTR8pwuZ6rHsyCf&#10;kSz9JCvZ/yJ0aEtzrqET1nxCGCqAWxAU78SznWOBvgipC1AVnyeJ4igilJ/yM8ZLMXRJXn3aFJJZ&#10;Ke7OVpgCwgq7kK00QDMiIq2kEI09h0a8fcfju/Zuu+vemw4c3ImfkkRZZFicGsMjI+gXGFAPHNhz&#10;/0O33P/wrTv3PDkxOQILmZyeZGFoKHW1TW3tS1tbu2EzzS3tY2OEqApde/v7jz/x1Mamto6u5cdu&#10;OQ0Fa2CoD3GB3g/jE4Mtzc0//p9vf+4zn/rURz/0V5/82Mf/4iN//emP796zBzaG4vP8F77s+C1n&#10;kr7z4x9+f926E1raumpq6mGTmE7dQkfSimIOFufJSGaZ6ijuIxO8WLjgZTxK74EiV5ie5k6qqKD1&#10;8C0EhXkqMsuRKZGtlhmh3HRdDbxlM8aSgGFBbbNraiwsUAhNkIm3SxZlmajRA/G12qluNMlljQw8&#10;8k8CZcNImDhl9EePE3zWVyZASXVV/wzMt0x73bp1tlKoB2cOWEJQQwU/uSXSxMk0JXEzWUKjcwvI&#10;BVtorG+D8UAvoKHWfTBqKEZQ3kFFELji7iLd2ic3bDr2C1/6j9PPOuv973vHL37xE67v6l5OrhF0&#10;Dj6AXbu1axkbPTUxSWlwhD+sH/CWbTt3fOUb31l37OYbf/5jqDOHFxGEKKvAIUwMIx+HRUART1Gf&#10;UOoJV5Z0Let66StffvrZZz3vsosufv4LLr3s4hdeecXXvvSV8dFRrCdkVD+x/cl7H7ofN9jajes/&#10;/6+fO/XsM0866ZQf/eD7NDGAhGGOCzMwb9hxZ/EpIsb2auGZDiA/CLug9GM8kqE90nelEkloSFKI&#10;5I+iKjCmAN79dHAJx+Km7B4nJRfhY6ZCBEsJOMjpSLxxqGUIr8WKsdbjhyWhOhshJN2UwJk4Rza0&#10;iZfnZwoRWSkRbBJ6TppbzDaZfkXiix7su+PBpny8jycGYY4WRQnwS0vpJ093hvbWZVhM167ZONDf&#10;DzWBN9K+XrEZeHmJVW9vevKpe2ZmRyprWBJCic4LzQkOyom96z1/xicH9u8974LnPfLQA719hzFP&#10;7N+3f9WajRddcsVJp57duXz5H275zdaH7qrCdVwmPv+q17/jwudfdcEl/Fx5+mnnXPniq88957wL&#10;L7rkcM9hEn/POOeC/v4+4KF7ybLR0aG77vjdSSef+Pvf/bya2h4KYkLsQkaexatKLMXAYB/Mp7Oz&#10;k+XifIBs4Ul0coLCo6jH7J4cctzwGzLR0dEesbxKAFaBWNymPlY123VMXSa5BNRBKXBjcQ2X19fV&#10;Q4GgRNHlw7eLGDnOVdsbpCHCXvwmd8kZwpJBTTTF3/t4BL6F/uq57mMZU6cMLmDEwOilPpxWpaQi&#10;EAsSNEWPtKZbAKEi9hIPiWn5ic65cIm9yP9jDdSjbW7qRGjFlQP5FE1BU6goZesVhmwogkw0NTf9&#10;6Uc//ua3vOPTf/3Jv//bT42Oj7W0tk+MQ0mmqmsbalBtqhuWrju2jEbClLNW/lglxqe21o6R0ZHB&#10;4ZGf/vTHzW0t//H1/+T6++/5A3IjewaCT06OAaJ29MIsROYQ/4h3Q3HpWtZ9+Uuu+j8f/8S//tO/&#10;fP973/7Gf37t+9/53vDAAASLpoh9A70PP/JgRXXVO973bs742i9+cfOJx7/g+c9/33vfvXP7rgcf&#10;fFgprY6qENRHF3sxomzj7Qp1UpJZyVE5dQq1E2JHAaqjXxkrMMF5xrcBNMUsRYRLBtqnDZP+NLE+&#10;6hHp3hzhC/fl4mRcEjhuTczUonBhEClTgERoip+eyEthkjn5y2GycGM2aE5QMkIZjDNle4kKS9hL&#10;8YTYaIH8urqm6cmpFctW9fQcwjzv5oqLtdV14xMjeFe7lnbsO/jE9PzQ/AKFjiTjgFPElKqVU3nl&#10;i668+rbf/26g/8jSFSsfuO9OmjRsPOaEzq4l/X39T23f9sQTj+3a8dTYUP/mjWtH6ZM7P0Mq7KHD&#10;fffcc9+999x712233n/XHXfefvPdd91y99237Ny1dXpOQSIYiSkFTQzbU9seQZGhHOTjD99LxAME&#10;FnMcvDqKJRPGhUEA9tvRgZFxAQiX36emKgIpiaC1m8bbbUsqcFtTW6OYVzXPUjYgKhvvo2i5RJaA&#10;sdCasxdXxrHjdklfybtKf49Qr8JPH/baFFeS6eXpBOJkcmDLwTLTns0yrbPnVhDPRy9uDOZnX5Pk&#10;oJRRuUF+n6AXXmDQlqJ5p3AM0a2kwyvyQvmc4SFSkAWbIprS3IVbEPOSooMqcMuJZVN01/W46VY0&#10;8aa3vONLX/n8t775bQjKwUMHmts6MLlO0wi5voEAmrbu5TVNHVdd8/Ydu3d1rVh9+cuvfuS++7D9&#10;KppWRb4WNh530u7d25547CGML1dc/vx3//F77r/vgX17d4P1CgWONi6LcjMpunCBUBfssiMj48Or&#10;Nqw/7sSTP/BnH3nhy15y7PGbzzn3ufffc0//4SOU/q9tbPybz3727R94349//OMzTj21f3gII/Dp&#10;Z561urPrkUcfnRvDlVhLZnoxKrtMaUgEccAhpfi9LFa54yehqs/DUqDvyLh6RPEHIThKSMmfFccQ&#10;xMLCQU5kiqfzbO+N/NnVT6NDQSP0vWcTelM6cgtYvjGEG8tacWlhngkMC/pcMX3MrstoZWYBygle&#10;COc5bhi60vABeJnMJw4xMTG1YsWqUVq7NDSMj40SE4AwTgDI3MIsUuNiGQ2eprbveoCQ12jFZX9f&#10;5cqV69ZvPGH12k1dS5affPKpU9NTI8OD3UuXtjS1bth03KmnnrV8xfLTzzhn2fKVZ5x17nGbjtu4&#10;dtW2Jx4ZGRmsb2wanZhq7Vh21cted+HFl114wcWnnHoylXue2HovJANn8chY/xvf9Objtxy7YeOa&#10;c849+8wzT2tsqrnp5l8QFwlWkRzoSPGF5pY28oYV+To/39reJm4KdyRzCW+r7B34KBCyKMVEHKj+&#10;Y9WOLy8jLiYKR3I0EiXMSIy3yQMdwJAJoQpK1l/ElFepEbLsUJqAXB8RWs/tNqxU8cYuIMkPYeJN&#10;x1iAKh3E02hKEUExdGdxdOmUg24otLUUGUKn48eWQ1MygImc1ERQCmTFX8ejJVDJdOHUjNCOgxIt&#10;EsM2j5wCzYr4FLLR+ZjYnoH+XrDu+C0nX3/jr3p7B153zasfeewRYhab29rRbEkaaGrvrCVgsAVJ&#10;ZOxNH/hYaWX1ww/eB40//sRTLr3ixffcdktjaxsUp3PpSsQ1AhaZw2B/z+9+c+PhA4f++m8+++pX&#10;vx7taWioHwuXS4UvIBLDsuAJYxMDJ51x+h+94XV9/X3jE5ObTjiePsq//c2vhgeHzjjttNKZ+V07&#10;d2w+ccvY5MSnPv6x3/3mN7+66Td9R3qHR0cHevtu/dVvqEcDQUHSzqJRrBdktctiV5LUHzgaSJjF&#10;rvsr5+PIPJ/QJtTiPOcpcmqe9iqcd9EXoXA8U619dvEkm1qm+iQ7tk8qGEPC3CSYCMJi9KAoXpgf&#10;GQecS1JPn4CXZaJUJCUVaExy7jzNAJdmZ24X+yIVIO2n9SY/F5MpaNnd2d3b19Pe1k59EKI88Oyg&#10;AczMjyOElpRP1zaUH+nbXVIGx8HeX1Zb08QBnXHGc84//+LVa9aS2Y7DEUl8w4b169asxSby85/+&#10;z913/O6yF1757W/+xy+u++7551563Y++891vfrkXVyAxUIskuy285W3v3bdv3398+Z9+fcOPH33o&#10;7le84hX79u0YGelFbsDB+9gj91/3k+/dd/ett9/628OH959+2im33PxLx3OjtVUQU0rkW5i6YK7g&#10;b3tHB5LzJEXYKlRWVnWnyzGdqMB9Hfk/+BoVxT5Pn2B5FaWtKBUIDIqN5T1kQrY7ywD5h4GSbDoS&#10;jJIG7DIL8SH0mrhXuoLC61I5nkzaLhj4A8RyZlXMHuzMKlADzjhC+fnc+Y2mT8p60LSRVJy37ypo&#10;z7/kUrtw0MEUKGaqkefOPw1arGQpvcnVolTgm0AgLGpkRs31D44vW3oMfh/iaMcIPawlNh8mXzk8&#10;MvQXH/sUHrW//8xf793H8dNBtmNwZBhLTHVtfTUNwMrKu1aunpmaJQtqimCl0vJ9Wx/9xL9d+5Pv&#10;fGPbA3c1tjQxO85ixeq1j9xzz/hgHyprXXVle3PD7qe2NTZ0nn32uZ//4j+c99zn4pOurmogCh+Z&#10;WSprxfzEzMAVV1/1vCuej9d+oVTdHOcWJ+EVI/2DrdV13/zCV2/8+c/rWxr/4UtfvPCKy2YcIEOp&#10;jpGh4YaqmpNWrZmfnOvuWslhBVsNVdPFXVTPoUDSFU+soGebc/nPeqFyRPg4jGthOtCXym1LBrf0&#10;ic/0aDmliBcFDPE7UpZIL7FYUYTDR6s8zyRQT4NCAeLRIbMeLhEaHa4l24Cy4In5HJxIlD7JH5RP&#10;Ju4NKPRVKqkWMBpL0Mi+OydMMZl8yDCsJKF6fpH2LGOjYxs3HI/XdtWq9b1HBohzq6kmFFVYRAA+&#10;9rLOJZ379m9foDT0rGILSKvgHQsAxId6B6saMaDKtSSsW1xsbGga6R9qbGv+s499+vv/861HH3rg&#10;zz/2j7+68bpHH7q1popbSiemJiqrGt727j/Ztn3Pr2/8RXNzS1dnx8tfetV/fPVfCIoxoYPkqcCg&#10;XKVz82edefblV7z4kx//s/qaar6LbhPKTaqsqWtsOHzoINccu/k4/ItHjhyEZrU0NTTUk1xcTdwT&#10;ewwlge5EHQPajbMunNBLly3FSkEoHRoU1gqE7ob6Bi7IgmKdQxsggcaF8aK8fHB4iD+bW1qQ6Nk9&#10;mTmUSTcXzXoIAcP6i0SkUyHIU4lGMqZmrwihTrmv2XklVqccYROyEJfivTzffvGUMPRUVVfUsaoa&#10;LCsOQFu1cpWnKFDSjkEhHIeXsSujQgJcVRUTDKkmCbdIlcIkhvbIX7QoamzsQEzDnsK8kVOIyyGU&#10;Efryqj+65sZfXf/Qw/d3LV3BtwNDg5hIaqEWHd1NnUvLKSPR2Lxv9643vf/Dd972u8nxsY9+5p+/&#10;ee0XRgcHxkeG/+IfPnvDdT/ceOoZfQOD5H+Vldc0EcnU0UUBCdozsqgnn3jkXe9699e/fq1ifiDz&#10;FTRAUrIiFrvyqtJ77r7t+ut/ccIpp5x02hnLV69ZtmIJoP7Ifff/xQc/uHfHTsguB/DY1sfvuveu&#10;G2+44ec//elPfvhDOt2vXLbiK5/7Zw6tsb5FmKLji0I73l77v4oUEaNVYcsCaVwVNgpgWoSRrpiU&#10;nySp6A7rNJkGlOFpEhCyYf1xyCm5L7mYdiRkfgY54YOcsyWUtpssBAFJImHNOMoWUyRuJNIQa05h&#10;LJkSlB6WAUZavRWn9P5p7CgeFEHAYZeNVcZEnNNoTcsp4PEeHk7oV/eSJYODA/wMDQ2SLjc1MzYw&#10;fAjv3+zCOP6f0dH+iYkR2dQISnI+L9JNSP7Y3bBUwIEQBYhtxwvNaI0tjVAD1JDtTzxK6H1XZ+f2&#10;Jx4eG+vnWfJhK3pznqZ3W7ac+MIXvviELSesXbPm0Yfvf+Shezk9ChcACSo5mOijzvNIT8/B/QeI&#10;WMCYA1fmDZiMvZ91QaGYB9E0sF4CPjHbUt2e3zzL1lmFckiudgRtBj9yCaFEiKBk0odru+UqcBKN&#10;40CZjPpkJWWK/CaVNxSCOpFKvMJmYP6NKJjUO9UOvxghxITMNPs0GCqItzn8aBDbB+3X0VOo4oZs&#10;xej2hCorqvSC884PxsV04gGcuP0CGUuM4rd66bwl8BBAoLw7yXLllNCklsz0VE/vcHfXBnI1kFNQ&#10;f7B7z2LRqMRsM/cPn/u3r371y3/4w++7l60cxznsmGVUnsaO7o7lq1o6ujDSv/2DH/j9b27afOJx&#10;e3Hu/NVfHn/O+Rdf9uLuZd3/8/3/etMHPrhYUvm5T/6f3t17jz/5zPKZmcM7n+zft2NieAAXDxaU&#10;X9/0m5dcdSn5ZtSBod4Nv6dnpyprSJmeHBzru/r1r/3wxz7+3vd+aPvWx+l8ctzJJ335S9f+/cc/&#10;+c2vXMshUDnmbR/6wBvf+8e0E2lqbRnqH0Ak3f7wo696wRXEHDQ3Y7THoy2PT0amRVV1BhYWFBeQ&#10;KpAq3slnpkAk/84qRCf1IW2oFYvsFFOAR8YWijBaRociGUSWZ1nbjpZTMiEil12fBhR5XdJE8XLp&#10;IzvdXI5I8sLTaIYlLdEUFXMVF4n78t/55flU04ICrc110jVBUzKNXUBtX7Y/lvTnT4RRMkYa1mGw&#10;4yNjq9ds2rtnH5ZK8tEt8RH8ThT/hGvsCAbDLcuNHt4SndMvcCoDyfUNTeOj42weTA5HnkLxFRRf&#10;Njo+RNUAKrCMjQ6Dc81NzUg+2ARc1B6xuHJkaKSiRrmyRpS5xsY6F+NQT1JEpErCV6oqYGPMHHhu&#10;qKmHV4EMGEe5ua29FdvK0MggTYw3bdpMyP7I8EAbPLS91W5m2W4J20RZsTIi3+jcjHyxbCykpL2j&#10;k/kgqvB00JVas3kv2uLzFUUQTSmfYB6Tk7JnVFc3tTRjyoFeWV1iTPUpBLmRI3gJ881HVVPOImFc&#10;lh9ojJ9THNUXyV5hmQ0gVtU50UQ1z0FA4aW5qDCR3LsFm3AMxzOi2oplEFdHUMUnFXGQupjFEYjs&#10;cQK17KxKYzomM4F7gJGVAAXUY/oCcKqJLqhpaG7tqqyur6ikvE5LaWXtIrhaWX3iWc/58Cc/+P7X&#10;vfnOW2/71AfesWLtsm/c/Ov3/5+Pd67q+uzffvKprY9946tfqW8p++BffXrjaWeVVlSPz8xOIBxO&#10;Tc4QiVxVSYYOmxVJTzAZXDkkm7N+HPfsVU11w+gItKZ6YmhoenQYoJgYHJ4aHpPLbXa+obGZmU+M&#10;TowNDP3Ze9/3+pe+7INvf8frXvKyP33v+wjoQRpzLoIEXXd1c8tFh+cqGijJbwpwF5mInC1VcpJa&#10;aLIS/bdAEvOEAjgE5UgmCPOdME2FTyD7SReF8qEd9k1cUwhve7qA83QhQ3cYlQuySbE6E9CSrgmc&#10;dzO6YkITFyhrXS/R1bgrICQZlPi3KPAhqG0aOaShUPSzwDwjqplaFmeVCdiaQPiho7IzqiKwS2gp&#10;qXEIKXNzkwgK0zNj5agqgDNhqZQdsB0hSppHaQOB8eJCU2MjkkUYRyGJ6vaHrRJ/ogafbaitwwJA&#10;SgmlF1ubGkEst5Sax6drkQw7KwaPOoKtSQ1uIlbNwhSReGxoQ12TKs1Q0kXF3ksZiiGjtTAGVxZP&#10;BtDEFBSN0DtyUMrIrIMSGcMRYoSOGaIpGMOaSHQpdjmFkpJRLItjY9QuYDUoR/iDIjWkmD6H4BgJ&#10;rqRGszKV/XZ4eqSDp/PMUg3RoQh7yeTrZJgvpiBBSp72inGy83LSoR3VyBDKaCklg6m6gdoCbDWW&#10;R8INyfwha/ziCy8KO7AMOVjL7LuKPyNeIHX5MTwT9OHibVBwqDzEyWLLQsnY+FRv30hn52pCZPv7&#10;B2iozsMWFmcr68qP9B/++3/40re+9c3HH3l4yap1M+rlVq2Um5payrAQbPaP137hLz/yierKppHh&#10;I+W1k//4tc9X1ZCuToTr4l+86a2rNm/p3bt37EjftT/4r6nJxa/+y9e33nvP7PTo9Ggv2iS1W2Yn&#10;Rr77re++4y3XjI+N19U1K/fanV85S1pxjE0OzyxMf+LTf3XRhc/t7moDRg8dOPz7m2/5u099Cq5F&#10;/T5MTOc975K/+6fP4siGwCu3Zm6+oabuzC0nDI+MLulYQYUW8rDDsS/iWlGK35ojZM/Ky6T0uRIP&#10;MMFWT2OHw+GFSAh6sr+TM2OQI+RuooFIBiBjvZKIS6WZyVQHymAGZrfn6HWFgUaWb/KwashwZe+j&#10;oJ1yu615Vbv1hP6EuanTDfHXeLjI1lfD3RTqYcEpAAWGoUQStT8oWOAEN86XiyNOdCFTkQxAzyRY&#10;KWgyI3GZeuO/kzk3KKSnlzt0/Fk8IZNUVHAoscSgODk5y/8MyM6exUpVDGpJ14r6pqaodaoanBGs&#10;nOTBGCZ/6VmSdCRXOaMPT6T1f08irS6jvUBKXgtaWWyuuxvWMEU5AdkcFLAEprjBI5NLSepKn5Nl&#10;KLWC4ymICgAHVAz3wuFD+zlr+mTi69y8eQsnO9jbU1dXTukCDkRuUhswscDIDFpmI+YikWmVBNBC&#10;TaDrlCPBIcRoPHNsnDiJZIUKZFRWiqpnzlD2AeMLYxCvg4TlKip1wljbdK1bURbbVg9CIOzlZi1B&#10;/iLuLmSIIO5RNjTnKAWlzLsbIpXmXqL6LFScow6Dq7mRx6IdRs5CdhFVh6Zwg4rWZpYDSE0MEfJY&#10;ZDqFpDJFHRoMKJUE70DBNTNzk/mxkZn+wdGurjXQ6/7evtHREVpBL5TOVNSVj44N/9mfffoHP/zR&#10;jp07lq/dPDYzX9vS1bFy3eBwH7b0z37jn95w0aUV9a0nnH1xXXPdNR94/czCBEUqSE8fGZ8hFnb7&#10;Q0/c/IMfjh7qXbvumA9+9F1vfdm7VqzbNDLQV4XmOzY4MdDXt3/X9ddd/9pXXUXwYXVNPXZ7heEv&#10;KJmC7ONaOjlMjw32HVQe8vSkYKW2VsbluQXyeRogJHW1vb09aHELSlAm8lZ9C2cnJhEkpydmurqW&#10;VVU2mItQzIUC0SIoNJAMmyYVFPBz8Q4o51jZIVITkdjRXuFp1AxlpzDrw7Komo7Si78NHVulG3jE&#10;9Hw16W3E4MxNV1ST24bqVEkgBljUUE9E+RRQYgkGN3m9W9pOYwyHV8KLOIuZGWx7M7gPQOPZqVls&#10;Y8CWwi4VAUVbWJUHs3StXsJFiCpEfyZNyUWPo8Sp5MpJNCXszEn6sIgStMICSYhSfpAvsgEpU2yK&#10;8F32kiLVKWjK06hCMU2BYoMqUHAG5XyzOJboWxZdPmStyn7LjF00vlDGjxCtjarAT3tWUbZBXuch&#10;rVJk36oe20VSmIVQhBEVefGYWqVq2UkQ07JE7pQJqTJOkcXDmc7OTR1z7AkLc+WDfYfq6ytaW+pd&#10;QFdaoRm5aDuQ47gnenwKlsYnxvhOrX4Is2logLIgf5CvnNKITQWCUvMGQYlxFBhCHaapCT6sI1mg&#10;CpsONt1kT+Ur9pASVQyrCk+YP0lwcE4G1ygSFz5sCHBxvAQtcTuvYgMKuK5Eb3dE4UWadSQWcZm+&#10;grfNueDx6lWrAVM2CElSFSXwy+lbmQOEGUoUNZq5IYDyWcjcUrGLavdrtgyI2X2KZWOjJY62nCBo&#10;pKxoYoaBfGJ0dGnXip7DPUf6+mtb2ksbmuo6usdn5s6+5PnPfd7FR3r6+kf7RoZ6m5a3v+0v3v3j&#10;n//8/ocfYsq33HTTrj07DxzYRxvYzSeeyEqeuO++m3911wc+/pmJUcrVVG9YtXl8eBTvIlaVzo7O&#10;+++9Ewuce0dxtFSaoIi/TojIS/U8qawieAiGj+yKR2hhehGzcH1NI+xsYnyikbpQ6DWiGouENc1P&#10;LCBjVCyigdfUNTRFySuEvegQwk7CTIAG5WioWYHKvjgDbhGmpNDPKfq0QtrIRpPYb8N4FRKDnNCq&#10;CEV+NgGU+C8I24GyzXLAZELjTXJ94FLovhIdF2aRuxFQHJYrsTjsYpQDk8fRPiZLkKo7y1nAkKBo&#10;wf2gOM4loXMbJC8pMkZ+I4OhJ+CgWIjI0PsZBpWCFpOTkAyrjMz2ciU7riKzpMvZmJxssInuBNEp&#10;JKRmyJ0D8dHYnptsFFopn5cKEan4mtswKl5DdVKshFonQKCAoKhRjnvMs2mqGMQnqvTnLpjpt8J6&#10;i37cK92qpz7U9YoQ858q4W56pMEVaaULHJnk0VS2MrLEJXlIQHTYK71+VVZFrUsir6e9vZM7yCEk&#10;woHsAoeuWaDTpmn1QZhM7ySaGqvICVShMqaiwVRFQaHqoXjGRnGnYcDQaeU7JAXeRNqQRRXFfIcR&#10;xOWapbwEN7CW61oq0gQjqrogt+acgwtUq8XWNHX3kdwnp7W0UVEUyc5OPHKTM5EopfOVr1m9RiuL&#10;k3HkW/g4/PLU/a/ZkaNoRGdw/Msf7TlppqhXxOaTccecwVLQwwRMTntmPNg/NDQ0Ojk709DRXdvW&#10;MTozc8Vr33TLr3/laOXyjSdsOua0LVe//XX/88Mf9Q8Pn/GCF/z861/bdPbp/UeO0FMcj/U55571&#10;/X//VwS3d//pX/765ze0tSwjFKAGCj0ze+TA7qmJ0f4jhwdJV5dMSJtmktBmqQiFZouMhWEPmEel&#10;Jfa6ubGtrqaJUk+NDS1Nje3widpqYpqb0Gex5HF9Y11TYxOe7k5MbuVlfNdM0I3j+oS3nA2WMA4+&#10;EiBsuLQzSC56tc6m5A9u7ApKPblqIqIvujPTJhaPOlIgssACAoTLsK6eydqdUobFDngEhnCdIoeg&#10;10DQeKaTwYgGbIQtQdHYTJUvpDhFOZHKE9ASZi6Dg4zH6rCBUZDT55g5Yx08WbY2zmWkI1NAinD3&#10;/5emGLaCXgQ4GMlCMJEwIrtHALgcOnnIS/YIEa88MKeg0SSUOJqIPOtfrE4gpKKlLioYZEr1KyK4&#10;UG0UFHlqOpKw0cSFKalGt8viRd6ikyMioUI/tuf69khF0CB+I0ZoG0QaxNXW7acSing3NKuUwOBp&#10;8B7xVtVaTAWE6vKKUCOK6PX59vYuNCbSTFARQHaGcB5tcr14RXbWqmOnUoojNyckR3H+UgJeiH8Q&#10;jQhtxXNLxinITBjjrNGGlVel53jDZqmRoERaSQPCAsVtpZyfUI+CjuhxYf8MwcwvH7qddNF8w0mL&#10;fEiZIYQdhYApNtc9E5OtzUVq1TOjtHzV6rWRw2LXhmesZ4AAMDsFrYQIa/jXnirJSwKMlp7oHGGC&#10;08TRztbL81qOPok0pWABbxxZEvQwIcgNatzQ1g73fNE1b5qaXty97XFCHxvqahYWxs6//OKJsoVf&#10;/uyHF7/iVTPzi01dHWs3H3fqhWe1dS6568afdy/pfuPb3nLCSaf07D8E6X/onrsh3YN9R/bt3Do6&#10;cHhybJDawX3U0aLKFolVRMg4aZ3q6tW1jRBN7B4Yb+pr6mfV/A25Cx0VfCaWAdAB+lQ+LnyE2JyV&#10;JFFCtTcGqcMkgiVQheyiPZaMtQAWK0dlhX6RV463f6q2rkaq69x8VU0t1jcMZRT1EfGmu2tNHYo8&#10;xS5UaLWiGjKuY1NgQimZLAhNwDSbj6ysykBYiydUCyoAF1pW19hOWnypbCl00l0gVgG4cQUramw0&#10;Ei7IyFATKBRGR+UlubCQrOYqecb4mDALfMk0IRmGc14XhCL/s1j3yVhigTEmRSW/xwYU8WaxMsFf&#10;zkVFdcSg0uNyvlcspxQ/+lkpClNTQJjCAsKQrIIjgHwYK4MQmMwlSzFvoezGBEtlAtwkm9m2U/ST&#10;UzrJCNrwzMKScCrutxoQW2Jkc0kdq3chwoj9641jwYJsiYx62uI3JWUEy3S0q1+yizaRkkbumAwZ&#10;oZAGwZNwJNO0QkvkCw+ObiKtDiQqqubQfGOobrdpL3ab64MCms4rJN90QdI0qI59UDUTRF8gTDV0&#10;X5PBQvK7GgRKYZcXAkx1OdTMwhJMKMgw/C8ZSlwe2AVnpfUE1bPJpkDpeOdZZz2EZAV08DCXImWo&#10;rJVbXgePCuHbLEJyNVqGEqpDRwLPQDBpOt5ev4IBWkCsbO9YQco57JozGRnqP7xz20+/+Z8/+PK/&#10;vPGd76utqvvuF//tokufX99YXt9Q2bl6ZXtXF8mZW+++q2NJ89xMCULD8Wees2HzJszHne0t//rR&#10;92/esumYLZsfvOM3K9asau1sHx7u5aRZpMU3S8NoGcgFldCXagSQVas2/dGr3/GKV76xpbW7oanj&#10;8iteSZ9MekJe9LwraRsyt1B6xYteuWzZmhNOPAMdhURtmmNT9eE55172spe/8cqXvuYVr3zrH73m&#10;bS1teJRLW1q7Xv3at774Ja+/7IWvqq1pfd/7PkbRQCgLjnMdTBV0ZPHNb30v4gMWeHbi45/6W+L9&#10;1LoFw391/YuvfCXpJ6945Wujy8z/+cvPoYOj5r7iVW9EM0Iggnz89f/9N0Kq6MjNfqogMwbtitpz&#10;z79iy0nnVFY3rFi1/m3v+ADSJQ86+5xLTzjxnLaulV1dq17zundC5mQQU6EI1G/lgGCsiZDogDwj&#10;WIaLz8DgwPmcIvh9usi3xo//kQU0BGc7aOKwMyklboyLQ5ZJb4ueGNMIgvK/k5UESEq6TaUPRF1c&#10;ite9wUxT8ikGGRb6C99DHTAEim0c5ZI3TSi2qkjjCIExm5YlDws31lN8h2sKukJryjOO7cp2yUX/&#10;YAvqfoOMqWhaTiGEhXQEgXyhvPhJhScGsvjltFgUcZmW7SQBJmfgyniCQDekg8hILmBZEFWfgM5E&#10;1ePV7BzBxFnCqsKJUYbgPeHI/IIVFidQi0G6gYbaesiHzQaENpS/wjkn+USSL0Vh6hoaGmFo2YfK&#10;pw4/dH6mycMH36urb8SArFp7kBHFzchTBwyGxq6eqEpgFTtSh14TFAzKPDKICkNapEryWDoGPQoN&#10;uGZgeHROzZ+VkYlCUofAUFM9PdS/f/v2HY8+8o4PfYwSxXT1sEpIvsPi8hVN13zw/f/09g8MD05x&#10;rtXVLfPTJdX4U6BodRV33/4bXH4zs0OPPXbb4NABnP0KF6JeHFUzhD2qvkKcN7pYZQVZVWWXvfDl&#10;//P9//72d/7riquuprBoTV3TyNhERW3Dmk0ndK9ct+mE09qXrhydnm5q76olQoFyppikyyp+f/vv&#10;v/v971z3s59/6Yv/1tSy5MCBgxDXwcGh730H/9XXjt182qUvuJp0Nno9AUjsNARWdZQrqhub2o/0&#10;UTSshJhCggYgGcRbwa855HXrN33zm19duXL1yMgA9JpbUBJrqps2bDxhdGSisqKxoryOPH4AV/Js&#10;SQW9Fhob21/04teuWn3MGWde9LxLXzIyQo+F8sGB0VKFbrS0d6zu7l7X3rmqpradZCvoCcuH+8Ad&#10;oKpwLBQxNznIxNkiVTzH6gIAFbPqo7A16EYiFvFHCljLSEOiIEV3FROL/42I/O8EJaEMTyL22SRY&#10;Thm5aEj2qKCiDgskjTP70bcAq/PP5B0jEgwCAEC6Uah5jOiIfvzeYo2jEe2Yl2SqC+K3jRpSbE08&#10;3SBZZvj8T74CIaO/VfoQvKiprMWdiX6mYkGqza4JMNVQmHLKYtSVxSaplIWTER0sDgqLbXbRNpUu&#10;Q9xQdRLXss46jWpfVSLPZDuokj8R7eV2AiwoaosVP9zryClkA1iwUPFMU1ZCSlBqKHIrxUK3J8VN&#10;ZNikzWWVnByg2i610COX7LcepBzoVBpKnQnilIWCrlsmP5BkJEUESSE3DStkGcVqixUnS00SOUNZ&#10;dyMFU96wvSSO54OhglFZBRyekSnNRiHG5ctXvea1b7yainu/uxljb2tH1+23PvLAfdsHB2Z3PfgI&#10;0bQE7LCYtrVrb7/+xrGh+e0PPbbjib2HD0wgXLz+PR++6ac//NVPvv/WD//pcy66YG4GH34dGhrb&#10;J/G7lPg6mBUHRk2MWiIBqqrqR8bHUUKWrlw7MjHRNzAwPoVhWrSguq5+eGR4fGqyqb2dsmDIJ1A9&#10;6CnkD0iuq29ese6Ycy+6rK6hFVICe1GfKhehOuc5l1z/859+4+tfovYXO06qKzsj3QTNrr6ZDe1o&#10;64TeO19DSq7r3FMgp1Z/URSD6hi2ieCXOvPsC9BcyitqSV9BlsECU1vTuIWKHmya+8yS3Y89iFTq&#10;73//26MjY5PoPmhYVNVdKDl0qKejY+n69ccdu/kUHgIpFFi4qYC4tcADr5z65mQ8sEj2KNJ3juJL&#10;GVl5JnkJhSIEj2JFwWqGNaqQDrKRhUjWFnN7SvGDnknR8m+PJjRu2oy6o+YGQu8AOkv3mWlEdCFI&#10;BsGPIi7KCJDF0LYCF+jKJIOghUf92HesZHJ7dXJRTLc4Oc4OJiu/IjGAlilX9mO3nEwUxJ5ERFKu&#10;FWlKUTReeM5Dw46RRepkvN302a/AH+bAe6wn4ZdhaBSTUIIIFsWpDMg5YExFzphuxLCFxTd+gb8I&#10;FGor6hfvsafyYjSqF6qKgkuxaQKeDyuN6tlSskK4M12QFm3iwXzCyxPeJUflinjFtGPmJhF+eRJl&#10;ljtwipZhXkawYZUhC4X9Jr8nmJWorCvP8Dg12bFby0NpGrpeUdJh11XsDUOp9hRwgavG7VOHe3v+&#10;/W8+ufnYEyanxvft2lHZ3PjFz/7df1/7FfqqnnHJFbf/6tff/fIXfvyfX33ulVeu3LAJP8fMxOyq&#10;Nas+8LI/et2ll2855dz1J5xZW9/S1tL6k29eS/F/e8XK8ZR7PTxEsh+TZC84DTLKr7/+J6c954K1&#10;G4/96c9+SGRH32CflqHCH1RCJmVDBSeQbY4c6dm/e4dOq6zs2ONPPPGUM04+7Uwi4s459+L9+/Zc&#10;eMnlxNNApM98znnoh/CMN7/1/eOTowA2egqEA4mScyZvbd+enS956SvYG/kfIgxQERm43GdVVh+b&#10;1swkRnkD7Pwdt/6WfFnMT2pwkwm0t9xyEy1KUIw5C46HnMmu7mXHHHv82NgIf2Ieg/S3tXcREf6j&#10;H/w3f9591+3XfumflXhKg4kqFJ+U5O4y9C7P4ZcTtZUuEJVEAyyM8oWgb/YtSQhBKEIhsoAiWbXI&#10;4FogKxkRcUxWGjkRiCKCEoJ9hkgJavNP8udmD81VGemzCtYPD7HnnLrK5ipZpoMErQtl3XZ0AWUA&#10;rIHeYkUYz229TZ+YUvgHqC78BNYwRPwGrnS99kqL88qSkBJiER85NiesKzb1uKm2ZhH3CFGN/anE&#10;UdJZiqiwjD82VQrnuIM3rgUpOUXlCygjP4H3IzmJxTSqKi25MCu5+bgS04iK2YJnMugk5OVGZBy8&#10;jcbWLM0ioylBm5ibpWqVhgp/biQIqvQdCpcHzHmGTIWZyhPUJPziUkx8UuXr122IkqDxXVL5RJZl&#10;CM9VylyC0/6IUaQ4a2vWKIFkN8w01Leq9i/UlGgc1RzH1FwzPjq0evU6aOTwyACht2PjeFJLtz6+&#10;vefg3ite/8a2Fd017S3ty5Y+9tDjW848Y2hspLa5cayvHw0QmQHd4/Xv/uBTDzxx5GBPZU3Trb+5&#10;+aWvfdt9t96yc/vWhYmxvn27F+irsbBw3LHH79q5HdXDjAOhSUgsyQUnXGXlSadijKhavWrtuRcS&#10;vz/JvXR+2bn7KfaLyn3bn3x0sK+nq6ur59BBS7plhw8e3L1rOyWOlyxdPjTQf8vvr9+750ka01Lo&#10;lHZojz3y4NBg/+OP3//ktkeHhg4RjUkMETF+p5z2nOGh4et//gP4yfOed8njjz941pnn/O53v2ms&#10;b1KGSGkZgujGYzY0NtXf/MsbsKo+/9Krrv/Zj7EfoQqSgH/iyacuX7Gqq7PttlturKG4Aq0k1B2t&#10;dsf2bc97wYtnp6d+d9NP1q5ds3rVmjvvvG3Liae3tbcvXb5qaGQA99q69etXr1mxY/tj4XCFfHCe&#10;AnGAPCT9ZGIwVwmCcrRgUCRlFL6xgSJZyJKLuEjYyA0lQIhil1IFvJxwGMN9/VFokz5LGnjRePnb&#10;Imup7z7qmcZOj5k+9syNn/Esh+ByTVBM/an/jM3Fq0522UQ0M2sMf+pe3549wlTCo6fd0KP9Z6Rs&#10;Z6qNELMw3aQqolvMd3R0QcIIa8JGi99Hio8Ep3z+TMycX7IYjhGXNVB5NSNivIEVqS9uLCNF2bkd&#10;RxkxZqzSIeOKAKZrMvWJorAbD1D8vKPoTcjE6W3fNb20k9xCnF7iGX7Fc00GKH5kTzbsFB3A69dR&#10;xg3Bb4oE2vgwaGj52rXrJVxYwREzy5JWDYBBm8Mylyh+4m8m1CGGAVKQrfGJqbpahP9S6iupFwe1&#10;DuQUwCM6ffrpZx3uOTA8OlxV24ijWWaTxtbmpctmyheOP/v04dH+gwf3PPjb3w4MDb/6na8l9Ovc&#10;c89vra05duP6iy65ZOtdd934nW8dfPSRuuaOP/n0Z7/3tW+w6pGeQ337dsyOjdBpiZWdc/ZzH3v8&#10;EQWhqO0681XvDraL7aSxwtDwCDVWDu7fv3/frs3HHnvf3bcgOk2MDb/4JS/f+ugDu7Y9jhGLP8eG&#10;8R9RXti14yor3/bOD0AgVq9a1b20q+/IXlqXYTy+4kVXnnrKWcdvOWnjpk0vuOwSD4VXQhXPB/oH&#10;t+PJItJsdur+++4kpvaii573y5/9XCX+VSeq7MknHn7gwTvvuvMWrOwc/+mnP/f2O34HRTh4aM+D&#10;D9350EN3P/H4g5df/sIbrv9RW0szGIqCiW347HMvHB4exLG2atWS9rZm5vDYIw+MjA4uW7lywzEb&#10;urs7amsraMv9qxt/PDzY19qKd5n4JaL+8Cgr2SrVUshkhDwsoICUR6N14H+uAx1NeY7C7/yrEF0D&#10;TkLlCDb7rDQlC0JLKJ9BZ6ILz0Ji1EI0+WtEHew2Tb+Lm0Bn11jksdpjacRilrFIRSeOIkYZvQoK&#10;EhcnglIgMcWuIhEP60LJGJLlOibnE+t1ryJJDfJ/qyuI7BUUP4amlENT6B9PaowjgRPdlD9RhMJx&#10;tJKS3K8iExJNBJO6xGzFJ7BxuASc+YQCUmDVrhFZ6n5AzZw71CG6KYeSIsz1cViXUPCIPejxIMmV&#10;8bigk9J37DqMNG70FqAXKJJSltVOiiMLFSk/r5yeiGahLuQ6kvW9XPot5g+hL6chlGdhMxHnF7m2&#10;4YEOaTNEu3jpw1l13iKUFnrV2NzChc3Ur66tp6hEx5Il7Z2dv//VLy68/JyHb7x+fnK2bK7kS5/4&#10;x9bKxvWdjVvWLy8bmfjM+99/w39/vefxR7rXrX/Lez/UWF+68bgTWgkgoVZX99IUD+qQGmV2z04T&#10;e6zUMvu56KCADX5hdvLlr3hlV9cSXPwUxb/huu/TL6iE+riL80u6OzDxQNSnxkeG+nrJXEIzQeZD&#10;l7UXffrw/p3TUxRtqB4e7sOiMjzY+42v/vtXr/3cV7/62e9/71oGof0QwXUU9MaeQt8P6gZhxwKr&#10;W1qacWwL2epka0J2mKFta2U56dTNza2ckytLl0wRhS2/3lxHB4EzFZ0drVSQwqnjaBeiFefGRgeu&#10;v+47N17/3Z9f9183/fo6So+R1TpGUe65qTv/8Ksv/Oun/+UfPv6Nr36uoR6Ve66rqwPHNrHCbDit&#10;TjA3qwC4YMWauoEgmFHSgHM+E0rQM14F+UIdC6xYZKH3MaxYTrDc0Kif6WF5FiJRgI1ioAx4CVmg&#10;6BV/GkWDlLj/+f/jx/TdzW2TSK/YlowKxCOk/ASdCvrpdgxBAPOf7Cm5hqU3cmPHik0I0jXu16Ew&#10;vOx2UZNIK40Pc4tSsghkWx04w08BWexYij+tFuiFGgBuy57hMHi+kMmWInejpBYOqylHiSz2mBS5&#10;eIp428nJICgROJLFr0oAdypsOutcprC5AnufwnajdJNAxXASdhubgXVWYQvKT6d4qCA0GtN3UuuA&#10;gHr5/K0yiHIqaiVFRNpOlQQ/3+N0W0sskS+vL/mIABeqP9bXtXA3oa2qyUROAQVp2topJX3mWc89&#10;2HO4f3CgrqGRPiltnV04y6GpJWUzu7Y+SMned330I48+tG3jhuPOPOvsL338E5s2nnx4x8H/+dp/&#10;veTlr3nozrvGhob/+dpvdHa1fOK9H+rZu7upqWFysHd2bEA5MaWEIU+99GWvuPuu28QjVV5cR658&#10;VcVKq3F3c2sbO7561cq2lpZ1K1c8tf1RlZcsma+sqT3hxBPWrV1/+mln1VXXDvYfwR/OmcTS+/p7&#10;L7v8KrSkG37xI8g0FIGPUS0hEu1tnUijJ5180u9v+Q3iS1NjC2eJ2Vrar7aQk6RvUe3I6PBTjz0G&#10;DVX6Zrn6sdIQGpmOU0HvpUrz7r27qEU1MzOJ9Z2EMeqbQxR2PPkk4iuhGATYsB78R7AJ4hoa6iii&#10;NUtu2f5D+7mY+RBtgIrU3MLFc7ue2uZkxRLysDgz4hJUvtA7EIKuUNPFycOuFuhlnSEBcWD40cTl&#10;aRievs2RJLzFHi+V/hb8ZBTr2XWfItpVRFNCsv7fXvlXlrc1y1x4CVNwhobp66SPmAKqtI2m57CR&#10;nHI69iJkcHfA1Y0FXlioofWMkBYbDXyLuWnsbJLtMk6er0WguLCI8QtZgSLNZDIip5i42/6bSLCD&#10;d1VMxcUAnAEYtLsYaROBsX1T5E3EQi8mQGEnkjnUv1k5yIQzpUIcQR2Cl4QFWjCg9cqWrNMusnDx&#10;h2NgIhRNGORoFECo0K03nNBBpXTQReQpFz9TKM35510UXzu8Vqk9OgQTp5TgaIZmCNBZCkSJE7Pn&#10;X/DqgiuEXPX0DXV3riWNpqfnCC2dlO8jb9Qs/qTXvukdt99x+67dTy1btQ6vCnE9tc2tdBIcHu+r&#10;qKtasWl9a3v3NW9600P3Pnnrb39xcPf29370E43Nzdf+27/hi1m2csXFlz6ffpZf+9K/b9/6xAzh&#10;JTNz1GSa7D+IOELNHpD8zW9865e++E9kSBDVQfo75qwKxawih0k/oyjP4OgweU7wk5mpMeypjU2t&#10;JC1NzU1TjtD1tUi4W2imz61akWGQqZogTb6yEvvozMR0fRNZ4qq/RzgipAF9TgUyqkm0mTnce7Cj&#10;rZWjopLL2Ch90ajQMU6UD8qvQgOqyzCsouAS3gaT8F4xrRlKaWD5ItKVY+YWpQuWk5ypVC90oqlR&#10;hGR0L2TABaaCQwfyRB3WBdMjguWoPoODkAlhlpOsq6bO9GoiG4jSOGoG7OLPlbAFVWOPcCqp6JHS&#10;TqMpme+EREU4nXweloeLRNqwLyaVocgIkMmt/sjBj1GjS6AbKJrgOIPanGDlqfNFRCTh9P9CUYLb&#10;e8w08NOoT4pr8yXhT020w8ZBopbFbVl/jmBpMlxs+0LWjzqGTZSwyF2VU0FTYE0jXRk4FdUbbEdA&#10;RHJgf3pJIgLLNx6zBRc4/ZIbGypbWpVqrMpnFgWgeJKqgFBGnlP5FaUSOFg2PERBEXjlAgLvsZAQ&#10;Vy3D7YLiTai3hNbDbzR9bLEyvlgbsk7qvFPbR6LLCiJwGIH9eXT0SkccF8uWP7+A9sR7yUZ1dbIG&#10;WPoIpwFMF7Xac0vMKeAq9t+J+CXlq1evzaeuj8Po5LUU0f/YbzJNdJfsA8H63C1SG7NQRlu2xoY2&#10;22jHqXivDEPYZn0jHtBjTjgFNXTXziem0SorKyeGB3v27hrpOzQHhpeXKhC+pOKWG27fsH7zz779&#10;9cnRcfIJybB7asfhPTv2XvqSa/7+Ix+8+/bfjfQdOW7zcdseum+s/8j4yADgMDE+zAGTzP6Sl7/8&#10;lt/dhFDvcPtGOcXVpY3dUxk+Z4vC78ULWlqawEywTlRRDgVaOi2hBBbNo4l9lNuQhvWz00TEYl0j&#10;jZC0IILt4QrgDZ6fqUnFm+ClcQuVGtpbMgQxNxPj000NbdRGJ9lMlYSUB6TkLpx6Etlw9NjPHrFM&#10;nBQ7K6NaDaoR1B9H0iibqbDXOZpD12qjlTqs6mQSbpW+ijomKknoEJc1Us9hdiK8eGJr6tcq7HYx&#10;CiU1AZNKdIpTz3Ahx6UQqwNDMiadh2YWK0EF7A1EzX+EvYbHQNSCQbMIwZ9VTnk2eaT4iUcRFptf&#10;C6JC0Xcx8ZAWLChEqLzMaTY9Rp9Mq+VhirQwocs0WSGR7sqWl29DirqNiwuPSO/tKtZPyP+Fp+cb&#10;qXouEtnSvewPSiyx+QSthD2F7NNALfFlXafYqtAsnbeUiU5eUlx51I7E55nHl2+jMx+QoAiDuXkc&#10;QwxqnSVstBJnQAFuckCyUlVVpzCr8BSD84yIAjFUSNQW6VxQgxFVmPFQdn7J/B8V54LepduLJhm0&#10;uHzVqrXh69Fso+27oKXQLbSImGXRx46KFsl05FsEsFKOuLauhdPCje56tKo0AUFBxdi7Z/d5F174&#10;8qv/aNvWxw/u3TUzMU6JRhpoELREpQnxC2JYJ2fuvPk39c1Nk+MTZ1/ykrtuv2ehtHakf3jHE491&#10;dnVNDPSO9R0aOnJ48+bNh/bvoaINMgfL2nLSqa9705vvvO3Wp7Y/iZqjdhwSUrRtYQAAjfkUqxMk&#10;uJ5WaRGNpOwMYRGOYSo5JSubPHlup4IbSwYVYkkU/wdVFhVA8ZidJZIQNSe6XOFKx7DEV5Aw1Zec&#10;X8RZrkzCyXF823bjKp0vjkrtWojblauedA8mQxxBlYoeiDpT6QDdB1I4LY8+JXxTn3VBD8Yr5w0o&#10;jJr3EpHqIGGjbhZVAe2uralnZAQ0iLhCMxwQr7pDDrgWiAhAjuIQQos8bDTjhImd5JrEsxXKTYJ+&#10;Dk2BFok56UlCg0wAenbd5yjx6Gn48gyCEpib1pAxOItNRT+5vhYWx9w1btKRSVrOZ5OHKoiFbSL2&#10;Xhae+SzKV051wpGsawU1oTXm1wcq6uVwtijZpZxmHgJGy+9TIhstxgpMFnb9JsVHLludmGIyJC8F&#10;GQkTTDwtjKxupmGk1K8winMpH+IhBuexoMGaRD6UWqZwsxBDQpRIF4v1qJ6RFhJfZ8paMf2K9zwe&#10;TIngFDtwdHnMnDmYYD2dE9gCY3sTkUI4WdOxGfj04+D/RK1FUSOYJ0g99TuQJP2XqSp6gyIfFheh&#10;KdSOBLxJ1sZcyoPhnjhaaZ7E9O78/W93PbXjrz719421zTtpgDA6wmCNzW0UYuDp/Ik9Ervrn/z5&#10;J7bteGr/3kP1zV2Y6l/2mmv2P/l4Q/niyKHd44NHeg/ugRjQNmFqbGjLyae84U1vO+GY4z73t3+1&#10;9fFHJqemKZPN2jlVhfbqKKSSsiPKHjBEgHFiXEFKw+qNBz7otm3NQsmABUVQybRHaHK4DyJwQKmi&#10;8vtT/EkUDeaibB0FGCv6RK3REHPpPuWGjyrgoh2Vnhxp7IoVdG6RCbd2EJs6goazKhQO588dRMFU&#10;FY/l8DWrGJ6OEJgMEEWymYMr1Z1YffUwSCmqIZT6gPwyieFi21M1xYBSI39gVya+OIE1Nz0m2DKG&#10;WskNCTnFvVkZ1wKspqe8ZONDuCq9bk2ryBQaltE0rWey35z5JyxPwo+GCtxXro0fmmhMMHqBpydl&#10;64DdLiGHxIzRRywUxIeOVvMIflpmSY2lFdMqpBsdhXl3bKO9ERpfOmliuibN/pIcaB9nJrDZcCsx&#10;GEho71zCE4nGojmMfcmGTaNVjO3d4h8dUFiOI9An/W/K4g/dViNKElvQUucs5c0iqiiEB5YG14nx&#10;oq6A3LJ+HstwQJ3r5phCiPClnfYcBOpKgEy1LKVlh9GE/CM6BROdYJMIWvasAqA8N63QMOFgH8Op&#10;zT3IKdhoC0dt7mIojKnETmVsgesVGEqSlD9SKZcAWlCL+N7mRlVapAAt/NO9OLQRuDCwmGKyJQ7w&#10;61/5/KZjNr/t7e/mmsNH9o+ND6t009z8+Ojg7NTYof07fnvDT69+7ZtWrNlYV9vQ2d39k298+eCT&#10;DzbUls1RhLT/IOYQCArNGa5509ue85xz//trX/nOf3+NBRP61UDKkGxA0gEwMbg+oE84jkdgZDhO&#10;yV+WmXPLfUYgI147ctMCPJQRa4zyVugwYjTZ5sJIHRCSmF9e0SNwydBiJ2Yw8MIhxlsFIGWfx9dG&#10;8YCYfNMzuDPgeRbJxlfEZ3JakKGH40MdfQVMBrEKb6KPVaKlrWMhxegaw0nyO6RZeL/i6XInFpOE&#10;YPRC15De9V+61OJKWulR7xMYFa3M5CGHtPye9GFGPIoQPt/B9ICjnxUjiZN7wYHYiXbamhr+r/xe&#10;Tzq24Bkvf6a98UJjgd6qhBsaR4QhSKEtvkGqswcErYadyZdcohhW0RRKaStllX2W29QxJuF79nBJ&#10;AUmTMdTkQGJTs+WgRN1s9YyTUpsuPB2iKSlsWmhpL7L3oQjuLOsc9ZEXqp2wBBQCkQ1/AYkk09Iz&#10;pNbCDjn0EJTIhLafO7I4YxKWzkRbkJWwp+TPzPc3j7KPdSXtSbxXccaKlfZMbc5RTRcklampOfdg&#10;LxsdG8EEjaHRQCpPXprd/GxrW+sTTzx89923XfGiF7/q1dfsP7DnwL4dtL6Ynh6bm52YmxqnKt2O&#10;Jx596onHx0cGceUOHNrVv/sxWin1H949PNRHkc4XvuiqP37v+276zY1f+Ld/oM9bY13DipWr0CTN&#10;FSNMEJlCpbQiQd57qAQHvzE3SFHeZgtBYiOzI+8gaLnMW2EAsRooshKExv8nVDB7S5+mi1lrsinG&#10;ORk4M06YSJNB1a+QS+O9GWXiubkVpIBo5qsu1YEepKWplpuWjAUlIiye+cOQQVYMWnpZgstECeFY&#10;LCArNBunbeD2dcFhhKmOUDCGscfSzhxxblSzH8Gjeg8sKAWi2tQY4kGQD1PrZ+Lws2B1YKefnu71&#10;fgZu56OF2hqUNrYvUMQvxSqbDhsRfWpBWhIdORrf0pHq9kCVRFCCOwSomC2nNZqk+IGeYkBLWMRT&#10;Dg4Lh9kHTUEjTjTFWAeQeudM2RNB9/44f6d4YukRrqsSECWaZHdeiK5QgTyC3tGuSqzJcms0vaQ3&#10;Bf8Psmhq8aybHmhiidUbIIOAgv1ZF3+gasUIsZmxeuGaAcUz0u/ytWvWeY+TqJdgwrekMwopx3uO&#10;H8e0JFQyB3wbUZkI5Q6am7qZNnG0LNI0RbcRI49KwXt8XgrXobfp1MTvf/erhx6672Mf+8TlL3rx&#10;fffeRRF8TK10IZgcG8XOQmQP4DDcd7iEjqkTQ1h0ydE+5+yzP/dPnz948OCH3/32nbt3UIKc4v9Y&#10;KMJopOKkiDyO2Am+6mjxDI4SlHEG1ogM24aJ9JPIRxGHDKgKs4zeOG3HI+pex3YlLFLgtmiB6UCi&#10;FQnoE2oZzv1//nlITCp4I0DJHpZdk1hn4dQlVHkaSbmwLJvZyRKLSOTnqH+cBRcokQ8Wf+pkTFPi&#10;j8RigwYmuulDzmwSiQ4aPx31bVU7I5qxQt9nzm2sCHKQY7phsNhle9RMi5hp+jzJPflV2t0iiT1W&#10;Ufg21uFHBzYkCV9sJiUTx7oCmdJsj9qZdEzpFDKwj8cEF/A+5caop+948RaHSAM4iqYoRgEbIuVS&#10;CQCJXXU0rWeZEfTQHQqLesaOCOC8rKSep/eiGoq6DFGC+dm0oVccRMwyLuYPtRkL43rQjAQf2SqT&#10;3V3iJ4TJGpMi9OWucpg9YAd3CXoaskLcGX6beBz2lDXp3BPi5TBnkAPiRbmS3Uh9c5Tvg5ECuyFJ&#10;sJQ4o68WjlVSbOYaGjowaOCgRftQxdaw2phyY20kT1dl1hYWFTtMx9KJie986xvz03N/+ZefXrdm&#10;3c6nthMjz7TpZqLJYmeanhw4uKd0bobyKD/72a9WrV7zhte+6u477mhsbqeoL8hVXamGXoiX+GeC&#10;fPNEZWwjiYhg6rdBJ4SRyC4tLDIRzUQ64wR9bMXCtglHMC53b7F0Y3ua9jHigGJYJbBJ1zb65iQ5&#10;+CdXVDgUK/sJfhs9Pc39gpkEC03kPiMskpGCnhhZEuL4EfH+//ETQBb4UCQD+wmhzyeZIntsEmFC&#10;IgnlMLYsSGr4NRIwGiLNuTOa5D30kkU+gqd4noGQaf6xiqe9iqle0VcG0nDqaOczeScThUxD4ltv&#10;W2CQgcELzghKAKEmlWhDhrqZrOE9jFml+Wd8VCcfw2mZdsRmIR7enAwS0qStZ3tWkojDngIrI2KI&#10;RJGcpgCiiSJE+TgdhaDIylSEr2dIb8qTEFgLy2RdbwX2fpbmkBE1EnEZb9kcTEBCi0kJRJZuog5x&#10;ojU5FUnzdcCBYDVMcnhUqf1hPQlzIepP9CoRpENTwmWewCMYsx043vxCr3VPOL2KDzyEpZRxiAUU&#10;j8g0ReTl1KDAPw9zjF+tYi4SA7Rlm9ecCotT78r9FXDoNnENhXuZKwXW8MW2tbTffsvNV11+aWNN&#10;/fU//eWlF10OGWCzZ+me0H94uGdfU331Z/7uH35x3Q3veceb3/CaVyoobG6hqbmtqaG1ob6lirIG&#10;s9iQqmmbCn3DMUIvF/Qzq4KeslPGIrVUNr5MPLMQLeOirO7+CRE0fhI2hE3xKIaW6cvawxD+XVRH&#10;LkxvcWpNH2n12Y/z07L9DGk5nAjJEBfQH6+4LH/zDMSTBKY03AU8QfLfe1FQJYSdZ/+xoqcdEIDZ&#10;thh+1tSeVbHmWn3+O04wLC8BlCZ8EVwj6IwLDOe5adarSaQ5GGJw4JweBV0pcOBnWVfCof+Fsjzz&#10;hv/lk3hobKkJYVaCI59etsVBNZOAGIwmZng0AU6EPF9LFIMrcPjCPLIrtW0mZ0Hzc6mmIDLkp1x8&#10;6BL7khSUSYFJvNLlIXdEGk5OkL1YTZwdd/EB/Efw+CgtkE6qaLnPAmBxSj5n/++4uHxWvFGbYINO&#10;ELVw/aRrMtItcDIECFr8vNLzz78wqFGxgpVAJ7YyIMRVM2fnpxTrR9Ff6gio7CWJgqIDI6PjPUcG&#10;OjrWYdOhvw9Rw5AaxUpQo0yuDXy601iMIXPwC8WPTU2RZTMzRUEQFfhlWSg5t9x6d01j/SWXnEd3&#10;KNK6/+VfvvSyl77wdde8kcZAhA5ToKCtrRuH8fTUZG1NHTmJxHfIi1pZTYC8InbUt0FlBArwkaAk&#10;VirdFQ3X6mvsi9XLWGNYcDMGHNAmfdWVvXyNJSDX5QrvfpyHYVXdBYx+doMVeSCLZQMT9dCf2RB0&#10;QAkoUYNaij9ymd0KjM5o7GkO32LPPi7u5/mRHBiPC/j+f7xKF906V+er2su2+kNlABH9zj4RUBoe&#10;QgjilSpdGCNkHYw0iAAs7k4MSoQii0NN25f2MODHxDMEJWOadvKoGhrPNvOniTC5+GBK5kE0cJHM&#10;UzwIgCaBIhNGggnofDN7Un5xBv4p/M/zTmbJRBGyQRQ87hAPOVEcLuiAErHkzDEc0BJkSpbvAB6g&#10;jYrrx2w+kfn0uca1Y94sQaiMv5emE4nccRUedC574vbmewoF5llIInpuWFEKwphyFDkhhCBoCnYA&#10;ahqQ+EOEFBEP7hqe+kBmJhV5lyNLMOwCyjbPVCQWF00FvV2SVlQmblyFpRmWakzBZoh7CB+lLkvU&#10;xLvh/0L1TZpxbn5Is066tGm53RO8iPtjY4lzb29vb2slb0WdKEJeMpFLuJoDunccn7mKPYFFlK6L&#10;MpbIOATokZrAlSHdIL6AXRdccM6FFzznW9/8wdf+478evPuhisWZk7ccd9stv8LhCglbtnQ5pz47&#10;PUkUDsViaKPBUGhYEGgsKcID1Q1USqOL2qGXqTqeKtCIzpoIawNVNDT+1jmqsKiqGftQBSUJSSXm&#10;xnvbdxcgfIwpPiDaKpjVoqK7q1zITiM0xhbSSXRZwRsswol51SwsXI/hQkqiUNh/4kTzlzAhaEvS&#10;HjIRRhAb8nG22QbnZ/zIumQTGjPUE7le+Udq0OHC0dTh0wRMZ+nCIkbofrUCi1B2zO5cp0MAYHRI&#10;JE07qGK9helm1CABvb/IcKDwWQZgR/1bwKOnkZTi7fj/fS8DtmHbD5b1q8jklNP3TBzUVTnQBqrG&#10;ryAK6WnBwX2PTidnJqHKZegdF6dPjGGOhk8etwIhCDjLpB6X1igIFN5pvQKT4rLYQ9fNdhU5VU5J&#10;c0uILSSSysN92FD54f6wgMT4IePEmeZPjzc52mY23YTI4YoGyOJxXEYGjPVHF6+1aBMTiz0MIUrB&#10;NpZu8fusSbKsVYOgMfrCof5xtbgbIRaV5Wq8qm70tVyZ9SITNUEIIT6lvr6NWOHBgX4mTAyFm3g4&#10;agNHkY6DPxWJmwI97OWzg0bUXbF/9EOZmvzWt77GCP/0z3/30x9/n6bZ0EgqjxuUBcHi6og26uvs&#10;ji3oHamWukiDmyKg9ZmZuti6cEYrTxloPt3cVRxnHZbcZOAIuPBJZpRGlJxgalVFjyDJMDQI38XD&#10;rUBHMIQYjfv92HvjRxuGRJQDRJIybPriMutSouxAyT21AXAJooNoxAT9Tp87ac22vczkYUIWmbjZ&#10;jx2WTtcKg5C3XRTX2kCw06KZixpqirYZSLETQfFas/mIp4VrJ8iIJ5VwMjlYE8KEUpGnFAYgxm0Z&#10;OmQDZOJDxh6zo/DM8j3JhbHYioDy8EKl87TpEQOfaJw8gAEpslUFwJvWhJ0nC7cy0iY7vo1KKUAk&#10;7XzEnqSq74GgxslEsAxYGbHRMRow4mvDRLBuUKeltYNwROJTEOsbGupgh45O1FeSdBzPpoAm6mdp&#10;8tbWQ3uT/GJpFu9smLEE3uqU4J0M/74CsiP3x1JzqKgV6qInVyydvShUnILuLTolp2S2yiQWKcQ2&#10;E0X5KjpsMIIssqZwMG83pVCwaAZ1MvzwVWqyHleGlA1NSUeVUUwdmAFIi7BMzFjYVXHlkGnCI+mX&#10;jmjFdPWtPWfUn8PGUl/bSo0jKOX4+Cj9mKOKh2VsM9oQ1/1ysdsIl4gkCXWuwQRYW9/ELHbu2DZB&#10;lK0sQ3Utre0QLKVQs+2h2ll0ypAuOb0CXg00aWcNnjI1BV7kHMV8J+foLllqxcUyhqVmW16sCsYe&#10;hPiSzL2mQUFafHGIEIkOhNhw9E/CAo+ZqIM1Td9rxPXeZBzQtMcTzj7UghNFilVkA4Vm4lewu3jp&#10;CgN0QKS5tYUOT1uMRBb8kNUy1PQWhVjlZXvNSRsSAfKwmnKBgRuwY/AMM/1486Qw7yZ+HDP2aEEO&#10;mK/hMjQYnVGclH9H7Iyu4bvMxeHzDk+oNkYNRk0SrZmKuoiv8p+IoX5C/xVuZ+Bg322gvnlOzC14&#10;td9ohEQ0My0mdlHnLZooFqtdEfGNGcZavDOFmI/Mra7ZlZNY2929FEAnO5Sqqc0t6mc4PTNFp7eA&#10;WBMF9za2RhXaaYYmgf9J0zR3D/IYZFU3BWHyZbEQ16ym4mZ1DYPbp6yzC7qQbb4HzUAlc2Xqw+A3&#10;PsMofqL7VBfOAbgph9ANIrkmK16bxel7Fg6ZKSlfuXKVtl92xwSgok8CC8wTKsPNVzSHdUG6ajeI&#10;cK9V+ZlU8xO8iHOh2FJjQweBwqOjw+wgyf4qQhWsMzvCHN9sxzI7E67ikVGKivo8qq2RSgG0NLVU&#10;U8yRyuNE2ZRgtRGYuuZoWgP/OiY26v36cHTSQRSwO1C9RSZ0Kf8pVcrgYWu8iYJ+XDc/7O0KN7al&#10;M37H5+i+DChrqyagCWfuJDmVVMLJZMjjyFbq62m0KKrku5zmrW/JRfJMYswwyUvQUYBIIgQyKQcp&#10;MMvLYCunUBngJBIdRC1W55HjTztH/CbYAZNUkwDZvmXHURF/tTzUn/GV98EbIjixcz38ZUnp9fRC&#10;eBbgJ8lCs4rPZeRVfHJI7Elu96Ekwp0dkJAsiQxpqUE2vdwsNlVoYSukf4tjWRkJu3JUdw15x9TB&#10;JDKMyWGMik2DegoKJIwb0RwvZlKSsQGLczk0mvpotiZdxgLrnGZejpKWkS66kSXpLu7NaCIPCLOo&#10;dy+moJkr46yzcym+BXQH8jobm8gipmQBaRk5YvuhOqrIG7AxwQTDSnpMWWdgpTOAwwATwlqBv7p6&#10;tLvbRQtXe/qzVl4Gq9Dd9IyMJ2csQJMNyhSXKctU+Smq1mL/MTn3xGrQ3UEHEFatSGQRFXN13uRN&#10;0qEtlJ533gWh77ClDu8QeHCDzMh0fqiqpGaH02dFp8fGle1WuogRhAdpY8BfpjE8THT9VGP9MtoA&#10;DA72IWXQOCLMpVp5xlp9CmG08w6ZZSXmKzKzQKW62ZlJOcVJ5CPCpbRskrKy1fWiwhiW7L8xX1dJ&#10;Qe+wKtkYYMyygt26ym7i1H58cKV0dglgsqtju21HNFsLzuTD1AJZncLkg8yLbkV/MEcTakA2I1MK&#10;DLxqFhUSa0gf+V8ZRPAJfQjnzI+9HKkYUe89iIqRIJEWzzlmbniPz0OOMFjrd+LSRZ9k34Z06jvT&#10;8uN+g2lgUHyePUT2o/Re+lqCPmFbQcZMYGkhJfTq4lcGriYo+VAG3sRbbaYNXM9mVTzAUQMqmCJ7&#10;Fe9JCGimJVYcksyvRIfcim5C46ihTMMquEzi8G0nKowfU/ZLnWUNSHov+1P8+bTFFq5PhxukPNtT&#10;HXBp2bHHbgENDh3e29hYtWrNUprPTEyOkfIBugr9EipIRpEtSw+JuES9147Z1WKR3ypvojDBpwU8&#10;vlShYiAslloICuYCyiTiioUc0Mg9mv4EABtmDGTZNIM+MX/rX1G80vmHSFNTZD+rDy+p/Ph2w6am&#10;WdipDInAlMksqUDA5+oPId1KFB6/z/m5nOmyDO4iLnAScXI7eMlRhJapt0BYBhfVssO2PV7KzR0d&#10;HevtH125/HjSdPft26O7F0mOrpmxvToWENIWVI3FOQcnO77sglDCIVXQWPxBrA4iWVmNwVnyIUhX&#10;oeRNi3DodY43kZ9Woimp/VlriBxO43k81/Q+Pi72UgRUBRgZ91CwuJ4JMJR1LBVTtwKZ2cY9ZELF&#10;7H2iKfEI5B1ZXpBN9DujLZaOBdAApbxGIT8LH1STwfUILF449t8cM42W5pxtlcZPUmHSEYRn1hcE&#10;zaoJGhn30t+cYRTu7eKVZqSwGKXz9xyK+p9Z2Ynz0nS1b+4/L5oqPhQET3/qwbHJGYWK/UxyTXay&#10;2hkL1eHPylHXo2Wm/aKLCwuOLN8iXLYdVuy3GK6cO2A6rm9De8p0kqOn56eHKUSPRjJOCzVTSXsF&#10;7w2ZPS004ZJOJ4tJ8wFl1MOZe/7DkWzptwcgjratAxH/0KE9DQ2VrW31tPHCLiF+rS0NQ1sIeNR4&#10;FvdL2WoOtspoSnLHSC6WWOjtCVOSSaI0FDchtCWVTMVak5VmCAT5dJGanBc9iZnrgcEmdX4icOHK&#10;jp2XP4J+XXM0qFKtbEWKlFfg8XElWpEIyzIq+sE49aoxRiSOmqtF2S/klPMsuAI2mhlPDOGHTBzI&#10;iYQoK2azsxhQaFgrbYWaRwY3zUl5vuo1Md3TO9zRtpqItsamZoabGBu1qS8icExTPLIEbIcPByxm&#10;ekkGpiojRC8sNUbR5OicXF1PsQgoBmuoxontqDHs2mXlNYil1JGTVKq8CZUYdwRFggCrhv4v8/II&#10;lJ9u+g4dXbRDm5zgz97iJOyHVuny3cYK+/asGkVkismPTsiwnuNSwoqCRJkQOz73kQoriKWWwOPR&#10;dTtPLWKGgT8R9ZKg2VaoUI+1pRmNC6rx9M9hfWmfTdUsThvigYkwN8Y6RZUsfTAuPC0VRo+xQyJg&#10;Jum89JC0OD3R7QETu0gCkCaWE/GnvSddOt3sf2LCvIppRH4BOqK21bSi8PLCc54U5hPrkEFTgtYk&#10;cpjvtmt8ZNP29EJpC4zSGoNXmfunvfV5+7SSodFf5HSkMCCXsGW5HhQiZWwXPkrMi9x/uGcvvuRG&#10;ul1WlDY01GOK5PGeeKIpysWFnhvcLJBA3d313aKPK/6KgWp+llZ8MkhPWgJ3RBceqApfWfepQlTh&#10;t670TMJqE7VpjzbMJDnFvYEgTKnDBs9D3UFVk9KjQiEk4isEJp6iY5GcoUgFioFIdbLR32c6V3rO&#10;OedYH3Z5KScyR9ZQkCipVCkTUeAMXRd0L1bZMWBxbF49B0bHxgeHJ9taVqL7MBT0EuqV7HRxSGE7&#10;CfRJKmQ6PIOmLzKj5mSJe+EvotgoszSjBs247kGDhSpKmUmWV5tPGlfgRKtEcpHFRzZzxY+oOEFq&#10;Ci1pJqlEgQRCHiNEMhsluPdOJDBK7/VBggr3nUwHkxQPT9XydoBOaNrxygcPi2L+iovjKZF0o6u1&#10;2EpJFxrDooqou+Udb5EsgUHcjDIGMCF8bOgzlZe0oqLnKq7ERreE7+6vXJiI3+c6lAEin3aiWabM&#10;KgSS5qxnhEhg6hIUp0iNiodnim2BuMTcVKMmw7fieQBl+Z/59IPaKjY5GzS7RkWf9VkyTBdwXk8O&#10;u1rIUboh7Kkxq4JkoWzudI4FtS6ujKna+hD3ZSN5q/JNNninuYWVJ72SjMOZIYyo2Du42t9/sLa2&#10;bNXqpWVKcaWtAvWNJGbLnhY2BCxuSAJ0inCJI15BUzg69hkThNdjjd42g/RE9XJWCDvYnlKKbUwF&#10;EaJ7BjflbdKtrYhkuJ6TrLvx4lkq0KMu9ypky4BqWVdVhUjBvHBhq8YASC16pDJv0VeDlwpvi+bb&#10;ZCAZ0QIR3rfTTz9TD4ApuH6c2r6npu2qcyd31Kx6g/tEVOrV1ke1aFQYVcB/SemRXmo8jwwPzKiD&#10;pxoRzRNUIinO9eIcIyRssd3DWW9UhRX++MRsnGJOzFCt12Af06oyhJhEwz3qwslmhYmHXRcQO3eo&#10;rGIeCUiKIHOIuqs+ISkfMo/NTTuqxzlWPvg8EiTsuEcDi/pXyxSdIC+w2uY2xbyEMBAGl6Ib471P&#10;OlmIEqbnR2WAy0lPDqzhpLbszfYo0smhtmEg0CsUBGOtrwwxXNNz/H+SfRM1kMbDBfjry30Ssnol&#10;W479IXaBZzJtSCOakjCVI7eW5pFsfJN1M4FLxLW4n7ks8Zn0JKuWHT0ijdR5UJEyyT4SpxQVaBer&#10;FuQunMAYf8FXGUesl5ZfYaRJW502MLN3ZDuX/euSGyGm8U4Fuw1HukvIls4l31hdBteJ3cseIZuV&#10;X964dGT5Jy4FkMtrBXoRMmnIiRpKe5RqBSSxMUhPYR3xjAJlCdqtgp4U8ZshbQWNpJQSyPBHYjGo&#10;7CWaIqTnX8ez0VFXgaFTiof0rYC1uAFAaPtmcCxhUwraFghRk4Vr0EGIT4NYYPR0TDuNF/Af81xF&#10;VDmuUi9EhLCTun+gHK/aziQpCqHVwaa8zO2QcXEoGU1979ViFFcJuTTMLcgfJy3/dAjXNl+K6RER&#10;5vLa06WnnnJGTpghaRCnSG3mOiRSFil8TkXotFrTb5WT06BJYiwdGhrZtXPv5mNOm5qk6DwRaHTP&#10;EcGzTyep5JkIK5OBj9zsJI5BNMXTRSwXi7HKHTVMgCX1DramaisqcosL4tdaTMTE45rGJuhQUPdf&#10;pcKjO0i5g7d/U2o8lJmjbZahfhlu3FEESRJdd9IC2pwwg47Ic2qLLeRxD+o43aSRB2wW2S+TKTU+&#10;T1JG8Gdpi/Qboh8Qk4Qtq5+0Zqd9UPlItEjbfbS9VjSceOmXiV3YYHwQueJjsLUgC1eRNYrgh9nZ&#10;OspEoTwaZF2hriIUYDO0WbUfNqaKemAtjohOAYegythaeOWsjJ2O0oHAIsIwcqjPwZViFBHiXugl&#10;epyxUUWk5FaUC0MVxtxPmmQOgiAU92RQBhAthiShIKybBvOQyMJwJ4nQmSzUo6LsmKqU5sYF73x2&#10;WUgomcSUcNt/+oyTo0UHAeiHFZ9lY1l0ypVmjUDOE1XWz3EuaWLeGotvkdEVKk8K3cl3SuzMfCKm&#10;lE5f4dEUEqIdIqcxt237w91LO7q62yjY7BJ/JMSRpFKzCEMAQGfltWWeVCnn0VGoLTdRMz/Fobh3&#10;MnoECCLViXqvEhukSnAxCg+eWSLIkApc/FHo4SrIWpemUVraUNcg3HHsGGRIcy6ZHxsbR7XSqiRS&#10;kD2jX7Ipel9cK86vWXhEtPWgdAs2DcdfZGKdSv5SyZCHzc+WnnjiqcG70MIIP+HlmDxlJTLfUEQz&#10;Vg2gi3ZCwuLYLUBIJzp8oO/AwcNnnnIuTRSRMTghHshpzc3AGwK34xUYbhovahImOM/MuB0JJUlS&#10;13eiO1EUsrqqHv1N5lgmIJnKsCIjCMcwRiAuk0PxUxuBhXASa3aWUCCFmYyKnT9SQuOhRq94j5ao&#10;2mkKFhRiA21KdEYgnJ4iR0nNA52jheCGGKdyjYVXNrgIpZ9Z/PKKzAEoayf9UtWnSW8AV2T5V/E3&#10;HsEZA14KN6ZMRHW1Axnle5AQUzSgHNDZA0KwklinldD9bJYimDHz1PzFkSjOeREaw24U4oOVDfgz&#10;JZY6HtsRcoVNrsVzz6yBJTSMoSQoUxXVLi2FbLGlUFv4IaiOXxBWKdLCFiFC2vcuzUWykM5Y5gbL&#10;+t5zm9aD3YlqKyQc4PfOm7BaXuZzEbJqSd2Y8kAkWRnRAipIQz1KQUsbUoAx+dNMA8JWpPeiH5Vw&#10;BVpJK0sqbCc4GW1Hk+UOIyWfQZpVkc/01panfKohsIhxmaxozOxVEItiJiEhBQzzGFkhqem3OHP/&#10;g39oa29ZsrRDl5UpjZaZYGOA7iiMxNIJLJzaQ2KnPjJJ8sY9G1kYzZUxRCCC5c8rTgzyUbKIHEAz&#10;DmXzuvSB91muHPX3mVMSkPZ2foES6FE/mNHc0BlgQaehztc8Vp7GRjLyKmRYpRgttKWGjhHD0BQG&#10;NJ7HNDRPOZu9w8EIvF5HRzjzsPTUU0+TtWqeZnrVNJGAzoVkC5TE5Hz8KV7b4ZsMZulDm2cjy/wC&#10;/XYOHug589RzCQves2+vhC7jj1rbhmMi2dmyNispAMTbH7EAvkDDiwhLaPSDAtaxNtQQPatarapu&#10;RROTuVr6AVKt3toyReln5ycxVM0vzgg0oyiJ/SvpZa1Pg1qAjFP3J6GG8JtG7goOZuZiWbPTtbX1&#10;CnP2BVBliDW7BCsAxyNO2UMU0N1O6OBUufbhb/2nDeNqiC0KVQ3D18Gr3l/YZSwfeMZpSG147nQJ&#10;5m1gSv7utPmGYK/LXn+KTqbzALYogxxoiSpL40QxOiBnUVAl/Ck6P7+PqVvb0u4kj0BaXuyU4dub&#10;P4NaFFHbDIv0wfjqnFZWjiBmwqIzIBUl0cN8/jzHqUNObZeorCttGgxTN+sIc7tm4v1EUFaRTWfZ&#10;o+P7X0mtubnEQC2jZeyzpDzfbGU97Se7ChqxIRgGEBnoT4C0KHeEQEHPMsVXSATvYR5wacG0mWEI&#10;HTEZv4p5STG1z77Xk1PVIl8+D7YvW7EKYeTe+29bury7s6sNPKeBuHpPlpfSOAF+IAMHodql5WPj&#10;1B6SnVXn5bCOENhidIoci77QNNvCJuk4dNJkB2FypKrU1CUAztFWVElkQPNhNBoNci6An6m3YFeO&#10;HBUwq4QrMH7qi4riU1IC72TH1JNGkoUtO85HjfWnKYWvIJ2vPy8Hd+ZKzzzzbMfbzduz3YA2FQdj&#10;q09kN0V9ZVmYZWLTCu1byQQFxhzsH9m37yByCjmEDz7yIDwfDcSqRGbnT+hnNAiXXy5mZ8KunpSi&#10;N9MhSmIQBQTQquemFvCRUVAaWi4+rL4TdWMj47S6npkfnZkdU0KyorqQ/8Fb4hRD2THk5Mgho0GU&#10;70uSUZwWZD+aDBgbEU1rqUrHVohIC8jkgXfgDuevjsUeONlovJI4dXnSIhJDux/bbYEcqoQdTQ65&#10;udlojRTMVtW21WlcpziDImoVLIhcoH22hHSS4QAMk4GlfeOPdSvyvVR1G8SeIiXKBn/bAAEaj8Qt&#10;QHEl/kb+kAKS213iYWnI2I+IMiu87OBEPKmjXhmPrK+nyxoFVpHeBRkRiDQ2PNra0TY1bR0eFUMS&#10;geQQGR2df6lBAvnjOI6iyKFNpsg5vrSupoFZDtMWOZ7CWqdwxOCVRXuTynl4P/PFaowcG4m2aGhs&#10;HBsZBnvAeemADKmi5VNqF4sGVCb7pY8OZJ4D96zDhCUlo9zpoSnmSAtICzlKY8zuEYhMjY43tjQe&#10;d8JJSAZ33XvLqlXLmlsbqUSNt1Rl3spKWltb6bbCUc5Oqw4pySgydjiR39uRTDYGjEjad/yb3CBQ&#10;PwhuBepMAyX5OVlA1S3TA39zDSNOkZ0lGiTC6MA/RsPuG1uMdGY+p5FF52R8nSNxiOIkEHShRdL4&#10;pN/INplJytZSIspMgKhJVmKvkY329IC58PhA81TP0a/wbCcwcGZe0JSgFLacO1+zrLTnYP++/aIp&#10;1D+494F7+VyNhI12R8Fm/OH+Q0d/Hqa7MvbFExQjKkNaB1kWoaA0GKYifV1DbfPgUB/1fNlHKsJx&#10;CJRQmZiemC+ZqqguH5noL6lCIB/HOl5ZE7JnImHCJ2tDEnwjDi3fmPCrgNhVVbTO8CbKgoVVCCTn&#10;KHCNc36OWq7gzPCsefefZVniUOojkCDZjwjaqY+kpfsNaCnzimt/0u+ZyvmIn0CAzewl7oCrs845&#10;Y2x5PmGzTjPPID3JLyRbPedFendDfT1aK+kRshCVYAyq5JhpCWIJd56a2BYtpbxZgEy/A3FUesa0&#10;OOLPrVWF/oyENQ3NBDwiFIIdg9+qfyxNHcfHgGvytcRvF3GgyhoFeCC5QBscNyMJwpYfsS61FpGB&#10;JgQQ6TVgg4SXoI8iuap7qqpii7pepdRRVcrJl2mcmJxUVLgPII4xxCXPtHAwSRTNzgm9dZyeRyhO&#10;tbWzUxPchVkTXKFpgTtLlMPnndQvFhB7ImuCgtZs8Y7fehXLKQkIZOfSAWnyOWBoYhipPTjtrlGz&#10;7rj75qXLOlramlg7/FoliksXGxvroSly+s7L2oWADDJLkPFogjo3hGI/wUr2NMxSESwGrDY3oa0k&#10;3dabqel5QzDcolKlwtT+RHIAwsfEhDouwDshJDLnOhMYWU+srlRzUI16GiebILhstlQ1w5uJgkE6&#10;yYO5fVdPNU2xPF6+dOnSmEfobHyq3ldBF70YewwzK2mKk9FeB90RlpTRAG1mbHRi+dJVRAb3HOnh&#10;c1BUMqc6mwFaDpGJH/2pMDndlsnYMveJq1SwDu2i+qLV0RWrsqKxury1qqKpqrxJctIiZ9986fmX&#10;vfOt79ty7PF79u6iIRvtMnB4MRHCbflNH3tXUqHwL5uobcoCSbRIkiFiGupM4Iw6dSgAYXC5S1NT&#10;NAHaX1tbJ0cIWAfYOlqHrVc7HnRO9BfwR2K7ZX/L716jPNmKkUlfxFNUwr4C+y7CjrRNqyQrVqym&#10;IjdQ7l4/ZGeoQ3KQCfaNbspCQqNKKBf8eFj/0rPS/L0Sg5QsArMgM6NBViBbhFotX76Kur8qxy27&#10;niQXWpJEE28SwRnZwZAO6klSAagXxxQPyl/SR9ykjhqIdCOT0QoEXrt2LeX+h4eGZKxNCr+hQVOP&#10;DZZT00+xq0hAJVlJ3IMG4/SidUyd2SQCeWyb1E/KpIONfNDV2Q0nHxwalDuyloYBKFkYzTBIiYbG&#10;nsg94TRcB1ZlP16RDaym8TZ1kaQqOmVdE48qIy9Zsgw0Y+cVc6HyZSIo0E1JCpqwJZ3gEi6X42d5&#10;W3zqWo//in0TEAQk+CO+RcjlPZ3zgN19B3Y1NmKJqlG4G+xZxEJyuAVJUa1I1THh8n/myBadtC9K&#10;83McisjwHLb2SqLamhobuSyCU5KUYbuJrRlolI4xT5IFi6b4I34ZDHY13ArXV0owPSFs2AJ+JrEm&#10;TIlVB1eUASvJ4NoBk1SL/eEUS6wzKGm2x7KTLJavWLE8eHbcEgvQnoQAbxOsR+RtCrH1Wi2qGuf4&#10;dmhgeGR0rKtzGbvU398PJXJkvUcImTbCAWwcMTOwTAnx10h2ADnLJvo1l5dgvqouK6mny1pZSUNZ&#10;aQ1EEEhatWLZu9/xxxddeFZnZ8WK1Z0vuOQSqM9jWx+tqGysqKxHssNFBwukuT0xwFjcyhBwFlEl&#10;7NQQUOFAdy5/aCVemqg7uyiX++L42AjVeTvau8g2amxoamluBWx6Dh0C4YMJcOrDI0N461TuRF4N&#10;7YCFv7ThMWBarbdUEoEtKf39vbzv7Oxeu3Yd/Jb7KOKtyEfFQE+A+SYo6ryhpgJZc62cP8RjZHvJ&#10;lVh7VmNi/AZFyZwA6wh9Xrdmw/LlK8GfVatXk3hFBhYsE9aGwK+QbVvH4kSsrzkO3LY2bUZsjCAi&#10;Y0N8AhSrL6JE15npSWrfnHLyaWKeVdVd3coap96qiJrJgyZkqAiBSGYgm/wNXXRZULvf4GG2QUos&#10;l8tDdy1YPIGRlnV3Ld2wcRM+A0bYuGHTALEKgwNIW6xUkV0WEQxDCopgsqEHyuVkqIogmtD5/CyZ&#10;C6OcKvfPzk4ds+k4+sCAmUuXLGXa9Iez9QLbJIW+ZkUazCUyYhvo4DrHGWo5vFpryqRhadNJg9Me&#10;So6HgsMwOjuWoBTQGLupibT+Gtboemz41aEj9GCgNJC0EtEsxeMaB900I5BRAov5v3uV6hcTBoSg&#10;fcwpWHscmBFWWx0Rbr5Xm+QdwHqqvF+OiE6eNGunx6Z9BVAp+4CTj1k2csOZRhP7z0NvvJPBMUyk&#10;Y4NtQwiJLcKs4cFLl3abCyXbWABpkm1imn4limOKKt0EoJeckQwfU3Tum5hCTkE0GBgaQIWxW1tk&#10;1g8LHShWGNl3mQSfzl5qjtwRZHyXYmusryijHXpjRVkDwjUHTwTem1//tje+/iUNDU2s5j//62u4&#10;Rzu7lxx//IaXvfTFt9/1IIdpfxMXo/ZAkviBmrgqWrYCUa8IP/TMZECTBUpBPKwOgg2cseN8/8ST&#10;jwGCiCTkTa1Zu27f/r0TY+NNza1QgEh88LYnDhbQZsEinV8mYTgTnGOcnUV2IK5x8zEnIJ7A2wYG&#10;+0ESCvTS/KWhsQmaxgV2YgnTmYkpdUhY2jjto9O3ncQVbDfxCRN2GRQgdkDe8cduaWtr55RGR0f2&#10;7t0FK2YVbW1tQOHgwICgSpQRCBfFz+fp8b0xfmhEtATRkShqSY0qWcyQ+a9fvwHcZhMOHtyP6Qq3&#10;KPDNQoaHBtlMuviGZ8F2RG19WFskFInDK0AhZEPe8ETTa6En1yAtwkUh6GtXr2ttaSMvZteuHZAV&#10;runo6Fy6dPnOXU9xVy0d3cLQm/rphXlFk4dnCCKPcvbrAx40Qp85rEsz0ytWrlyzei2fgESPPvJQ&#10;e3sHm8OmtbW29/QcYiBOGdlStyV5IWiuMCPOOn5SgIytNnFSOUQYQ8x31YalvKm5GaHqwMHddAet&#10;b6ijg53ycQhSV6Aq0muwBYEnGyictHibH4+pM71uJqRQ2saCytPS2spTEHuljiR9R3PIhQAmxV0O&#10;byPsS2FLbB0HwKMRUkIwRIUax7gT8fauVluM8GGAC4kgfZ4kviB3BfUzZBGvWl8hp6wIJTD0JVM1&#10;Rd3ynYFDdanCiOuLIpbBmVl2DwU0TI7T83C6o30JA6L78DGAGX4N9f2zVino0bOBIWC00rVsoxq7&#10;vpRdrLS6oqyuZJ4KckvxwyzCBWlXWl764iuufOub37RiFcVuS35y3S+/+d3v7jvQ9+DDW+978JGl&#10;KzYtX1N39nOfe9zxJ21/agcqJLFylWXkHMqmbeEY+RO6Xu3G5jyRSrpzklu0KExi4xwXZRkoyktX&#10;eIxVR3oObXvyca5BrDjccwBmAk1v72ivrq0GS52gYANkKK7mYrxRCQlXFTWpSjY929RhvwirsytX&#10;rl6+bAVPZdhtTz3R29MzPjbW29sDtFBCi3rdthAB8BhuEP6nIq6R6zmCYPIchavD8ZnybeV/wdyD&#10;NDsxrkivuZkVy1eefOIpFMEbHh48dPDA4YMHZsanD/UcgKYxOALFku4lLH+gv8+boJi2kDbVWJp/&#10;FHGr5vM6WX1Fud9qYI03DslWbMialWs7O2i3snik5/ATWx8bHRpCMurrPSKeW1G5bOlKhOqhgQGs&#10;FsQ+8ER1XIXhS4hQKJr9wXLZBk1UwAFxk2aPPF6ZuxWVa9esR8JiDo8+/lBv72HEroGBvqHhQTYE&#10;zZ+6HNwyNjYMIEXSrJP6techSyqABTau7tY6aJ6iXaV95PQES0QfPGbTZgIGGO2xxx7et3M3vupd&#10;u3ZxNRZcKPuSpUttyERsJdBJ0ZQSuyghhuYrpPcBR2ykvk5+Hy1HoZpOB1VyiezZPiAdKGjZ3tHB&#10;QZNG2NLaCO2iH7Z0JHCgUiYVIIgJAdsCmDky5IT5joVNhnyWzH6aDqtHHd+K4TU0IN86PzApI0H2&#10;LLAo98Va5CzOCg4HlYd9YKNw7La1tWK54wIeR7kiEl+sRVhKTZJrcDFHTgb1TPwnqYJ8Hibk8OcG&#10;QTETEhJwPTRlWVBET9rKoUuiBP0LEpi/MdNUjr6plym3BbPxsQlSk7vRfcoqBwcHEffRenk22i8X&#10;WVMGp7XXYQt2mEMITxiiMFABlI3y5FTU0+S3lBja2hYCUo7bfNJ73v3+U09ZTZjLnXff+Z0ffOfh&#10;xx/s7lr5kquuOfmk5+7et/u3f7h+78GBpUvXr1nXeOZpz2lpXLF71zYckApjKkVoobUo9eUaxifQ&#10;JpQSqQaGErRn8d1Q5YXt7uhoh6DAlwDfJ5589MjhHmSBesIeaX48PY00ASmBK7TQ67yphaNl23H4&#10;RQ8wGRcdp8wZi3gll6Tg2BYyWogttLa0rl+/SUEoM9NPPvH40NAAEQM8HemTywYH+o4c6Wlr62CE&#10;ro4lgC9dB7THztyHj+GdVUlwnNluRQCso9pgx4M+ApHjo6SJ449sOf74E9nW3t4jPUcO7du9m7NF&#10;diDeAOlxbHCkp68nXCdNjU3Ll67kGhDYDlIF0WFzgfNTcwNkUGvhRflxOF/oCNTN4RILbc2tCHEY&#10;9gYGB3bteqrvcG9VbXVbewfj08Ga/0ZGRyjoiXn/2GNOGBoZYmhasjB/qDpwgldCuSQwVSVSKLXK&#10;SfRJPpdatDC/atWaNavXARV79u5+8tHHfF4Eccm1xHr7j/SOTo7yCWIXFf+gMuAfo7HtZrHmFq7g&#10;ZzlL3iJwguuhubKUVZSfdMIp8GfwcP/+vVsfexxG0NLWIhvtxPTo8MjAUG99HcXU6zo6ukECDlrO&#10;ZiiXzpT2j9PAA6cjlSSZDyydFL1Ef2VCEQ8OJm4DNBboKpQsjKC9vQeXLO1etnyJsSasnkJLu8G4&#10;Vehn/7FeYQiXQ9cvgAGRM/QdGZJE17BtTYaNIqcmQVNyDGd4mSBs+JdB1y9GAFA1qA29sDxZtbJX&#10;rkOZrgQp0CsoQTZni4JSFW3OTzHWmkbQmnJOUsY0V6ZTbUd3EtaBeXUhJ0c5H1mHU3ke74jjVhiJ&#10;BU+OTU1MTi9ZupJgu/7+PjwmqpsvL6PQICKyLZ7gYrSymEp1yJ6kGBacO4vVJPpgmOtsW8GGgjnv&#10;e8+fXnzRyQD5jh2j3/7+fz306N1VdaWvueY1737fi0oqGts66y583ikl1RX3PXD37265e2K0qbur&#10;e9PGjssvu2Bg4DA1cUk0xJmAsXZqlu7l2N7gwIJdJg6xoBrDsqUrYN1trW0g1WOPPNB7+DAGSNQE&#10;ymKCvXASLFjI0sODQz09PZCors4l+FARB0aGh9THeB6bKAmWIuJRkhLSaRJD3gRF0iuIR6bHIzjA&#10;kVFlas+unUR2YKChvxnCMEcrndrBu4f2HIDhL1mylFu6Ors4LgiZLXFqWAt0ad8kn0qjVGxeeTnR&#10;lhCUzs6u9WvXA21jo6P79u09cGDP2NBoc4sgr76OnqcLQPPMPHAzN9w3ODI2ZBtzY3fXkqVLlqGk&#10;4K9hQK60owEgCWOTkpJ5tLvPlTU1orId105lrOmpO27/3UAvYg40tw7yxDTIMUOUnBgcBwOocTE6&#10;PsITke3RXMBG7DjCc+vNoGtIEwCmkIe1sIqpqZHBwWXLlq9cISDsH+h57NGHIYM4RxkfFOJZeGRY&#10;AJH/LLyv70iYbDgjKAum3P6+XjYNCGTPgRkbWCQTWdSfRWrjcZhjWDLzOXLk0FNPPTk+MlrXWNfa&#10;1oYkRQ9szGZsEbGtQ30D+/fvW75iObjQ0daJfNrX14sAZSFl3tVlnMiQaIFUlWRHsJgHH4BsS7+w&#10;fwOrk3u/iypxsvzbc2T/kqWdlM5n2+H0soxI8UYscpJK2BRMsxQ2kvUntchfBihiAQEHbRNJSZ6W&#10;UGQoCfafk4MQ3IqogIK+uB39EUDioSwWM36YcrnO5VZzqqKBvMgIPw1fnH7b4JZfp2CipO/F5Zb9&#10;Zc+CaGzatJGTDiHFH0mgwIolPcUk2WFIFkxkxQpTi0dzCzUbqrAz0UuQ/s/lBAdjIID+jY5R5rrO&#10;7X8UP+mSjtyiJuH6cbQ2PwrHoLZBaS3pmsAqIESC0Rtf9+6rr345szp8ZPh/fvzDW27/5dT02MXP&#10;e8H7P/C6jcd0v+c9n/npz2+87db7d+8dfsNbLj31tAsO7h976MH7777nDnwmy5d2nXLKyWefftH2&#10;bTswHEPUrPWAzCUjI/1zM5NgOG2V0dhBSBS2ffv37N61Y2FmvqaxGvWHQ2XmeJeA3d6+nta2dkAY&#10;ynT4cA9qC6DOctC9xX4XhPlQzwhXUW8SF75DREFAbW1FYcJ5VIVlETgmeGRhdqG1o51oCIudM8jh&#10;jA8nZweqaukePbFn5y58hdAgsKi5uZXdQothi+S+VeLTAm2YGYfHKKi3rHzz5i1oxgDunt07WcXY&#10;0EhlTWVbZwcTBtnaWzuY1f7de5ptUiHXe3Jscqivf2R8xFJVmZXq2hEYvskV5mEHR8kwC8HliU2N&#10;zSuWL4ezccoPP3I/mhpm2o6uLkzUkFROnshLXPvgT1NzC2LQ5OgEvhGkDFHM6lq2DvFHARfE3ZQs&#10;TkxOOG9I0E9sC6A0PTmJ1nnc8SdC5mC5O3dt7z1yGFmHnQEWoUcMAi7t2bGzpb0N0zLTY6KHeo5A&#10;K9hGZohMAVEbHRkGXLkAfAPLOVPxeaHlLEewbNkK9g1z2BPbHsUQy9NpoctM2FuHjVb29B7u7GBR&#10;Na7bULID0j83V18vutza2sFh9fX2Qn2IipLWI2dQTlbET0JgB6EU4eKm5ZBR5AKggkeQ24/ai8UO&#10;1z56GBKG8jBc0yIMbfIPGBEkQIvjixwEHQms5GEWTISAEYYqui/jruJoLRal63N9IpSm3J4C3WGH&#10;oSnMDa7JVocUJp0mKQ7qGVIgKmFzdvKcxw79RxOzfSmMfo4KNFFLyr6VHzZEdpkXPP9SLlJMtKuo&#10;mXrKtB7WFkngqvEkT6cIquok8yQLSzIaK86OK0eGx0dGEIHnuzpWtHd0IwI9+Mi9XFJVUVddVzM/&#10;j9CLUQ2CIj3dtc7kvoKRVlfUzUyh83SULjQhpFx68StPO+W5zY2lkLTb7vjVk9vvm50b3XLSiW94&#10;3Ws6O0t/+IMnf/bzX0xPlg4Nj9RUNtfWVbd21V/2ghdcdFHX9q0zN998/ZNPPrJ8ybJzzjx3w5pN&#10;8MetW3fe+Otf7Nq3fWZudGr2CNJifUNFfT36TifHhCt63+6dZZXo+RTuBnrrENdhShACSjewd4Cp&#10;86ZUCIYtgqYQuYIAcOrJZ4TWsHvvLix/orkWNyVhUl6zrn7t2vVwdf584olHZQKenq1vUuAzAMGq&#10;MXAODQ1ZzZQVU6zDShN6FqHWVbU1K5avgt4RnAow7dy1AwznTGHCTk2QOAnWtbSI6NBgYOvWx/DY&#10;Vtci9aAp1KoDfJ2Mpj2HD7IW+pYwDkJ0MDE0gonRCdBi5bo1DIJ7lg/37dsH4YNl4udSpPf0JM7s&#10;lStW4QGBHKCLoewEC+3s6IY0ANMQEXxkwIYyQ6qrUd/ANwgxIurk+CTjt3Z0rFq9VlFVpfgB+6Ce&#10;KKEaHzbrZHnqe0Cz0CjZsR07n+xHmapnETIW8FDbCxrHiRSYnMDdOzo6BPlWcAp13KemxiamUNVa&#10;29tXrljT3NKCzWLvvn3EFtnow3xqIkxu/fqNvMeQDCnp6+klwInCxtAERuBBiFp8LvLR0Miaw3IM&#10;viC+BW4w/462LsbBGIHYOzwyDMVEV3J2acqQCDQOQ6RO0wXV2Xaqz+K80zauXGcBcP7Ikf3QnI7O&#10;5u4l7VjlIBRCStloVF3Y6kVyJpjoyJ4QZmxmG2fnwCUxfvATagPE2mascFv72UIdCTxXKJD4nFUN&#10;wlgx6CpOArHQJV/DWhoWbh0s5Ek0KGJwTPCC2AjTHT0dcT/yaIakL8NIRD8zobQJUEk2wbeUPu95&#10;F4WHCq021ENvU/gCRUd4IxMITUPkENBXkWguMsYz8GaXlY2PTvUeGWhp6jp08EhH5xIEYHBz2/at&#10;RPe6o9iUa2WxR9gJcPQqpBJ221jfNDo6XlvVXlXWMjle/omPfhnbFvxlx46tf7jrlzRvW7Nuxete&#10;d83Jp1bf9vvBf//8F0cGoV8wKKIMgB5o01x1bUVTM06hhXe+7W0bN5Zu3Trxve99/Ujv4Y1rN519&#10;5oXLliwfGJ7/+S9++OAjvxud3N/cXL10WSvGdaTrJ7Y9wt6hBLW0t4h7VJbTPwRbGgAK9EBGR/pH&#10;mtqbyfTB04HuA0bRlBkEc0TQ7JJlS9et3cD2cNL7D+zlc0Ryup3B8eAIaCJP7dgGWFGMorGxFmTQ&#10;8VjQZGQuFqxMTBJMjdNEseeoNyTpEPRSWXXk8GGBVFUFuZ3SEsvL+wf6DhzYZxCZxw4KKtruVXHX&#10;7bcBAFUkkVKUQ+YSEltn3TNhDhyw40C+TZs5qtQ6G90T1Ql9YBIv0xQfL122EisGQAKSY2XgQWjA&#10;69aBiorURnrH/wVVrSwpb+/ukGdicREzEADQ138EtASNAcegcVj72BYMj4zQc/AQIDk9P7d+3fqu&#10;7iUskFU8+eTjEtpVJQRdYBmUVwbdoUHILqQHOssyZHOZnelob4eZjowMORwO++Ik+ihaJwfEo6GY&#10;1C4b6h8EBSpq8Ad1rVu3gYkxz0OH9zsYbHr58jWotAwFQSFNCeGuBY2stg6hjBEgZHDCsdFhDAqQ&#10;RGbV0tLOZBAlkK+R3dgfNgkrEVPadMxx0ErFok1P7zu4Rwhrm2Nw9bBE2GWu9F9Ueog2J8GjIZ0b&#10;Nx4j58P84mOPP7h0WffExOCKlZ2UYQXenBlr24eigsMBAoaoSKDdWekVtpUAHvhQRBczPTuqqCeP&#10;9MSxWtRhbx0kG1YePkBQQxiAL7LVEhhRDnHxpMgDR4ckNFc9q1Q4u6h2TywvbLA5TVEcgK0fQKAD&#10;nUTUMoqhpAEol6B31coVomey/CZZSHFEmEDCrejOqaaETvALV2a4rC32hJyG9kXxSKytdXVNBw8d&#10;4EtUYgKW8DGzGOIG1RTdYhRyT4Q9yCskjlRXUYY+XHfGKZctW75+em76pz//r63b7oKDfuhDf/bK&#10;PzoTm/zb3v4Pt95y3+gQ6n0joT1I4KQ7zc0jiyreeGx0fHJs7pGHn3zgwb0veMGWF77ozIbGNTfd&#10;cvPDj2zt6ZleuWxdS0sHFKqpuW716hUkHO7eu33P3p2zU7MNLY3tnZ1UqYAxqkxofS3HphAJeTRn&#10;G5ob5Y+YXwTTOru6OZW+gV4EARgjatTAkf7+YZTtRVTl0ZEhGTIX5mWLaWnt7z/yxNZHx8bGiJTA&#10;VgWaAdZcicaEEAH1AKHZQswFSlBGTkaoLi1Zvmw55lisv+2dHZUIShPjT+3aOTUxhvhExxZMBnt2&#10;7cKZumrl/8faf4dJth7nnWBVZZl05X1Ve3+7b1/vL7wHAYIgCVCiEY1IUdrRPLPa2T9299kx0u7s&#10;zGjEZ6Td0e5yJJEiRUogBIAgAYLwHrjA9a5v377tXXmTlT6zssz+3ojvnMyqrgao3U0k6manOec7&#10;3/kivog33og4zJ2+PXeTIGiipyPdlzXfRIZmbz/NSdqRdm6mMgCg5wrcEQ6PxYsngjFPmB+gB3YJ&#10;Gr+MVZZfI7aF7UBskklw+AMOJErqzQuvX796lftL+8eedI8oLe04fUNLy/NiG3d3M2xG4tKFhcWe&#10;Q1AWnwv7HAuCMBlLnePjfFXrZZq38Lhx4yqYb39v35FDhznRm2++tjgzp8hm/yArFSEfHR4hkRJn&#10;BHeGFc9sexCEuTU7JcOwF+fnGD/5cl09Yt+urayuFVY52sjwCL4GSooxHz1yjLt29eolDCRqrOGL&#10;sbOCxYxPTGLf3Z69USjmWeGBp2NR89XcUibbx+YvukAqCeSl6NfW5uzM7VxhdWxsnPsO2L+0vKiw&#10;cYup4spFjGGLYREhzq+tggbcd/Z+0Gg4ZCw2tgHAZjQ/EsdVaIf3qgX6qQwD477LJ/CItW6nqQm9&#10;aw+7xVE3qCg848F+Mzi8nq6wXreh3CHC5cGTBjNSsg+4vg7qVojYpvZ1fmo2hEuyR3oijoSpPCuS&#10;ZNQJUxEyWKwegnhDoK72odkiHgu2S6K36QFZ4KLbGAPChsiRGQffxDxBnTj5kvfdzAejdtqLhuHM&#10;AigzddAEFXBmXyJWurq2SNyKWIZcBuAMencoCitaLVMhzxRtqndS7FLs6Af2nz129OzM/O1z559/&#10;2zve9d/+k99MZxL/9H/69B/84WeQwXqNe5ZmksEiILXXN/LwD7np2soSEEYyhWJxZW3p+z986ebN&#10;wgfe//C73vmuxaXyzZtzh4/dx9X88NmvZtNdHduN3r7My689hwZhKfNjOoggsXyBPapYKrHJmIrU&#10;XVRkikRvXHRl0EANaHB/2BnYP1nrhAyWF5eZBMBIzCLD28R/Zw8kSNmoNnDaWfSY7kRA0QsCX0pr&#10;aA0UFoRaMwtVboAhcBtQSaBmCkINj2IlCZPLQl4g+lBZXlnANsHm5315BH0D+GavvvxCT6bLRo6+&#10;qHN8vDNkxgA8XG4AnTS6HCMLJx/h5xIYNioGl4pbjk3BXinmnsoIyDMHeF4kvF0pstUcOXaMUOq1&#10;K5cHhwk6kguu/B1oQRy5WCpiNRDndGvfIjha/x7/KpaLHG1sfHxldYmbq5peiD2pn4q0bTIzc3Mz&#10;9n4KJogzdPoGB/hnuVrGYk33goku5It57gvWFsfFVLcFhzfE/tFGCJnBwkhkAWIuIqAIMJ+jf1nA&#10;IOj4MpVqkTUOfDsDdwZdOYAwpxgbf7k73GN0XE+G/NNu1K6teFwJMVM5EZfG/LEXyoSuVw1EFymW&#10;Ydy6eYMgNJool1+VkSiYw7dn283Ff9FxmIdCIcenYPOgEUz41asXpYuFbXHD6ZOXIXrNCC1zzpwC&#10;42MqN0r6OZTW9PhrrC+EdlloWVJpCWIKnLk8I8DmRHsU1VW8gl8GWQDeiw6O62stxFztaGO3kZuO&#10;0Pjli3ivUkNbA/JqNEK97xk9rlmQcBsnI7TAkakF0dOxkxWjdytDBGNEnfdl56hogjERDZYBMkRX&#10;cNkoe0IUcrWrVUvJUdAoaERLcccc4a6g4BGb8Ul8jslSoXT16oWN7erhI4fR+oQRwIk7O7rWq2UQ&#10;2831aqNaTfX0bq5zsh6qLCS6e2qb67dnZhKJ1L2nHlyc3f6H//C/f/mlc+VaW5ViINtQXdRVdbu9&#10;ttVWWF9fTHU1OrZRvbQ1rZTrRWaxvtmxslb/4fdf/Sf/7b9qVLbvPX04kSQuSupeW7p3sFHfTHXS&#10;vbDWk1DOFNtytV6UaliZL5RkBtttSCr5XQCUKuIBpUIEF8RLpKhRmZ+/WSqvjYwOr+WXWd+Z3hSr&#10;DZgDDcv2y68QVBohsh64Maxj4z0STm5DLxSKK9YJUCVIuTksQUXMtBWT0saCJmCkUBQmHgqCSB/k&#10;ektX0G1EMrm73EF4CcmuJMfs7G5DjdTXoS6vsv8XCuWVFfZGaUDuN9EoBZ5o/Go2mBIgYRNSFmR9&#10;febWTcYMXWUtD4AioaqXqkhOrVqiaRtRVaoZN2rVbCbNtVuePsY10kXO+yrSUlhbY3hwWCgBZGxo&#10;69li+57D/sgVaDEhG3RluZK3bZgxAKmmQJVQVZCwMDDxe/KFHE4Eawl6bG/v4Bq41Ooq9qEXgiD2&#10;z96NNQQNGmOOATB1hNRxXpZXoKuQ3tknb2sdY548CfZc9hqljmPyAwATXGd9ipkKKblEBLqHv4uL&#10;i/h8/cMjcIzK+TKzhCpn2jHcxLLfho+TIdVwZWlZuXndnczt5hbMehLWO1EvOFzQXli4WIGhw5Ry&#10;61RdnmvET+QwpcJapVC+78yDhPERrfPnX6sWKgg2uUVGRTHIU1JLfF3ltQHHxP9kAXE+LtayAVQR&#10;1ZNspW+srGE7O5xwWaO/iPyP6cH+jzwi2DjjAPxMvqe+mOOzRQ3p0dFhk1k5uljyKgwLv8lE3GoG&#10;kH0maozDHXYmT8FRIaowTt1XMSqFFtlAiR1rTa/juaMYoBfKoaERKBaJ50SwS2GMK0clODkRjd9U&#10;3Y6H5kFGihGEVaiOleHMHGUGIT9ACZVwHtXsAes+eOjg6srq+fOvskyPHT3Z1zeIHy+zGe4Wm7O2&#10;N9HBwDrxBFUKlxQhEL8UkddudnaUcLmMWEJdwc1Wuh0i1NjIJZK16tZMkraoDQIWFVOmhHW4QCNm&#10;rZNQQ4SS7O/2vsFebj7MBIJmlVodD4uCOzjV7JwMRO5a29bc7C0F88Ql0812UAlMgIvFNGAbVChH&#10;2UNKg+5JdiNXc3O3mR6+qCQXCZfavvERP2FdK0Fua6MzGborobmJX3J8NDgLy7B6bRuofpw+/Akw&#10;F3G0WNfGDGTHyuVWUCh8h6NVSvyESk5CuLmjQEhi1lCdSNW0alQFw6O8fesGg5blSfqCqAfixcjO&#10;ouimzFGRqYxUJheVXYug9WrOaG9uH6u1I8mB3I1GMtNTyZeFxBntiDdZs7zG0sSOA9HI9GatEBkY&#10;LfWTuY8CJkU2SADTKN0Zj51ryeVXACn5PapNNCXd6Dqe0UZNnE6Be+JfyYqWM9CxvZrDX1MsDA0O&#10;2MRhFTFkgVHyRFk2Kk3GHVCiiugqcEM3WFosQaYFE4aVwTygyJwvm+0V+IoLxoJlPAK/c0tMOygG&#10;p8YeBWcFY+DKfb/1yincEaxUQwqE4FTKBWPT8OF6nughQmw1GQRvbtCIC2YaUQRdjcsJQsnIUU0P&#10;PPQgxwTzfuHF5xnMsVOsfCxiq7q0gVrslkliukO/kRNioJnqPMvUMBzFpNzJIEEQBZWa2WIE9kB5&#10;tiCHoWysB+oq8XRAl0VopqsKzcRhadcdwRRx88rPYw+3UKJ3w2stDkNYTEFYHMiOwMSriSgnMlzP&#10;sR9iuaEgC4EIy1nQ/x0QcsqsgUbhPAafGLfaHhyYL0lHEuIOmUta5TARsX/GR8ev0PGrWiHH4dSp&#10;e9Azzz33DFTIQwfhR5JhiNVaYIGyNC3LQCQoZoval6obvtVWrkj+E+m2nj4yvjDzBxLEiajIsAX7&#10;YHN4outv/eZHvvnjP/3Lr/1BZSNveg6cRnUoLSnVwnE6Ysc6e1Sit1LboMJkB2z9rnRnsrct0VWl&#10;XRPU//Y2ChpYPqfQJlA8biagFqsNLTk+Pn3/2UeHh8cxapS8J2dVBLAopKcNQZMghhjkTrJFG+W1&#10;Uq2k8lyG1Yl8garS+hOBWA/1YF1Xx+L7zj74yMOPP/rok/fcc5qqnU88+bQpAulDMzt1LgIH7KI4&#10;Teq+Y2x86/aeAADxVEYCXq7lzfsWYs/7EOfgmz355NvNOHDO6OlHHn7y9Omz+/aRM6HcPDdfhcm5&#10;b81r8GnsH+Ej9UqpQkkltgeJWpI6KdKbaFVOhO/ALSZA/sB9jzz4wGNILISJkyfvuffe+48dO7l/&#10;ar+Q+I1NUtoQR+tLr8WnPJq1AoYT25khHWajKXVFypvtE+uPuIEsuHbSbdunpqYefvixxx9/GgNC&#10;+addPQcOHDlzz32nTp6GhWxl4mT1MFrzPNRAXm5Cl9Sxkt+kmbZBWlNkk9q0cPdKpTW8SOAOzL37&#10;7n/goYcfu/fM/YcOHsfoZQcj4n786Kn7zj50//0PsT7FbDDvQCk5yr2S1KH2pEBFBBHEqZIEmH+G&#10;das7HrhUGbevyDmOHT3B3SRMdv36FV4wM8A3FjLGvYrAETLgWTeaoEiGW8TbVUnrI1g2ZtW4h2FJ&#10;7dI+Whvms3Bn2QItKIaDoxxIw/5FN40rlvgdETDakhxke4phqfZwvNQ1i/81ekFQcEJSzF10zWBV&#10;DBQH0Ahd19iGySnAUw4ZLhR4ub53+ZXIKNKadoab6WObZt8reE+2SzcrEiy7u5AvQcdnU0eS5udn&#10;yArhFxA6cqtr5JXi/BM+hJ8Kv5tYwNjI+OTE/qGhqeGh6eGhA6MjhyYm4H3vW1opL63OPvGOB/v6&#10;E1/+0jPsuBTVprZ8qqe9Wlv4N3/8e4+87UBXVnvc//J7/8+p8eNk3lFOX4k+1u5KtfMT3YAR73rX&#10;A+Vq4pXXL525717k5uqVtxLyO9aTqa3r195MZ/HDVe+TDYSLQyC5Vqs4yRV1Hj9yCk7t9UvXkhny&#10;SpTcaUx5cRCYKG4Vs0bEEsCC96B+siccPnZ4anpKflBHO2RWfHXwdhk+jY1U2ngThlMx6QorQLYB&#10;QKrT6AAXjNjKRfPQEUABn1L5xqJknjFWxeweGuGbk1PTpNVhDmCh3L59DQydkaCKCJ4S4T565CSW&#10;YalSYAvE+Qf6OXXiLJcDVMm9GxsbY+kbQiT0hEXE8lRQz+BA4gKWAzJ47OixiekpdAcLYG5+lkH5&#10;UjBNt3X/2QcHBoa0wXR0XLl4mV9w3xkOCwuDjh2GycHz5VNlRWB2rTcI05rjkyF2xtGOHjs2OjpB&#10;aAyED7ATphkCYtku+FltKFkwYHHGOrpu3rjZmx2498wDPck0rN9cboltqZgrUl8KRQA6ICGnxH+7&#10;oqrcFZgsYyPTEJ0np6cOHDxAxQ4C2Kxzdg5y+vmLspkYn2K6PHrS3zfIUsEpIOzF7VtZzbG5wHYB&#10;MbFaVsoVdOYFdw1LCEIp6DizMQ7MOzU1MT7Ni6mJ/ZMT08SweI6NjA0Niwd048Y1FgC+8H33P0Q4&#10;fH7+NjaLih6l5L5Z0Eebs8u1ArUGj5rAW1cw29xd9GKEwfeP2KgIsmkAjCUKaIdQCx1jr0mdWIYU&#10;P1FzDoM8THL1NRlG0SMyUkx9WIpJq+XiOiicNsApoear3ld9+Sboo2wVYOAKgJSUWugsEykn10rR&#10;w/An6RLhSLIBBEVaWgJDwJBGcnpEkm2HPY1NTtiSQ+MaUi3pmWe+ZwmUPdwERvbWxfO51aXJsQlO&#10;5IVC/JLMcqaSIRyn4tJSHmXbnUyjBYBfIJjYicgsxq6qwmv8ylee/dmP/triinBz6L6l6gphe7AL&#10;dQBUWQN1EVTVCvUCbKtvblMq+8JbK1evz6cyg5RPULOOzvZGGwSkgox9SazMTjY/rouJR60MD41j&#10;2s3Nz4/v29ffp7xV5os9PLYSXUkrNdbwodo65j1l5lTOx7FYz9dSjSyrYsVs4eYYI0DZ8GCH8GIu&#10;XXiLW45ign5iJQGo463kN75v3kQn+A0upIy5zQ2oLf3Ej1VAWuknrFTmjDUkDpEtFNYWS+cHP/y2&#10;NnDRiEBbKMhQn527/eaF8+yZvInWsD3JYwpE08lL0MaHavObTdUVr2OgKoQDg/WSfBkdXOjjBvvj&#10;rdu3Xn31RZleStttJwPj0uW33jx3jnwA5hLXo5gvuukO8ME8gAED+nIuq+eAQ9uNC04GADlceA4w&#10;nJjZ9Q1l4hgTrB0n8cfP/sCqurVhbmATkbLNspmZuQmai0mb7ZdDhLrXhMu/0+22kiPSvOJYkmGg&#10;DnyqF8/IcXwsrFu3xU8K383LF9+CuTczc9vcEABsOduzM7NvvHGOUDczA4MmLmGleg6sPSL0WI4w&#10;4ra0mJUnYUXqBIhaWFk5Ze3iN3Hqc2+8SlyMb546fQr6DQqdVAbx8ZIC0XVrZOdY3Dds3VIi2rBd&#10;xALmIL1tRDP7Ky4YRrRQDGWsWfkB2eeUq1AhSPHiHEaJbAunw5kbLyELYe/I3gmh36YpZKUB5C1E&#10;flxAZB0ANpjE9YtrwKB33GmywJ8Dw4iqPC/xthLt73znu/0Kg6tjL92m8tP46b3CKGafhZCFwhDy&#10;ZKmptHGii0DyykoBOiyRu6XFZd3nTRRk4/D+44D8l65egfVUqdep1gCtC0cF/7R9s3OLAgap4Y6O&#10;ge1NqNuTx0+9rVzfqqyv/u//q9+aGG//L//B723goKx3bNWJUhe6Mtur6wvlreW/+NaXBvvaHz72&#10;xJlDT1YL253bgC8wkbqtjZo8v+GR/n/8j3/71uzG//L7fzQ0crBYyd+4/Gy9eLNjO9fZU67Xl1mU&#10;UH9r61RUFGwuP7ydus1wXtL3nX0YeT7/5mtY+GCxFy+dS6YptoqnjV0gDMJng/sF1ZIsEZaVCfbG&#10;FvU32rZgi4A7FAtFMdwsGqSYgtmp2IZW1UWV4mCl3XPqLKDssy88OzCY4h2OCbuXCAkADUtGbWAo&#10;I1QsEeGu5qsq6gGRFD3b2KZuWCG3kurHoZC0c067Xd2UFHv4iUewIF95+cWTJ84MD06+9vorLEXs&#10;03tO3QtA89ILz6X7UrZlqbyWTBVs4/o6S7NSRMXIC0I3l0vV4ZEhirZl+8WHFhPBoF9UH1Tp++5/&#10;EGPzRz/8PrshTJbhgVEQDabxe9/7NksvOwAChcBIczmJRnGuriTwbic8eAwfCocjhD3toKS9gxlW&#10;P3onpMmoWmbnieNnyPPiEvbvO0LsnHAF5ZYbGyUS8ECa0BqVCmVJLYNVQRJAjY31CjXc+gnNscIV&#10;iSBASH5dqZqCCpvqqdTWkGKRlbvTBBjog3Ds6OnJyalnn/shFNvRkSFYVPlcAdznvvseqdZKL734&#10;HBxa9n6Gj5+DFsjn60OD/eU1cfkg/ts+q+Q5nG4EwUruYkxvMBwhrT3d99/3MDe9kC/euIU5Cb6b&#10;6usdzPamVlZnKEbb1S2Wo3f9tma97jfIKZSQWjjG1QOLzRSFBN7Vja+9EA22PYoR8r6Y9lWwRYo/&#10;kg+lNEV2AkwVAUOVqiW+OmakUGOkHSKt4hUyzRGRR8JovJeTVz7mtedMBjatFI4Idfpa9LCBsYcx&#10;DHUEYCEF/CdGaezoflWuatAmqqtlD2219uA1UUuGrApd8sRIbcBUAEoQqMGnONh8nSjA/MIsoUry&#10;Tft7e9kGM9gbA31QJruzJMkr92VwYHR0dHrf1LEzpx7o7xsVeVdSC/QK4GS99VRcsQ+uWX//JIFn&#10;KxKuua81yogzt1XK3LW0kjB01Yprd8CP6j4MV+HYMeIOKmKgRKMOIDbPk2aEXIwnAerSOhKjI8T8&#10;tq7fuML3sMCgQiofw6x3BzUxibV9GQwmpqzK38s7RqFgJCWzJIYwdVuAkYyce8nsWyBDhSkNvZcn&#10;zrmOHTvOiS5feUvFqQT/WZW2LUHWjIOIYzCNN7T+UllGCuFVMVllclMuSEkzuvfs5CpxZAW/gUK4&#10;OhJViIRBi0CZsamCM1iyharY29aqJWWFYJgmK7tCtIwqNVksR4zN9Vqp7px9W1KCJNBrvu1zvXyN&#10;62W74uhMF9HrazcuMz+o1MnpScbprqIvFX6CnioSV+JwfZpAre91zB91VmB/F6dWppx4c1Zp2LLo&#10;tL6w/iDvweOQRXnu3MvoWWYMwRCZVXdaapHpZYT6cY9wceYDfK6ju92qOKO9NWZ8TDl6pJ6pwkuF&#10;oZ04cXpyahLzcI28inWVU4HXxRGYZ8xVvuzRUO6tLAe75b1ZkuPJnxDG1J3uTmZTYNV9ZFD0E2FP&#10;9/WLLDMMK69X9Bl8YQtmrVy7eZUlJxojyZlsJIKldIGw7KK1agCtVh7y6gk/htE6TSNK2HPRdUZM&#10;JITeYsbAEQw+RXKtLlfojqyAQ7AJAg4N5xBXSGh6pEh0Vpn6Um0GIMUPvdZTKJ6QxGZpSJSdVQq0&#10;2o+kVphnJTMRQ7QMtL+RTvdAHQIBSOCHh4NGeiSoQwtfa4u1K3VNJm1nqI7Fkh2tsQagm9AHMCrU&#10;3Id/qh4/jb2w4Qmuyj9vg8g4PbWfhBqy1yYmxoeHKOUzNTw8xXY6PnqE54H9J+89e5pAx9z8xaee&#10;eqi/r/0rX/xBOxUPFH5l3W2Rq9ZQzb3qr//Wz3ML/s3/4/fHRvdvraPeSahFYIgogkwLtYJl/973&#10;PpgvNF58+eW3ve09+/aN375+abgvOzEycujI9IVrr1tyZzvelmqwKWNgC+EEFKBdNrAwDAgGKfrm&#10;8NDE1Dg6kWtU9XMqsgiUMoaOghF1aBQP3P/QFHRUIOijR8bHJ/ft3zc3N8vEYVZgo8hotJVpeKo8&#10;F6YCNwSCFgQNMItkVvUWTUcLcPXVZBUSNrk3wBPY8mCKVFRjSEeOHQcuoPbHlUuX4KGxIUgigoWJ&#10;5CSgLyOHi3Oz1LscHhwl7AqRHbVNXiI44u35WVJEWZymqbFTVIQNLYlE3HPqNGzUI0dBVI6Tbbxv&#10;at9bFy8iNgrPCt5XLQ9RzqtV8v1w1WZv3MSXUSCzXII1x7aPFwFXzWaG2ggCWQwYwlrBL1s/dOjI&#10;2TP379+/H2btvn37xycniYJZaSKMLMNEMZd6yCBtYDsAus7N3EbpQOtg8okVkmIN2QVUzjAOEzdN&#10;lOZTaXiNDRIdmaWjR49SG2X/flicB3Nrq6x+fBVuFy/wFJCRo0dPsfAuXb548/o1WlYgAP19/YTe&#10;INRhuo6NThLhXssto2IMxuYqkMPuUr7CInv8sadI6ZgYG98HZjO1n+zTsbFJglnAQ6Pjk+yK4DXT&#10;0/vgRsO6xsNCb8qPY2lKr/SAlsA4IcSL4FkZlGgHVJJeREs3FdPqMLjl4mIfwyLxZm/2sjxf01ky&#10;qfimlWvKuj9iKl7Ca8ZpE3mVK6iptIRo31F9S/bYsjtXlvGsfxkMi/YS8UkP5RzZC9Xi9r2W3Ym5&#10;UtU4kuNsrTfp/aY1pSntRAKXOSebp3VTNI3pSQp2nY7eG8iirdtDR9rTWK8qlaLZUQZKvQorTDn+&#10;ioZsKORsBGqhR1Y/rFzOL6/MAT2Sfw9ugn/VvlmFLUNVWYI+ZCpxdrZe5UVAGyHRuSyLEztTsH9X&#10;Cv67sUUZKwix4vmKntZpZkiqXNtGrbBOBL+wur0O5SRFJmOyHRIK2Rai5cj6NEPOMZFikbTbBegk&#10;s3M38c1hWOB7V0rqcGQ4rnjlVvACJou0gxUBpqS+jBe2UEvkRTtQKVI5UK5P/N75XeQKmZOx8TGg&#10;EWLSKsBDL1h1clIReUsLtvZLCHAqZT0x1SmCFclqUXI6faGMiGh6SrLkCBe4JftWHNeryrNVBykq&#10;4xw8hLI+iGKi2lAKGpCo6FCz1IwH84Wrx1bgxmEIQfylCuTi0oIvR8RY5QgF+tBYR9UVQTQ9RKVa&#10;J9sN5OfQQXjChwjKIDzYveWKDAe5+t0q5AP9X8Egy+1wFjnCu5pfbWyTaKfiQzK15PHLsLRcMFWH&#10;NeXSXcWY3Kq3d24cOYIWOgr+zdDzy3kulogYF+20Lg862PrvYDUThskXVuAWaj8zQcKIIeTCd1k5&#10;UAcxLbBWqDxy4uTxycmJSkWw2gRZ0fsPHjl8lL0c0j/HFJEysM744UYqqwrEVulS7gNUJvM1DI80&#10;Y8/WMogiVcmqlKdhqpFV4GQVecCMNUKaQFRL+eMgssQsimrLT/PjEh6UheEZvq+LDGIVwlvMiLCH&#10;yFK3JgemoRSdkGssQ0J0OP5nNRJEKLMsM9kGnixmxAVQIWskZsPw9Hp5ql6E0wBBw33liXNj1/Lk&#10;WxXZP7hwxqZFSChT0TesFTAUfHn6CtEH2aLXWGRmZwVFFYbeNFjc+wmXwZei8JA5H5Zo4FUemDCZ&#10;Z16uybceZw0nOkDjke6ZuduvvvbiG+fPXbx0gb/nL5y7ePnNy5fffOvSazxv376IIQo0DkQDvEFp&#10;5g4cHHrd4N2gWlI9ZKoQuSODOd09WF7bHkgDzlECm7jJRncPZWshnsla6eyg8448zCRwzfompht4&#10;HeGT1SW2jjkz9mU0YgciGyo1LkqIDEk2JaYGYvsbb75x+dJ5uG3ABEgm+sUwLqvuaSFhrssuGSaY&#10;JpEbdvP2jR8988xzzz0PzZTbyX7OmreKBGJMciKDJNRki3cIbbCzrVA1ZZk6bwFN5CCMwQiR1msG&#10;/UpNox6IZ0oR4tZjcTz//LOgpCgFzkK6nbgb4HQqdwJZoMJvc6uUFCEM1N3TTjriMol5bCdjo5RQ&#10;2oLNuTy/aHnlrAavR6VaiqFgkiKO9fmFuRdfeP7ChfOeG0KSsdj9FjUw30d0JGP04d7So1oCbWVN&#10;B9A+s3O3Llx4s68XB1PtxHz7AQkS3GMbrxNkzr3x2uuvvXzhwhsecWepSAZgEGyjEdKiN6lACXzr&#10;eiaF07RCeIsQGREplB0DgzTJDRb+oti5/B1mWwRWKA0qzLBBSvQrL7702msv6YzU0GHNAA9rlniC&#10;PSsygIqkEs7wMEftRfwvX32LS5uYmEDwoWjevH0LHWQ1K9RzRwEgeoGX4A32eE3cl1548dXXXgGL&#10;ff3N119/49VXz+n1uTdfYz2/eeHc+TdfZzGgHHQTIpnSPmSJeu4Y4kdb19FQskQbjhktvpe49cI7&#10;Mr+s4blE2zaP+IAuj+Z/eA1Qc5qi0/FNZtt8Nz1QCoS7rX6VMFTfMBwnlQGlik3WNTUEg5lJrXv2&#10;B2w3EqxklhAetlr3/DCupmkkBksogKJKCWj46Zms12rhUImDhw77QeNB+7UpjBhyA+S6Wzk2rXjT&#10;O6qlwrDMTrFkIVWpYqEAASq2rzO26d4Q79B8ialoxYmtzRkRIibdphH3ErRgEI2wbx+G/XGKgMzP&#10;X3nikYdHhrq+9KVvdnWn8GigGNgSRBmnWeVf+IvP/NP//v+eUh2SMdrabdBWrS2LJQEsKHC+hxz8&#10;rsceeTCfq7/26usPP/T4/OzSudeezapcyVZH98bc/HUWEMuMITMupsalnYtAKRL+YBsn8orBMnvz&#10;Np0RqM0lZSpemW6+FTFR/yr5HZtbE+OTCLxjvfD0mVkKTWJaWb9BMmLETeQnXC/sDyYAcX393Bu5&#10;xWV6MthOI+zLvSnLRENIlPwqEyyhevcALZPjk6wsqhCp5wKlV/r6UcqCmaFwigtrXSbbxXXGHrx4&#10;4WKjTTwRnAsowrdu3bh28yZpMOmsip+xBbBVWRqY8RpQGY1tCGxwWyDpKO9tfXNsfJLUxhs3mCV5&#10;RsodtU2HqyBgB7/+5s0bzNvi3MLy6uLs7K0bV6+T0QdCYhXdVHkHeoEvD7V6UaEtQknpwYERwLUu&#10;eWyd2DhE1sRks3IerG31GOxRn06O/9ali1hRHFCOFZ4kNevmZgtruCdq6mDVp9W3hOPLZ5ShzlLo&#10;laZeWSbjHeE5cvg48TW54WpOAKa7Xa+QzVy+fvUaA56fm7kMnrK2ABjP1OOyXbtyhRgZfk9PMgFE&#10;omwDy8BElHTGBoUgug/tO4ytvUYNGt6CIEQdFLwbVBQ3VSVdujEtNR5S15JZDot94XLL2dEjyCz5&#10;FWBVwL0SSEMmBCaElhtglnwzRHq9koCrDN/wLdgjzyEwPtxRUHhTsJdv8MaCEc5lsGGgIJnAeoVa&#10;X7HbIngHkoosGvYA0DcRRq0uIU+1O3SR9oftumbpBIaalKBlF1rgggxpdS5lJKYFrc5WML1a9Uqk&#10;t1zr+LYjooLUStCmejMGoq0clg/AriF0aeOciBZQDwiZ2Dpku6rbiyaSGcKYJPbMzbAsgU2Ia+hQ&#10;1GYnxa63OiqlbQoMVCsLW5sVdk6kINU9aIXNU21b/WMjp8fGzlRKnKubiVTKuNmPIL9Eb6H5UZuB&#10;uw3A1Ki2TYxMKeynggaKeoj/ajt2ca3kTCRWjzFHBZqgCLjhWO98PzuYGR7qVx0OUTyRcGW+sKCw&#10;z6GU2sy2s1xskxFozZQyT4SyNlSGTThQrVAxkIfjb9BJxCokbw30p9P9UNd05wyochjOKuYZv87Y&#10;aJBi08Rcg37H5K4KlmLSsELZ6jipwy7mi8n5Z5jcq/6hvuHBfvOkNAaW/fjYUH+fIF7Vd7RUHbtN&#10;dJCRoYEJzDqyzU1VjklWDrufNSHVVq8yqHJyxXAvAnmK6cdhB0YpUyDeE8h0DzmJSWUVa9VRCNh2&#10;SASMGydGPtaHOsZSwoY241g93awBy4HQgmEFS40SflaOh6K2vVl4rtToUqVqBJbfg91wXZwXjezF&#10;9S1opfYRylogEmSVvnhYVosWISCtBz45DHsb+DHwMERhTsSuyylQA0TB+A4Xme5Lw77tyXYxKCWB&#10;QfjZWi/my1Io+GAijkNZ5qJTBuarsq4wb0MadYPQXMa0YFwi0KsHsl1+WBsamEZlrDCNzVSP4I8A&#10;UEqU9PvWnMAIceH4nrznwuiGSZD2SOK0qiPBlMNit0xGIuIhQ4Sp0A99++GLbiUZL4QlZh11Pb3Y&#10;bZvoXHHYOYzfl6nWgioBcu8Vt7esKN6R8W7Fcf0UrgH18HH7I+IAi62HdaW+kmaAxd6dayO/SC07&#10;RXykd1RVSuNTyhO3Q8uHqCerVsX+UC485NUrtN1pXWA3qHahAuIYDdQ3ZnBLi2vT+zp+7dd+dXSM&#10;jPjtvgx3O4m3yrJAMyR7xjraRjrbqaxDKQpxnBubGP8oLvJlG+MTA7/z2787ONhO/ggV6lBR4ol3&#10;bJMdqy7PbYKpJcZw/lPkuWBKGP4aIvxRCV4yPWo1tgiVO7YuGSZUqlyn2hzUHyJDwDsYoMGUSqGg&#10;HgY8RBko0sleFWGWe5WWTJqe1d5koQo51ab9vbW8ipIZWdbyv80rwf7kC3CR0f/WbkZ9SFPZNEIm&#10;qgj9NysoHfQL0RP4qSU2DaliospqkwpcRQccAbHID6sHoMTXk0r0m5NQype50169ETSKdwxSJfpo&#10;FWTV3gz7yOrac40YmzVyauQO2JYshgm3t1KBjaIWU9hKKFzG6M6Rso0wmOkGUJUTxNVxTaw9gDCC&#10;r1bomvy9LSwL3zyZPjUMUb80Vg5jkntlG7jrJgrWyFNw3qChJKrIW1hTNIpFLD1I/XfLuLNuIaor&#10;ZtciW7JaLkFuJBkHwiuDFD1/C3wEe5maPlJJihxpnRLNr6MQxJ21UrHKC0sR4ZLXlk0niRUDS7Kq&#10;mXCtVMssMGKKHpbplpZ+0csuRYXVhNTCfCzQqPyimAQmKVhk+pXHdyI1EXZuxWzljOsMFt6yEmmQ&#10;jINcm9mALMJmwu6I9lIzInQTLUKnimjFoumvUMbJtwdZRgZLuBEkxQdfMZnCNqdZIGwOTC11RbGH&#10;kXHlWMh1FMQSNIyHuq10gcLkGCl+ZE7HGIzQHhfaj/SfKyqpC8GKoTmTaxldtt3nWPX4niCryXK4&#10;pKXcfBOFRaM3toL7YV44E6lQXgCWIgdjQXAABsvSKVdyYPPDw/3QXj71mT/98784/+73nPif//l/&#10;/ejDD21u5NI9W5k022MHIeZSBaxhiL6OqoO9TYElADyEqnr40Oi73/nU/+3/+vcmxrv/4vOv/emf&#10;/mt2G3R0fZMGNBtbKvNkFWtISymVRHjrSmAnGTKqpsjMOovSCnCoZwUeuHGF5QOqm5Vh0gqTgx0L&#10;ncXvhG8iTi3XJuM3Sf6kOumsl7Xtc0BoAQQT8bPUBkqubAcOi9kXbINiITtmbpoZZ0GcbwfqWXO8&#10;LK5Sa1b7vk1lB7QRv53cPZEMrfkTZ6dPSzkPLEvtEtn5LAArr6fOy6ZoCI7I+EOFiaylTW9zcKRf&#10;w+A6KRdC8nAPmVCivbPRuN0qWiQg1GoO+inDxkwQXmvpCPKuLZvZigozpeAyfKqYIndY+0O1qqJQ&#10;fb3YSaRhyEolCcvwFAipzAEGHMAwS7kqAGUdBBTlzo7D50gLa8E5uEapQCxRJWGfM3Wh8duwyaek&#10;/B13RIuKqUC5g/1zK5hXnCbIwQCpJjbqCIq+IAQGtoAdxOBR9MgyRqlur7WSsIChzD1wPcaAj8YW&#10;Qv8PrkJwD9ROFWxXO1SWuKGK3iDd/m/wh7YV86PNywgbrSTGS+eEHYiIRMXS8Tm+CnFL1iLNouoK&#10;EiL9XAIjU0ASbWk1sdEg8fJgoiTLRNWtGAXylP0vRcZdQK2AiQjrNHuEUbnZ4DsB6gMQRBX0+3qt&#10;y488OvmoVp0MChKpNnyBdwQzG3fErBQpD919a4dK+oi4NtaoVz5pVNc2cejAIdcDsdkTW1l60/GS&#10;mJUbvuZ5qKYzNQvKNmXYsE+QAfcRdOHtHp1RXUVzTiw6pX4ZsOCFi1opBvYT1FtnX9/QAw88gRCO&#10;je+/ePmNi5cufv4vvz42cuIf/ecPvf+9b3vux89X6zmSDbENIMViLKS6MvQ5bSetbqMyOpw6cnTk&#10;//B/+jsPPDzxla+9/gd/+Ee3bs6eOfXwb/zGL+RL+VvzF1569XuCVFULjToJxXq9DCBOA0OCO9bA&#10;WCFWMwNREOgT7BGZcGzKyDSTwOkgbsDOkH+uzpPS8iwF6HzDw2MwSlUBoKNTvTu6esh1hhIK5J7O&#10;kK9QzmSTTDULVOU4rS+cWYDGcxJNk3KzmF800FWmorpdamOXMwvuzX0+e/YBDaDOEsmRh0kJD0wJ&#10;ijHPLyywkfJbK3YlvSxydGGdiDtvcve53yD2ZqhqEWjLXFc2AMtzebUAyIDFgSeCAYsbMNg/JDCP&#10;gnLt7YAd3MyllUUSo1j9aHBqy1g+K16GamspRmHGtsJVbgrTzNTS1ilbhRIp5EpUexBDhLPgGKWz&#10;42NTmCpzdLpog7uaHhke57fUx0VlFEvk1G6kaElhjQ1YPKx7q2+k3c91uqH/CZn0gNCiHYs8gYHW&#10;sSFqCZAQxU2o+QZpNZ8D2ekhiQEJWcuvMJf0nQILMtGgKg0MHBUYN2zb03CtG4ESL4TTO/mIT7kF&#10;xWINPop21rYOShfDheW2La0sGTgogNm3VvM/zJeUypZ68LaLQkC0i6rNGAue75CUw+8soGRxQ4v1&#10;aqOK2hx61FaCYwe2UKFm241oB0HcrnGhtL1bAmWGsNSQ0FlL5hR0Lba+TFeDhNWFD42BqnWdIQY8&#10;IL3VpjQTyX0eO2YLvsG2qhiieVKWy2PETooZEorXz2UMYpUKQ9CPdeGyYsj3MajZYNdgYygobgrF&#10;GfnBcpGDilFtdpMpSf3EMRxuBtQRfGG6rzIIbb+6SvX6VMRPvVCVOGsBM3G3OLQMfpB/w6HQRGqo&#10;vrF1YP/RwYHeRx95AlW4sDBz8a1zX//aS4f3n/2t33j70SOPXbt9TcnUtUIGBaGZ3mYt3nP61N/5&#10;lb/9sZ+7/9XXrv7rP/jDV197+fDhkz/zwV988KGThUp1Yfn6K6//cH7+BkCJ5ZLVqa0Dzlkor5rm&#10;xZnBaSc8qSvnTmBu+b1kORA74AvlAmRWNJLCqLVCAyueS6cK4fHjp0YoOlWvkdonY21TefpYkdw1&#10;+FDaGyxV2lKjZQn70pGcmMMpcIrFbi3poGRyn7iXyk0rqcc5ng6JbdNTBwHfWRNXrl5ioVgaEZcu&#10;Bjr1WWC4lCvrouIbTxyfiFwB347EKKuhK1UIiGETBWB/xrDnTcXjRVOBlMjS6qUsCJEo7ifZtwAq&#10;LD71G9rcoiEGC45YEkXC8gWasUoRom45OFem6IwKWSoNygRBhHPGSWyOiRD21NgCUGavo5fO/gOH&#10;0Fx0BTFjTflvDI/RwrhhKyyW4bmCLEhInB+IP2aItddkFSwiNwqiqgw9VYeqFGT1gI4lxUXsuuf0&#10;2el9+6m9UiKj37qUoOgZEvoeGwd8Gvvd5QFJYAE60xd1Zv4R/rg64Slw2QYNnIrIieJata0BDxCp&#10;SzE5R4+dhIKyls/PLc5jBWDNIqEu2xJDrWn9j9lA7uTuqdslkV1l37nHIp6b8stLKMQU2C7k2h7s&#10;dCEDeIvWItybnDkR3iTH4jlyC5BB272FLXj9MxMh1y/8kCl1nSLWMvda+UpawvJfANupdm71sV0L&#10;sF96oIevUXIIQwZrjjXMz7x6tu2m5o2Y5+tRXbc2eOADsQGTh8FaUp1mq5fqrFFjimthizlx5NBB&#10;/HEFcMlfkctHBjrEVVm/5qbKx5WVTk8u1fxQsEOOLRJJL3oxU6zMOlfT2MhmR1Szg3N4tqLZda7I&#10;pf68IIQVCbYoo1xH27UxnyRd1AG7euni0MDIoYMjB/ZPnz55mrV65cqlHz/7o5s3io89eeaTn3h0&#10;oHf6yluvtG1WM91dBw7s//jHf+aXPnGGvuB/+G8//YMf/DCTGfzwz/z8e97zNDbCSm7xhz/6xje/&#10;9cWbNy5jL9fXS7m1mc2NEgAnQqUspPbOteU1KpLhxVjavvnG9Axhn8cgEu6sq8M/YvDlPK77Nkyz&#10;THZg377DdFzkZpWrVbJRyDJHSJA3MtDKVWW4wCKjAii5JFwUWpWGzh6D4GIF32Cxmydi7crUW0Mq&#10;SXVCt6h+S3nr6X3UyToGhM2qgPR1/eYVIVDky3e059bysrG3tsgAIo+W1a0ooRIhtnGwpDhIsy6A&#10;HaiYkDyuQpWYrloskRKhPBqIs+2IIqEebIepqQNoFpg1RGFFMzXkizaSfDMlxTg0PrGf98rFAhJe&#10;JqWriwi2aEHk+tsWqvtKiRVJo8pZqyze9ro2aqpTQXHUCLsU/L49c2OFAgvWl46QTaGYY7lw+4FG&#10;R4fpTSEyC54cH7v5wNKgggEviNdoG9tW4x7EYXW1IBNF/h1wTNv+/ceOHD6BEFDcgPAN9Wu5gRh5&#10;kAnZjUmxQWseP3ac3GiM6EqVzmyAaKp57m49upbx45FZri9RK2kT9hgsHYooQ4Fjiugbyb5JAf1r&#10;N66oQIHWMd/0oK+k2/dJ1y9KyTIqe9hTbRdBSVktTlD2AtmtKBdZGJJ51c3VNt2plHGD2hXcsM3d&#10;C9Zb6rL5RvqFNW9VgpB3HFW/QZqcwIoQ+iYLHE6KKm9IO4knkCCf0Iit0MmN7GiS3878U0yDKLt5&#10;lz5wI5VYXQkTXKPWyxbynGpZP4a/CFyD+i5tDmFCaLZsezMr9DR0VR5I+zversbpYKZckvivsqT4&#10;qxrOAHjsgpiaWNHmBKgalWsyiQc+izSHwJR6bQNbcXT4CEuCsl1qYx7QaceoGat+b5pVbpGOK/OR&#10;QZCCCAkNdJNeHPQwBVdMIrS/83f/8/HxnkoFKKbt9//V/7qweJ3JefKJt/3aL7+nL9v+e//s6/29&#10;4x//ubO54vaffvpz129c4/g/8+GP3//gEdh9EAJ+9PwPv/Tlz0ClwzOslimJyKbUuVZaSKY6cmvz&#10;hw4cGR4eApqq1cuvvfoCU2clPXVvenrFfbStQgAcM8uMblTbIMagI3p7B/YfOIzmRbBvkoG6uoBt&#10;CdtHeSAiUCMb1AqFPJKgDgC7K5dL5jt7AukzLB3mDYcFgcfPqJcbJLygVXhzvSTiDecfHBo9depe&#10;mYFt7fm1/IU3zlH/DB8XJ79/YIhOg87pwEWAFj4Ki3N4lNpS1HlkzKW1vJIj4Pkp1qF9BtOUG89a&#10;hLPK3IPRswZYyuTRspOz0CEx3bx1HaIXnoK1VfPtrgtGA99EovbtP8C11GqU1z0PTZ61TVm5/v4s&#10;Jgz720YVq02tmGXJyqRFSjezlLPs65+cOsDGyOYHaZDWOawWlA6/YkEpP2BrC8iDtUMknovgpHhq&#10;z/74h0yRjKAO5+91lnOlTn6EJlJv8PUSeT1ZSlgJYBroH4W6zGfgu3CI1taWPL/B3EqRj2CLY/VD&#10;yYPATWURWhpSNhiqBtgKt4l7DXrAncXpwZqSPkV1lurECQhjcd8PHTquhIhUht9STZbBqCWIBE9V&#10;JlofkoAoIrPrI02mRSKQQ8RqbW0OXgKOCFNNoSYSwcUjoa2tihpTUl6Z4l7t2vERD4a4xaD9X/Kq&#10;qLCnB6FmeN+8D6F+vBavBE6aunorvKVQCLpRBc/l6fAdo6ioGLHVzQ+5o3b8wLKNiGqRQ7etkbGM&#10;0TgCLbiJNCe3+vvC4wWjWmTGRmvkgaAG29/7vnfAOsWoEYNIHHHvnyjEGPvF+PUoRpQIw1YFELnP&#10;9gK9LlRGVEMa+pGLURkePIS5igkKgGk2CoexFhztagMcqXNvNaRTQHe07J4UHZFRLthKVIBHtFKp&#10;IdKB7r/3sY997OfHxtGsbbdv3vzUp/8EF3ps6MATj773XW87TvTmW9954fXzzxXLS48/8fiHP/xh&#10;row8leefvf31b37jwqVzrMONNoobrW1slQH2pXdBAdup7rNFVi5Lj1IvUOnxHW7dvr68NM9leD9d&#10;htuTEfiqhlmNzWwmRbGbw4cOTU0ewEgH2Dp//g3pC+H8lqJivAxDvsnoE0JRKhRBxDE7jx87ybqh&#10;0uq165cFNyaIkQtbHhrsdbxznZ0zQ9Xr+vjYGEJCsiz3l7Jc0Ns4oPsChnbr6GrcATKqIrYW/a1T&#10;/Hnk6GH0+OYKbSzmZwql4ka9QVoKaw+bhWvhZ8USxei6NqrbJAQdOHSEGnwqBtjWce36FUhNHF/Z&#10;TPiEDVh83IgEtUAyhh1QignjH9cY90eocL364gsvkGG7UeaGbI6ODWEXCIZgmqkiUVOXOJwpsgdg&#10;OQJLXbl6uVDE7yD9VygrfxgzUWK0ACtSEI+AXTi1Xeg4dApLP7e68ub511G71QJakNLTWXcV+WG5&#10;0ujvy1YL9f7hgRMnzrCCyaOh8ymOJ74Iix5vwsxM1V5WXw6lY6nallrWnjyJmYrnOzc/c+UyRp+S&#10;wgRVGn8U9Q6moXCUwCYam2OHHsRm5GZdvar9wEBuYmGKjm3DwLZH2CBD/p9vnHs8bGPq7KPIuekU&#10;GIL4uLxF8oS1apH6hmApd2xLRkpgf8UMfVceploiJEVuousdWUPiDQnSEjRrQLhnlnulJH6nkLa8&#10;3IycSjrSVcjklf1q6TXNARsEqxM5xuTn4gGGxVKXY6gysl00wCPXyTSASmvhmgQKmwdwzGXRzLzv&#10;A+8qlaCBi9qEd2edENRBDO1A7SSrd8nR4DWuEWxC0Ri8IkqIcv0VLNEFFvOkttaDTqlQcqlqASD+&#10;iHbB3iK7Jsy8gPNwNRoD7BTITigU9h+IHGDfQMoUPVZBOizPxx57+CMf+mBfP2Zw23PPnf/yl75E&#10;sPbg/iNMIxbHA/fd95GPfmR6qmM513bh4rW//upXLl+6vlYs0Zdic7u6vkndpmpnN3FA0Ep1eADQ&#10;hZEFQMuEcxO4MQf27accJNd99cYV0jQ8BEDshvkA/LfV33HkyAlYZOhWTo2boLL2thFw/ZpcM3DQ&#10;LGY/q9qrdzUx5tImrjjYBPMPSffmrWuGXiMhlCaF2MZC0REonsR2SlU3bhJVIKmM6+leaCURwBOq&#10;fc+UWilfRbURZPAIhSiqRWpzA1xQNISTAbJev3kVepjo4GQYl+tcAcdhlVlmyjhfht9ElH3ROhPK&#10;NrHbKcaEoTBYbLp8mqqEYnEyQuFzYbNQMYTNH7P55o2rlQJmVxt4MGoXlBSbK9WbAiUdVGse+sMu&#10;km4j3aEFLc9O2gRMoZP2gCLdsXARcu2KaoKlulzoNWprE8zE3sZRWl1dUnirUxn0TMJavkJ8Audn&#10;3/RBeu5wtKUVUiiWWPGMVtnHXSJb8j+QDi7HmrEGEgA2CNdC6hCZClg8WOLwKmHQYu5p8VGBvArb&#10;SNkPGA5cJjlTyBHsQdW4IZBMCRh1SiFTkZKDFuONhFkbahTcuJtOwXMJOgW0OD8H0RFmAkKLnA8N&#10;j8J/k3tapI81MX45D5JeCzNzLZhs0hq2b7nouk3h7eaVv2xlEzz7RiwN63mK/WWUFEH1zAK/4B9y&#10;f3q6xY2wYogKF5hWcBTc6Sq2EszxjMLGvMKkgVPLqEQvS/ZQBcmzRviu/doathtUrOGZD6RZ/djH&#10;fpY6YNzfa9euDgz2kVKFt8RyJ3JBFAMRk8ESICiZQGbqGA4SYmC6MrwkBIlGIqxMyAmsDDSCdW+z&#10;hRNO6krMsSVBLtq89MqKtFhdPLFUTEshQvjDLLiLF15/6eUX+7OjB/fRc2/0HW9/em7u5vziRfhE&#10;f+/v/vr73vPIYH/77OzGpz71uW9969tXr16l6yAFNNY38pvbZaxgi9CXAQFI/iFpRkwZxQ4gEchv&#10;ZQKpzEqdCySO5GnSz0iuxzhEZeKQsx8cPnwM80HXst1G7tn8/Fw63ausV1JajIokto2B5w6c8xb4&#10;Y8DrbY+CHjIzewuEBenaP30QSYZ4wtaqhiQbm6Qfnjx5WizBrbZcPnf58iUVoGEnpeAIzByObzEp&#10;phRZtWnkfbp2s6E5J8VCANtbN29eR+bZrMjWA8tYXFyynUD0fWzfB+5/GJDZblvizQtvoBhUZMTK&#10;MonkYlFS7oLQYmAGI7BzcJaNmvd0q2Almo6aW5OT+yE0EATB7iQHhNtHUKFQrN5z5szBA0dx6pio&#10;t966kC8UZDOCEFM0RFi0UdQUmZLjI7DZcgjQ+7AKuCIV8YcrnV/BdKdUF/eCtoFgf9SCQGUAIAKQ&#10;Hzl8kuoHsMBL5TIWFgAKmx8eBEfhqqnYwyx4ap7CJIRayM+y4Le0v3FzYMrig6CAyBzkQvJ5Sudb&#10;cgt5Yl09jz32FOmFrF50KDdapW0pAWP9hrizzANz5+FLLWFzBGKo0LHSPZ8y0IyjgGVEgUe0H6cT&#10;rLjZRrkPBI0hKGfCsGLxALUsTTTk/5iPo7MZVKHYhkrNmeHvBgFFp6T9+Rp7H/ONb4JBIMZMh2KX&#10;QeQNoRFsSfjJylz4RqI9zxWJVR3TbmoKxfSjfY5XrgaoIuZg9jouw0/QDH4E16Tm80RYtauYP/6T&#10;f/faq+f40nPP/mhhcX56egINt7y8gsKGZI/Jw+JYXVkhSdfKuKpmhxG32JMl/DASxFNoY/Pf6uub&#10;xoSjZDS7BBeAAjXhdfeQSTGbKthyZugpZsCNZ36UWJxo64ItCqmyp4ugLHR7hWMwFzgpW/GZk6c/&#10;+L73PfjQQbiyq8ukvbEUIIa1ferPPv3GG5cXtb1TwgiNjSXCoWFkq7wrZG0ZfVukINImUb2ZY6NR&#10;jkFU7IMbQyEiGmUxTko501ecwDBmMKgViMz586+jr5EZafA27QZoaG6DO4TMRmDfyDsUJ02WJHQP&#10;A8+MeiQO9eDQIGIvFtPWJhVhyWEhI9xICJ2Qym/evMnBqYemKu50KaMNRYTzh+Vrc2jpW8LnOC1Q&#10;Or9VTlSVVmcpYBF2WsrreWoJmWzUUqNvlmqdKsC0Bc0djIauwD5+/dYbZVnCGDYW/2T9qxxBB7YJ&#10;pV6EJVmbCM4pEi1mNcXQhocGAdFYf/DcWb4q35fJYERcv3GVIAvmrRt38gll+lN6UYw1ZpjzckAv&#10;ZC9RsbVkNbE2CUjgiJmsbONAHT9+nO2U/fD27HWAmKnJg+jBZHeGEuj49/hcvarUJ+telj/2Mgl+&#10;baLYSO7UmB1rRdswziJCqEiCaV6OiXhzlwf6h5HSxaU5Osk/8OCDnp4DQjQzM4OqEjVETFm88Sv6&#10;AAD/9ElEQVRZQAYaqBWZJwTCqGmR6ChSGm3Ud1oriBq7CLoMg31tbXZwkImy+7md4GYNDvTD38XJ&#10;RguT6ydNZe1xjZGsuROzNnK1bDu2Tdm0v4pCNxqYjdIglhzIVQvLs7ClKrFaPwCTeYm9sgfgvArL&#10;k+/jOIgzd/2YkZ4K/zIjaJOkH/eniNDxc61nC7kbJusj0gDjI3gH5cTRwyeeevJtCPwKVanoNbCC&#10;3aqmWXTzHB0d4YagqNR9kgpsatMlrSQcTMa5fDDGb9wcWMzY/6RpqQWBeBNGhjGlZ9EfP29z1rWj&#10;WIFuf1tD5AoFJokpDyyExUVok77FGShIkEloFvHKqy+Uywhz//BQhoL7X//GS5/97Oeef/mVVfIm&#10;K3kWZ7VBHKetXF1mucLQV5O2NtXHxxxm1THbcj2NcSS1SPiAKvCmj6lRiGNLdI2MRMgamMo0qutJ&#10;pSl7ee7ca2h5VrYqnSi0Kehd9o6BpRYsilwS6zipKVaYMJBT1cCIvUgckxqpK4glqBkzScsxBkMJ&#10;0WtXr+by+W7iT7L8FZzBvGS2TTcpw8JUiQpHmMyrrL91RMUeBAgX484wr4a3lKXjL4dgA4cqghHE&#10;lfIpb2JhYd6LjKKUGTZe/ZWcSef7wnKyxhb7OvcLhCJaNgQRVDZF1DE8yWqF4gYgxCwJdkUOiH/K&#10;wS+89SaOm9AThRuAY3hAbZZi1TIwqraxG3SjUSIc3yKMCi1LSFhI0BB6yDKn/1EVI4Lvq2N43xC1&#10;11ila2t52rBZJ5AedD0ESy4bb1QmCUaKHBnpL+ZQ+QrGtrVAo+KJzD+WKWtSdWHaO9ZyObxLU4W9&#10;8hktaH3j5s3FJTpVUjcHxF1ZC8wGwXWmhmvkL3FfKbwQZwimvtumsiZal3aLatFSgZAlriMM7BJ+&#10;iXFNNDoMQFs/wuVEKpGXJGPB3RwpCulMTY6UkFwbRaeU32BSbX0u6wrww8402qtBp+I3aQsxuqaP&#10;yvPx7I+aNInDJ4UeANngtgScVbfHKDFqnKpCpXQsomejkeJswgWByXZzSr1bKXa9rrkMQt1u/+yn&#10;Pge2yFp75kfPfOtb3wQ8xlnlICreuLW9f/++OhXY20EQ4H1zDdrmrcs0MX8JKD4F5yMxZWWFZgWD&#10;2DU04saiEaJBLx5qJumElq8cnC7TIVIjuszofoi9wpBYaUwPU8vu3t3Vn2hLq8hGIq0mHCQlap9u&#10;jI1MvvPpD10m8fbSeQwTQTbKIqIM4ZpquUMtUEV3lBoJycQ7NolBUt7JOKakYzAdwhWtcof2YStZ&#10;L5Y3goqfwi/Tmd6jR08USoXbt245NsayJlKjnDpbyjJ/bCKUSmW1szS/VttBlq1pHebdqCIYQ5pz&#10;9mxiZwC3/GVR0RWcaydMrvAkv7IMdHdw3blVyUKlyajMp5GQJJDOXlAI0N6yRcMwLF9DAVdRY3mT&#10;nZZxHjpyAp9iCWtlcUEqP0mJLK0/ozU4jUUBSCvWL8aKhyTtmL5IRK8wRe8FxzAkCaJSV6lsCw44&#10;cOueU2eYk1deeVE+AmAJqJgimkqwtsUVIAAOIFvJ64ZZIy6GgWY3thNAujIJbepgzREOx12H51wk&#10;SwORwivno0uXLrLSoFnI+FUE1JtyKpFKcodXYh6BjGibQAtgcUCi2qJJyupoJ3pVRToE3VaVf4DA&#10;TE7tGx4dplchadwoHVasIlPqeawQGAf05GZHN/GRTCGGfOJYb8QuQIsmadk5pZKovUYHsk3i3YMD&#10;VIrVHNerDRQmE0v9N/BpkFpujvs+rnY5qesB6Up5c15OUBXCVMKAFqXKqiBVVUrcjRQnqljQFzky&#10;dqUz5TycJ8NH8RSgaDUVEdVb1BK3Mqyyl5Nzg3/KjUYcODFcW7wejYcMeAWMRMX0YJNfu3xqPbRO&#10;rHXadvt3v/5NvtmV6HnxpVe//rWvYzCvFSj/WekboJVnAUk5dORIDVpkh5fPUT4YKw0sVyWK5BQL&#10;cCoWqrnVEvWMMEHVLkdV6SmhQnd1jzfrRO4nSvwslyFgTZLGoN/UO0IekUhAhkcC2bKUexLtcNV5&#10;G3SV1oVbFFSjFYvFWHCNKF1NaVjKOtSASyDNy+5QvRIOpfog3Eu7TZydRGQVDRFiYCrWqzxIhkTw&#10;NsawbdmWCWGjVr9nqGjyRYPdqVp6Gi/r1fYDzxw3984g+4idHKvvAB/JDnfSITG2CB7nOEomimiL&#10;Il3a731V2cNzz/x1iJvFC7bp0NvtFS1Ko9ayMsRNb6hpS+Dw4YNYEoAe8fH9YM1/oot1Ji9ian3y&#10;zIJx1R92YzuHUgn4j9vn5qtTjCfEDlwttjyax1cxnOi6gtFqZ/FNT5ZTtAHKqZH2NIqqdmNl4mhG&#10;xGPF6daMKygiOr+pdLtj/h0bttSKijOGZW8zaDk0Mpakvw2SFPfVqGnSb3akMJLmmN2e98eOOW9u&#10;0npl7IwdDy8MQn6U6Uf6bd8a6IekpzvUBZlc+R9kDbDE/b4rGw1SgwlIMAF0Jywb2E0WBu0d1LWc&#10;LFSMsvQquZzYIo9aAlIlNBGOIBktU0dhDSUBKWJvkN1h5QfR0b5onG8t2ifliokfG5ONCDoF93jb&#10;yPGGwlg/03jNBFFxI0U2kdZP4rd+41ew8KWEt9pLxRJRTHhNhF3ZmcHvUj3dt27dpoIVFgSn9O3d&#10;qG7UT8U/yGKGcxRUHg6hfJ9tkWogaEkpRGosoFo2W76AzOcJGsYWlJPfJAZhTRiADBUOZIT6PgRx&#10;QI2V12u4kvFRVbOHaPEWXcT4CG3SXqf4DvqUw6vQvfAay7MSNQY4E5NeSyLoCF8fDrmZqWkDsC3B&#10;qtf4wyxVW29GWYsfdmmO89orkzy7tF3rys6hm2pSalC35dHrcGqsYfF4NzpMBvSfpmEZWXb2aTh0&#10;cxAtpwrCIJhNzpCd0E4V/mCg2QlcHVhhJ78Ru4Zr61kmiRVgsDkJNjL7ntSv/ZV9BIisPdyscSvm&#10;Iu8m+vIdsxCdBhvRrkRLPFyzCa9LuK8Im2r/Q9sKEcD9YiJ9bcx3fVukp2Akmqdj0xjE0UbiAKdL&#10;l23+jodZ9plPjJ/IzxXPhimn5iXEF9X8RnQ58b0w1Wsna3mhIVrCIXQRVBk9oIFQLSe5g6R5/7Jc&#10;cSsxIAkCkrQkQyuaYg9z1c3jUHBHtGzLzZdRRW6FUBT9350Rtzh8/fh+4A/XkyZk+p8rBltjot5q&#10;HiztyNMvEW0UilLegIHAgVQyTiEkz1qw4/nWsvsWu3JxSUn8N//1/3GtuKZSANT+mL0BHEvog5tu&#10;pclVNBSC7+LSEr0j0WmSDV22eOh4pDILKclBo0PTKV0JqDXgKXUgJDWU1gD8kiIVHg3GqXp2u13l&#10;+RDFHdQbziUUiYCXJNgwHrQmSHAd+26zjQgieiTf3k3+f47GW5sUcUPFGzSAJYItDDJgu5IBwzwJ&#10;Zusvb6F0Ws7nkyRTwzKYwqxp0lyHWBkF+44mzIEH/RHHXMaLJCBIgd02/1V0I/3SpUj9Z7zvKch2&#10;wezt8B20RMxc8h+pY268GoKeslkKT3d5gvJpLhq/2/ESN6EMg/HJ91G1qsV4wUVHMTsyJHaZr2qZ&#10;5W6k2CktXU6rVZds8IuJqLlkrSo1lquWCwnzbDuFL/L4YRdj+URBb/uM80fmoE2vncjsuHgt2cyG&#10;qKdunVw2w+18o7DQif3IrkHXHms87Sa+8qzSSKRQfFBB+/h9tIG1XsVdlWWLnRIvALOlIEwroM54&#10;0CnQI6FukgRML1dUGkfWNmlC4uaabAHF9Cy9N+QnmgYQaVUMVI5mDUmUgW1LT3eZX3rand9oXUKw&#10;McM7fglSHPqR8h4sK11eki8JnwTOYuQVNYQhURnuIqaQMeW8CYSOERHk3DBsseaCMpUXkPiZj31c&#10;pTHKVdY3v0cdKlFKWH3NdyvvrkSltMEBYWPoGhioatdAQ08w4aSSKchexz8icOk6BaXDNQt5iWQs&#10;ulu2GWmNBuspMmJtfAohE8f1ijQyrU2jis5jUg8OQrYFHjgqBnC8uNlWhY6AE2ryIxIe+sK0ra8Y&#10;28e0JZIw5kvI6ipJNoIExsvFV2dY7rERHLZ9F1VbkpEWwSm3iICTCWWlW4KP7yj+vmB5/9Q4i1q7&#10;dk90neEeR4ZJ63jClqK3Ylu6ZSX7dbQs81gSWuU0vtmmKcNUB41jYtT8Qqt0B0luarBQe9k6fAem&#10;uO5SkNkW3eHoiXm2tqb9Ras0xtcY5jkIfJhTm99Q29nsaJsi31p0HFf7Wo0OzJl5ok3CThrcHPuB&#10;L6xWReDfMeMrGlI4vCX77VAZYY6aI48Uk6unvVUKH8gkiXYTE2xXZgryGUkHvIn8lcqQcjao9d5r&#10;6crqG2OujWJk4gsbLczMY1kPpkptA7SHiNqK0FN1SDyAWLxNtJsRELdW4j0qrDSfTtsbtA4NmrGe&#10;dtJTLEkGL0oPBTEpc6NcMGUaenwQhcLXXO+Y92PlUYwjZ7fJxSYM0v+d+Ngnfqd3YIQIApcHpnX9&#10;xg3SpeCYCw+rqXe6ArMNeIppoolAicMj8JpUvUpxMtWdtbTXBo3jMVgoUOQ6RYXppdJckGQ+WD8k&#10;30bCIIK/4HuwKwHusuVtmn0qNxDgCrIjDhfvUsvHKioRD7ISZFY8iUQmthu5OeB9REjkQgsPVA8/&#10;smqCZApY8fRT2T9uEfgOFu11Yc27tmlZZ/E93bFMbe7cNTD4zOwCW7JB/USL0/+pbCBt5ppLM3zi&#10;zdrlwbYV9wh8NnaMoVXGw2Jp/Zbv0s13bPR2QLNF7ZKjpWWOmjbzaNHb3Wlemvev5FPbAg1+MDMr&#10;3CGrzx8946v1zdzMhJZh+BjiR+tZ7hTOYLdHP/DZ04wJ8tAalNho0m2KFEc3MDDylH1NC6jS/MWW&#10;v4cF/KBuc/nfoB+4b3IBzEA17RUr4PCi9WrC6720ig0vWIJ+vab7NF7nfShZiYXcvjk8QlN0xUOp&#10;Z8tPFBJSMp572nxLnTetipKyr81Jsk3Qy8ibplbVg8hV5iQGb+uaVQsrcHyl0g00DFcRaOu2+JV4&#10;FsyZwPQ3TBeWIIEkei2pT7tReOD7qgqvbY2YDvLZbUF5SSdptHhH8cuPtgEruH/hcuXJp9+hqkXk&#10;YifaIUpQOAPynPwaIlLmg5G2gPfG5kzlTvLKqebLFALLoSlAc9FneIOmU5p2CkvCzSRftYalBfNV&#10;s6v6r5qLyDQItrrKVaBKw098ofB/YoEwQqmQYBEsw5xMRKWxZCNagpNWmNBW2zWaHjv/QNFwdmKG&#10;gsBtbZro21lsFSpn3zA/mxrfKPXKamUYSOohKvs0pNPYpfnij9ZpFGs0xRBWrssPG5Afwb13iRCU&#10;ngAocrN9DwzeuF22K54WodzrpV2ESZnvGmH/jb7qYtl6lOjmRz/ccQItRvuyXYcTiGQqmrQ6LKUF&#10;4xBGuHAfeHzCnSO+8wLCCFt+Et5pDtmk0S0dabPge0Y3zZSC3QbdF7/ZcmS8zJUvl3ji4tME5eIZ&#10;wLbuwhyr2lj02LFp3H3mm3vy7hByc+RhGnzXJvshRbiHQGyVAgNshESglB0QQBvbaFXeQY0obTsN&#10;f9xcUVjHa0/L/LYYQuCbSeX4Teck5oGaUaN/tixhl6HgmDAcyYDWYYTi4RLIqFZSsqBM2UGWVsJ5&#10;+ZrXxPWbjc3CqR2NsuPpqL6QzI3SQ4Ezgs2f+LV/Oj8/TysBagggQphABZLVcuTXCs8n5KZK5bgj&#10;1GruptvDiDELtuhwQpCfYxEXt4C52yk7fJ8da80m3Barnhycv1qhGqFpCJNMWXs2PWatSCQEA8pe&#10;UWqcpUQbgi3lAu7IF0SmUJRMiL9q1lt2paMS1DgBW2FGHKm1NaM1pBSKsF6l/G2NNYUkmC7u99nC&#10;duaizqYVYn8tdCNUy1SEj1n5stpJeQhscS2pp+kOv3CTWA/iBzzJ3zcjxVSXQIPmfh/ZE9I3ljwW&#10;CW2sTfzSXPJ9K7GvNHfa4Jn7m6Zhon0ufDFoHdPuQS4lyTaBYry5q6hjC2ERLGUTZtNgV2R0cVc9&#10;UkMajIu+zevOszieEp7Nj5QTFEbXoohUNdEK8YRNwg0mn0V3tay1k47GqR020hDD5uWaWh8KkvGN&#10;22bB9a+uyyAxzzc2oyyetz10ym7921zeQZKbX4jvjnpIyPchowpOXV78abv5rAtjz5qbTMKtGK/C&#10;sAwWMR/AhquVbYiPqxnunDPizWaxsYpcY5BKcxn7BtOyx0QDNZvame3hFvJbw2q0JfMuwRlYM9hK&#10;IsLYHTYWf6hiw9d8tfs7ke8TbcDRfqmv5dbaZ+dKJHN1tWU6ttFSGcrP6ApVXJNG6F2UAURhqXUD&#10;lIrrl0GIGNpaIS8NqkKB9HZQiMcMiqau92mNZDVsa3Z+x5yNOKemlhZdkftgdrelS+uKhYxY7rgU&#10;hUrpSlkT2rWH62aBndFi8LxY0VTw4kQfjHxsYFYxdbWAzATSphab8J5HFS01ndYL2Wktq4aw+M0y&#10;KZRlQxqfdmtHejTfaDndbTMGUC4aHzV/FQNRiUG5xwrxWNgCIj+7jeoCmQQK/GYO1TzHHBS3jSLp&#10;dWlp6gWTgzCx7l4rSCdcyPYoM2W9OKrvitFct6z5WGW6lPvO5bds58PE3TRoWHb+z2bB9HBbTbFL&#10;OcqOs2HEDwNvdx+3uayjFR1mfcfp/DIlW1oHuh4ny5pu1rW1HlYQflBsLkDm+Nj0RIOPRuVcovBu&#10;eNNPscM9u9ugWydSsuuHclUb/dWMhdc2RabXnPNuAKoV/VW4zRWEzb2h3baferjH0h7JrFRtAfFQ&#10;VAxFT/wPM/nNtIiqxkm1qFyj8AdjXUo5mIJUYCFSmjvkkU8NatUm4mmAHNLYt6HmZnzro+UR7mw0&#10;n2FxGbzrgaag/oI8msoDPGr/xD/4eqIx98j9Bw5NkrG2SPeSF1968Zkf/bBYoXbhVqWUo34N1On1&#10;ShURaWy1nz57n3m/eEY6JLFkVC0V6haW1vp7J8lvLhTW1L1PhfyYPVG5kFx1YBLTJmC3tj5kOSGr&#10;MDuZrM//5V+zNIK7aEYA3GKcOip+KHWlm9BlGyTalaXlT/7ih1WTleCUTB0CPNGVa7K8srgbRL7/&#10;BENXgBimozHQ9F4kNjqIpRrZWxJQWzXRzZAfpk3ZFmUUG/L6daqunvjaN76L2oEikM+tUfWN9slY&#10;kmJ24jYKqAYehpayXVir/Pqvf6JaK9JWACuKXM90zyD3xuDkcK49RHzHKg/7sK7OlEJ8IT7m+LHj&#10;0u7gaEW/2luALHYQUSQjMNsMymDNtPxMA9hzzLxpTGXLiLLvxBuMk0TVhgleUVNz3WEVuFzuGGPr&#10;d/ZSh3alnregs5g74Ka+MWVdk8ZaIBzaY3CtWI9fUescto5CnwqvYbWIj6YVIe2hFWTxGik02wl5&#10;38IxFk7u6yNCul0ozI+MDqaSXlrW+nhxKn1fpCe8Hxdp84ttoAZC+hzyubY3k2X0DRKnmtvGTHHv&#10;yI6pX0nVKPgZGIwCt43CY5aMfwc1pwPxZdNuUg2Wqawa3TxwfECREToKRMBmIWwiarKLidlMZhOo&#10;orvfWWE0FgnlzMi4mC+oACqekEBIh1f4KKyokeFhyN2MRiUL5AOIpiqrIkF7emiOqixPVMgUpxri&#10;+tbjhHH905JcPAVGNcuCu+jZH93mLkh5EypC2CDuwKJ/4ul3lqt0uu0gg51qqyXKsUBxS3XVaBaG&#10;+U3f1La21WIlmUkMjw9+9i//knT4Btkbm+s00jFLzBcwBoSaitrt0Lxq5phhlUfxgrnUv0AL8RSs&#10;K0Mj4WEj5pXa62RGYYooQZ46BPqhLBM97YVPvqxE7+/1Hz71mRde/jH3Wt2tOrYHhvtL5TzTRVa1&#10;aI4cQRa5zEWqrVFPK5nqZc+xatJUPFI6j4Xb/U63qgQP3IY4y27R36lQgoK4i0Kxtxm3+7rNv9GO&#10;2mqfhddObAsPRc3s6fa6x/+bzz0E2/c3O6sg+ViV+ACbCii4kzqP7727H+ak7YRjZJFGz92z4ldq&#10;NqDvJXq4OEmBud4Irnfzt7ou6Rkf9Y7HnifQkR2RMW0bwou+Jbj+tTsZkGOzjuPrMvivebE2nVJO&#10;Nu741GGKtPnZm63ttHwytQTNTlAFNkwZ+SZBuYfptQCHIYuR02gBNb+D1s/UcT15Va4UHLXhyMaA&#10;U8zSc834slkPTVvSbRPecfBFxHSrL+fFiY3pQnJDKnHwzIcTbZX52UuHD01gj4uTUqc1jB78njQP&#10;60VL9QsmjKw1erVRzRCoSb4AE8j3CUFxIhp0Q28l4ZV8DWUPYvDbXTTMiXF7K2mhCOapERJWIiIE&#10;f2CIo8dOFYvVM/edLa+XqU6EJt3AqCaVk2SNZCc4QQeZbl3tIiRv1LP9ve/74Pv/8oufRzJxm+D+&#10;CCqHYysXiQQ/fEIyIOyv6rVLmZOsyRP6reAWc7gQbeslRUU7XtDzHNNHvW3R+zqYknV5bf/sTqiA&#10;abf8L50FCiSIcVfnf/GP/hFsQGq1ytc1TjKbs5WAVi1CdXtTxxbuDATCxDe/9R0oPCuri2QtcIN1&#10;S+AAq6mY3EBfeWEdx/6uLdWWxW1SsXOx37md7npH5w+L3pd++Gtf43bs+ttcPTHq4ScMnLAAULSo&#10;ndbxtbhSvr53XJd9cw/t4RjP7mc4blMN3U3Kd75v0mKeUpAiDSOOUu8agM3vbg99z2HvvAsO0gSV&#10;F71qKkC/k5phYR5SJJajCC+0RLUQFhufmibTf11R6DJDtCCG2412EIm0S7K0jHkdLZapSoJbTU+d&#10;1Dj8jvdJXF3Dhtvid97sI9Ozjku6qtXD6pBbj0SrO4kQCL61pGfHBX3MvlR9mXkOKjUVIOaR1cmh&#10;BknO4jvv+uTvt28sT46kHr7vyOhAkrKMeHbf+953X3v9JbLy8Vbowi2FC6sMRnCyg7J6Q/0DvQN0&#10;29ElIH6cdXZmcXW1iO9DLvzy6pIKrIjwR30KrlAzoYwyNRxRWBvfXxFvVbdWFbJ3v/cjjBiD7nf+&#10;/t8bnhxMJLEd+YLq+omhacxdihFxFmrWic+3hZLB4tpAQNTLO9rnNYlWgI4Z4GrDfY0seb4MGIKZ&#10;IIs1orsHU1zturQFmdZu/g2kbN1sgtVSqQ7s8Qa3jpGgX1Q6Xs6w9RhNZzh4oVACV9ZOQrfjLgpt&#10;DS7O57/61W9hsn7uM/+20ShtNEoEzjKpfgL2FJfd7fvEHofOtNOEaS6Q5iL3u+uDvlPunLeqh68s&#10;+45rhju/bGvurlBI/P1WT6H5potIrFZ8IUZj8+G1KE471d6PHR6PQnH/iQ9f8xIYg1lsBwvTeOfI&#10;43nY9dHddFl8s3YNytdNPFo3vTi3ag2b7wPAmi/Mj44OJkk1kYNjeJQ8X20xZpT4nu+hHEu9MfVh&#10;OJI62/Gp0pFBBFwTGLbKh0rwY3P1fqnWwcdYuKFCirt+UrUGtQXQyQwoDVg7vPkvm5tUPmadW78e&#10;GLT0K6G6oBobWEjUvaoQuNTcRn0RKU9h1T4I96j0BN1vyGNKHL33YyottF0nL3dkiHxW6Phk3y8s&#10;zM/SwwXL3+tHmeInaZX2wCQvNUjb7+8dYHn292Xo710oFPEBUqkBuvCAZqI41R2Wy4TValnnaAdN&#10;kBW45Rqsc0KNsmbvfPeHBgZGBoZGBAxvb99z7z2Ud0WsLBBAw+QEyJUUFDnmWxtF60mMYUgOrzqw&#10;9HQzOoHn9DHFtdFN4D/q+SRyBb8X+ukYq0Wc27fF2VOdSG+qie8lf0mZZtq1rSi4/eWdYHviQKnH&#10;ih2HcXhQn3QngvZq5rBBfQkDbvETCX4xV6ovbmQDKk3garGBdH/tm9/GkhsYGJ2cnKbzJvnpVBgq&#10;5PNMplHa4x3vDn8neEAt4teyqH2/CBoj0hd3rHW7MvcaTPn4LwK9LN5wwwuPue7xiOhFWu2RjtJK&#10;jRWZvwiKI3rdqmWk6fX5HhCyYxLNC7FXJllN+yg+sr/YU6/pZ67FgqsT1Ke+bE7LnQ9rxhWMhlbn&#10;ys2IO5936u1gcPiY4xPEpgp+NonatOlLYKeUM5mUah1Inm1rChu+52mFZWCvjcxlukCrOJoQB1/9&#10;JAbRquqNwoxyBUK4g8/NlrEcl3B7fAL0YK0r9CMimIW9ZK0I07TQrZcWE9PfCDKK9vJDc/c1Wkd2&#10;/NZYDqEYISRAci7ix+QZqrkyKYJEb6YOvbe3N728RP3n9empiWR3Z25lcXO9MkOl0kKOMKgDOYxV&#10;vJLtDX6MFjx65Eg6leXcxWKe0ZSKVcovZ9ND2GHqqNAgoVO9so3Ly1jNeDAKk7zMbbXvxMQhQ/3+&#10;Bx+1YI3ArDfePHfPqdOgD8wRF1kvVwmkUJxZQ66qPw5FctPJNM4KdTRGRsfKxTJawzoqcpHSPFLk&#10;0uVWLSNS6ha80Xv8V13xVDrCak8bCOaKXKkUEITlUOqvyMJyKzdp0mNv6kn9BTQG1SQV/bMnZ+Ge&#10;kh0B2EQevRD6dYoqUEa3zG3kK93JdKm8/sMf/qi/fwyLhgQpCjKiu7kv6HX1vo42c1uRkU0R26u7&#10;5KxFJmJh9pVz575qGse1SfSIxf4nQJD6fljcNqS7mgmt6mPPs7e+GSmU3WIdGectuilSLn78PdTA&#10;T34r6BTzvFo9lOhX8RXdzVL7KWfcSdXf88t24Xb4yPFi88dUwvdBp1jXTRudvuN2iqs1N6YMlg22&#10;ys7/auh26Mj6sxiwGYCi3ArVcFKJhNztgAjB8aFonWBvW88Qd3kM2RQJRZlE1oBBGsoe+khVR0IM&#10;yccWLzYDdHVXQVcNIgSWLQAYU8JXwMr4vnet5SkLRt/J2sFDhyg0kM0k8ysLSwsz6AvD563sCIYW&#10;xenIf1NVu/XF+cV7z9zHuBfm56hFaMpU4dJUKksmtiwFIeFWyUL9WZTSZ0W03BWUB4Sz84EPfox3&#10;qQDQoQpUNEJNY/GcOnlPqqsHYBQJVqoVcru1reod8p426Q6B2qCCBj20KlUSiwTS4s8RHmJaKOON&#10;ucJfTEYmCb+EHCE+ogqdnirboXxaFcXXP7fVw1KIq4wno2TYcxvOopwdAV0WgSY8I3RHkJW/1h5D&#10;uKoKSEZthQ3URxtlJeXfkWtva0WsIdKfUpnv/+CZQoGE6W54z1RRoHvOyy8+Iy4Nt98C/k2lsIdm&#10;8EXbFC2n1vC0rSc8w1Zp78fPsNPa932z8xXhsrbnJuzekSm08LTXBnzaufzXzaeCKR6z3+vpq9Do&#10;MPZDM9jjg1sM3U0Bf3HnSeN37nyx9xnNFjHV7GaAi0F4Hb/fan+YitnjqR/v+byrjg3qpUWTSq2o&#10;GCMgvdpWUEBHeIrrFEV7xD4x6Q6RZTcSY0qb34lgQzni4ktFV2UPXrPePQYiUC9YQAJnxXPyy9JO&#10;bke2WyFkNHYE7ThG0NfDEog0IhkyCtRqZzZqu4X2zcx0bWmnFspruKy0GEEJcdlqdGuih0RnYuLg&#10;2+lmpLBrx8Y4Rbz6eusULM8tU8uP6kzlasV6wilyhvYyL06ZhMSx3njjwoF9+/LFVav7sX369P25&#10;tTI5SGzqEEkoCUGyE1CD5NUiR6L0bKi1OFePXfD0O97bPzDIrl4os6tbAG17cy23/Oijj/JChXnT&#10;KYkcFQwpWJTs4SgMgKLsVMEgdRIl0zcwiI8EXkrslgrFIKiUDKRspjU5VOasIVb8VeFYz6BVMF+8&#10;EXAYPlKPoA56tYhwZ1wgkdWsSI49heeoyJzhuiq4rpGLLQNirHrcOhT3YGBgiPGTgclASOWEUQDF&#10;x+43znT3Zz/350ePnaZqPT+H/QzaSx+D69cvqikGpRxEc46WY9iHXPJbHy06JTIcdtopO7++87eS&#10;JSlEdVC03clwJ6u7vvuvrZhdjx2ARvRp01XZKWPxwG1BmwzIPLX5tLM2D85Xdxx6x2njT/6/sFRM&#10;LzZNLf9ni8u2cwg/Yeb2/OjuY47vSKtaMcq3Fxag8JJ8H6tZrHizaxDZDoag2a6sccaxFZPh8HBt&#10;4g/b3y07X1XXVCHAFYGlCJk/bGaLxCn4LS1XYoeMQkW05VJ+n5VZIoRsTBV7IDRW+cNI/jAnzLmy&#10;Sw+kS69E58dFKhkPxVa0oXpnxXse/UcJWGyd0EA2p8f63vHYA+3ruc3q2jM/+vb1WzdYj8VSVcU+&#10;FT+lxh+HphSIsxJVO5JqZNQQfc97PvTsc6/m1talgjZVSZRORNbKU9dvZxWAodLN4nrIZPr5T/yK&#10;kAjY/esNap9BJ+Ayjh09/MQTj7/4/HO4BvTEInyDiwYi7MEt/VVNB9o99KNn+D7NRlxKqIlAsiHn&#10;0lW2q9iS54CzkXoRPQ+Y+Xz57DjUhR4K1XORcEOyfKY8DwK+H/Np5FAUjlom2U2lCIta4WAe8U90&#10;GZqUJCeMOOhJeocKTOXykePH9h889txzr778yvn+vkmIKsxhVwJySu7PP/NvysWlRqOMNvQlaHdI&#10;60nrA+5QlLduY2kV9J+2Ud4hCXZ8LXhF96WSzH7U3mVsip1/XWR2SfKdcvQ3EXX/lS/yWH38BGfK&#10;5OquIt6qgnzGdnlGPqS7aa27DfiuGPDf5ArvHKxpAH/bh0dYEnEVbJloK+QXxsYH6cqqcYoUreCF&#10;/cBiK+0iYZu7oeqhese1sFFU0BHir2NCi1CuEIRFkUNkmaVutfJFLRHlTKdWDUpRSNy59xa6EvgQ&#10;u+AU1rMwdH30Hsleh8XAX48rkwNIhRdFSHmfk0oDtlGfVawLXqvzZDrtI2HZqqSZgZXt9z7+v8V4&#10;p2ft5kZxamzgyPTQwYn+3OKt2ds3Xj33ar5ckgsmcmgngQw8DBBc23U4l3qdYD1JVpPZEyfOXrky&#10;T2I3/VxU+FP4glrPohapgSr4E3yICs/lCnrqb/3yb1IWUw1oMZzUXi/FlJEB/pGf/ej5N177D3/y&#10;x+iFudnbygrv62VyKOQwNDRMKUF0EEkAsHrQqsSHVXrO2ROaCUFH8l6MN+lK3aJvQlqCraiSjjRF&#10;ppaXpo83ezO9Vi0CDoy11THOEh/5VgAKZXssbBaBbd7jlvELiGUezF/loYZua3n2BSsltVUo5Ljx&#10;Tz71zk/+7d+AqfiFL3wlkx5GpwDskum1vV1ZXb79uc/8K9OiRsmNCCC+FndJy910Suu2f8dPwnpv&#10;2fDDYVs37b0kuInp+KexltklrneV/uiDXTrF/MVQN+fO396pEVq/s6e+2HMAtmnv+GSXntr16e6r&#10;/Ztc1U9QNy06JVIrwiaGBoawaIsFirEO0uZIq8v4YtbThs1KGgR1EaDZwCSyTc+NCn9Y9pwXZHGS&#10;imGnOCAqniSNQWcsS/8z4qgCQMiUsRb0Y4+EYseL1AsEYIpD74hpoXKz5vIEbcV3BDBqL9Z3DKkR&#10;78EdNzXkrNGzXGUQ3DDhe0AZvEYTra3l2k89/J8RKyGgdeLk4WSiMTHQPdBDEVfqpK+++Porv/k7&#10;v/3Zz32e9g4L8wvYCRSV4eeMh/opXII0Vhvy2bmx2VGrb09OHMfQW11blnUAbLFBb1o5D1yYyBpt&#10;6n2dzQ7ce/+D4+NTVoRR3l2lXlOPy2L+7e94R/9A5l//q3+J2L/4wrNU9GOOhJk26Jfe6TkGsr5E&#10;g5cZr3ouFjzTJ9Lo4b/cDVPJYcdwCqU3iGTysSZUKbKbqsWai74MOgtuq+LJosoH78BvhHK1hT7Y&#10;3VNCj3pWwAnfVkRL/xM9h04XOoFiVTg4sP50jw8cOPTgQ48Nj0x/7OO/fP3G7QsXLtN2tqdLgBF6&#10;CSPl61/7j7nVWag9hod5oM4yqo37G4U/W+XDeQ2eibP7sQtxDOYAA3VjITJT/Wc/Ua3shHU13TZr&#10;Ziv9JwGc/mUjKNsvg+kcbeN3elktx991eS1RoT1+3mr7+DdjDWtWwN7Gj3/T18RPnc/4C1HoI7zR&#10;eiK7OwHa8p3B3lEXV9risHDQKWPjw+m0tiXCJir4qqDhhtpda99ShrGa9hkMLE1i9oXTHXzvCYh+&#10;CySPklH4x3QMZ1dzn0xajgxyR/lYs0R8rAikX68hu1ppHt9R117qxZm8qC2mwF2dViEKdIqZ/qxJ&#10;W/kq1sl1eRKAWB32QJtgH9EiFYYE76uD7eSBJ0g4Hp8co1/fRq3Y09aAd14tF6ii8j/8s987ePjw&#10;zZkZKgADBBC49cIoBCw0eUJYOImum0suFSsTo8ArBWSENAUGou62GxugKlLGVqGXC6EH0Xve+0HM&#10;MqQaChn2EoYPvg821aOPPfrXf/3n3Osrly/Sv4IXYo/BY0H+ASTEOZOTFqHfAkeMBCGxd3/SKo/p&#10;hbJZZUvpc3vLsrDsyzyUsGUkfuGPmHA4pXJ1bAKNRSt4SnF5brY+4Z5Z4RhN8boVGCawRSycBpFQ&#10;eFQcm7RLatLT27RcJKK2llvlOA8+9OTM7dsnT9x7+MjEuXMXmHJ+mepJE0Vm27j37D0vvvAjlyNf&#10;ix5aDLTSIHKtOoXXId7YGtGIl/tutSIZdq8ncMBavxkfYecL7YRuKO0yfIKsusTupQ72lMxYvGP9&#10;3jry+ETxue4c1X/q6fz7zQOaYN9twGGJGPiy63m3y3HK5p2fhgtsMQs9LKIiBCr6LRGo0YxJ8ivL&#10;JQ7L2u0xmVdOGbFhU92mnvwRqaqmAWtBjxA5VvXuZrgnBEB0MUZSNENbTGIhD5ZebJW6leNDQyUV&#10;wk1iGVgPbCsBxMKOkRpfArZvGpHAm6lq52smVXj0B/eH9in06tB2S3oN8ja9/6mBoWGEB1d/vZaf&#10;GMouz996+uknf/bjP0daS65YvHHrNvbF8vw8QKlrO6wG6UYAlW7K6nrwAkiS6qrUJac4M1aPWqJw&#10;ymQmCfffmjDQBjxNdd6f/4W/7d2h8RYQR2aE4lfU0333O99DNvQzP/oe9Y0vX74IdssBKQ4MOCqo&#10;lCNjzqnKspoXgcXKstBQ1OpBGsKUCmnJhsuqNwEcEZ7q46V2ENLL6DWlEakpT4/nKyqTWJ9YS0Xp&#10;JE8oNs1jmaBQWkzOlGYuKmFYT+KqSF5FDbAAnulwjsDWQ/oB/yQMBMLywP2PvXbu1fvuf2RoYGDm&#10;1g2+AUcIeJsbRO92Sn7Nzc3YrkA0yVFh4VScOTI0di/fXet5h4hGpkQswDqaoXamXn3HtqejgXs8&#10;dwpL4MIE7m302Y4h7SFe0fcYRtBNpizvJqX+/h5azN66w4oI77g6uPOpa7dTBcmPVKRd9B2TefdR&#10;OSXjzmdU4+aOAe/0DM2gcO2mJevbKjqFKgIEXhmdMWstFVQGiTnmygN108ZMiQhQ8/1GPVjsnNHN&#10;DROjTdRymrz8l6hxtnhb85udP8JHrGnXJMQ/vJoBS88riMW4r+sUO4tZzYpPmcY1a1P4gvW0YuPE&#10;ySqXq0KLBob4phDMZJIGPmAUicMn3lap5jFhaBeRwkIprrztqUdPnTiBEVIGuOjoJM6Sz+WqJXKX&#10;19GzSn+W8uMCFXNCHhA/LB8AqcH+MfjwUPvZvTGF+vqyvLaaOpJUUFtEcP/+g7bfk+0i0wMLhd2e&#10;bm+nT5/+4l9/ob5euXj5YqFYAqEZGB3Dn+iikfbAUFe6rzuV4dv01UahdNKfHPpgljfTMFVpFoGW&#10;6kqmyUeidTl/SWXiCk37oFbEsdevMJxSdMboou8xsSGFk3A+UTD6IWhpEkVmvazE7QesIaKkbcCL&#10;5NhHVokLJSKWvqktCi/TDcuUEzkAKMgetcWw5huJYq701NPvXFleoR/N44/fd+36LWaO3qb0p4Fx&#10;SPScbvBvvvm6kows3C6aoxkXLTvhLjtFflircMZb/Q4PJYIwbdr9YOZ+6CFNGJ0ivI4+jb+zW/xb&#10;d/5dn91NVcSBT9vswo9aDZNdr3cfNtKddwdtm7/YqSzsF1GqS7h4n4KdNstPUXNBknZbMFEBjHBJ&#10;fsymEjerI1Yo5jULjESK2XHomm1l7rXzY19IeI1+H9KvjJ/icR/HUMIVmrES81a1f1s01yhjgSbt&#10;iAvfd8nyTy0TWp8oVbWd0m2CWvr6ej0LmW+aFkKW5WGpS1LkbkVGksAaPAt0orWEkG7j6JZCRfdh&#10;j2xuDg0PQ+TFxxJIa1VL0Fntj7/rf1OlEWR3W6O69vMf/VC2vXH0wGT/4ABIaKJv4ObsPBrzxtXL&#10;18+fe+P1lwFTKO6NryTyjLVnYY8vFPMQTCqVjX1TJ+iolc+v8AVabtLFitxJCqyghZlEFBQ004ce&#10;evLQ4SOEaBgZseSV5SXCQ+9//4feeOO1H7/wDI14v//Db6fS2dGp/V3pjKhxdJDXnVFBJt+A5I7o&#10;2sLcWT6o4GhFS+UtKTJljHylYvkm4FLlt9/yG+3+GRjO5OveWyEDh3KD3WmTHajSoaKAwngGywS3&#10;WQaOLMvAHhAhplHxzLV6lbr+XYcP3fObv/W7Fy+e/zu/8Rtoxz/6gz89eOBUpUiFPjoi1p579lsX&#10;L7wGuU9utzFqnSjTstx3y2zMi9sh50ZI8CXoi5IXtrRt/RkIE2fQxnm0u965I5eoKbRucewQnujD&#10;n6BT/FcBT3FtFt+GaKzxOXbYVv5FO+OdcZmfHDlqDfzEZ28OPoJ1mudtXuWOVy1qfec3diq5eLH4&#10;gO2xwyACE0CG6eWCiUy/ZGG0SW0eVjFehrXtuLIS6njgGLm0fwzdAeN16OmE+uO+u2G0QemosJCD&#10;HPYmZEvYYXyLHZOvWB1sIGFax6YpLsveKBdeTG/9DXNuPJ7wOgpe2+VohJQe4pQOqwAOiK2v8vVk&#10;zJip0tt/4MABOjBDAKOpE5RPCRQg4+jkKTKQp6fGfuaD73vw3lNY7mnKLBFV7e65Ob+S7R8iyRYi&#10;vOX7bGBTMABQBHZpVon6XZPyp54yZBP1ZNID0N3MhWsXDpqkLab6hzFkIFhrJNk1M3N7cHicYnH8&#10;CiyCMRw9cpTe1N/5zjfrjforr70MY61vaKxvdCI7MNyR7O3J9nf0ZDA9aBbFky6WhMwgpdAZUq+N&#10;kKKUQV7rr0rx8Y5gXPSxSiTQplecXebBSpwYqcTaiBDLwrLDvOBWqd4CBojBsOrzgopVCRwlGcuf&#10;AqBSpVAMFH5lHajUBkE1GGSwYM+IFJMW5EU2l/XK7ElmikX6xOYBa6enp+iQfvbMfbQ2W15aFq5m&#10;yNwPvv9NuJVGjLIGVxICkZLC5rjbxddyFU0o2m/DundTvwVEcGFWpr9hTbYcHdZ11qYFxczM3gHa&#10;uCexlztwVwEL376bveO+j5nOfuAWSyhWIqaem9z8VgnWAr2LzDuG3TpD/sV4qNFG0gSIwhd2XqDr&#10;xDv/mse4x/QE3CU+j9eppFC5ZtvquRj7xCrcOCnGUHwazqm8WTmTpfeoOFFWMcAsBZBOpfl4V3Ia&#10;UYXKrxZaja7I3HOBI6p97fkmuj5OjPnNl5x5IFVlD7/LPHBwhJh0JrBQMkCW29skvli75MC6MBWg&#10;+ICVDXNkL36YwWRLRfcNDrsFhuSXGOaHtpqYnMLDyOeLsonM3pHbRTCod2DfP/zP/sEH3/P2gWQi&#10;mdikKSr2R7m+UUI9qCpCigwousHjrDFQGkuWaPpDFRB0qrHD4NSiDoeGx+ZmFklpwVHCy3KnXc6i&#10;LjWBbUAMVZcuJmvbwODwxP7DlTpde/Xhk0899p3vfmMRwGZxgeaS/cNjw5MHUgMjbd3pRDILXxUY&#10;xSh5sit1m6SqqRfFE7ar+tfhsXoVNK7eGto7PtK1lUhuqjMMGZN0deiwfB2KueieAkf19WZFYq6V&#10;UQvEziDBcVMBX3U7DKxRsz5DyVEZypVKAvHATLEUA2GqWk12/2QO6I4LFiF9QdRb6yJIP/bKrVvX&#10;3/WO987Mzuzfd/DIkeN//eW/2rdvurFVp+fhsz/+rizhdvquwfSRw8zxLKdBLYZ1yd6fyDrSaKXa&#10;UnHbw1SE06RCCRDNuTEH9R3bzmx8QTTCHhqJ6N3VxN0sjx0SGy93kzHXHTv+Ss0E319iEH0aSXDA&#10;GnxQd33YKg/njb8UVEnLj2JlEeni5metWia6dJs5O7BLXtClNrE8/K8bxaYPTbFJqoK1YOXguG79&#10;03PylF3qmKJuh6EwwTRWvFiszO4MOxCVidiArR6t3V+tGR3EYzs6tZBX9ZmMDRO7EivUaD5VwPk8&#10;3iCel50pKqVqGkfX5YLAlxQGsXZiAomJRajfGJlxwcZRsQWvzxLZoZJw24FMy1tekmWf2D0WNQbn&#10;wAtf8w2Qk+HhMWuzR8OgLkitVtxfFawT/93/8C9PHtnXIBkh2Vlbr2Lc5EvVRKq3vSs9MjZFV9fr&#10;V6/PzdyW71UHkrH8Gqh36l/HctauioolKYc2t8merLhn9M5QCoxPhRjo6jgOv152HfKWWFxZOXL0&#10;BFMEGALJjW6BX//alzGnXnvtFVgt2aGR7NBod7qvvTuNFYF0ImfYb9q+dUBbA1H5E8ATa3uywdeY&#10;Pn2qvB5UtTiCMivIeC6XiKR1t2+mCGhtwIWTgbLNNdTL3Z1tfX20Sa11CqLuqJZB5tPMMtYM98Yy&#10;j0ka6AAQ6R8ewatQ8jFUGq5Ot0xEXbMdXJ2LIIBtCBQtt1Y6F/ZwAwMNzX3f2QevXL5y7733M+Nz&#10;8zPcJDqczszeRqNJzVlOly9WYxbYhq7pUz6jeSXCik0aor1e+1TY/03DhT0mSJEtRrcLXH5i/yVW&#10;B60y1vL6J+mUvTwUF3wf1R5/bRROfLMh7WUH3WUkers11ms/j49jk9GKjEb6KlYZfsk+D9HZTUMF&#10;VbJjQHdetp8unCU+lL+h/0cRfQf1W2wa1+ThL8XWVTwpy+qo1SkSIjQOySTVlgNhYfOhaBZCNFgy&#10;NJOWWWGR3dBpO7piq/1uZe8sBKzmPiFE6IE9K3JsNoh1fbOQg5UsUJ6qFzoxCr5YKtEjohfbHElN&#10;2vxa6ZUw1VYVgL1Y2UP81xgoqm5J2CiTId2vG7o8FAontTIGnAQioO3f+NaLsF9JhBNl1srlZ/pH&#10;4K0n072Lc4vzs7P53PIGaz+/gpzmVheWl+dyyytgKCg9aDWMAGUBOaWvb6inu58aSiTBFMoFlAn7&#10;Nvm7BKyoeKZ6SFgOPanNjp4Pfvjn+4dG8vnVbLrr6bc/9Z1vf/3y9asXL10Gmk0NDA9P7e8dGUv0&#10;YKGozboxj+HIrpPrpBRxU7LWDRDuGQnQnuakWnNU2Yb3zDYAMU9RIViwtRpsFO5P53YD1bKlDvUE&#10;pLqJ+/7HP/8c/BdqDqPLy5VCb3YgXyqOjU6trK39rU9+AuiXq8B/UJVII7kRCVYFJ4vdaz9RR0TF&#10;37gL3vRXMw+gIv5uAutHPYHVbrZRWFtLd6f/d//l/xnd+/CDTxw8dORf/It/MT65jx1jZWn2r77w&#10;KbQWjiorBD+Ke2lsSeenQBpWdW6lhOoeWxUCTJgdqYbBOdCWEglYWCFuQmjtNx0I3nIVE6f//wR5&#10;bv2o1VVpLsmg1fbQJi51rvc8Pu5iHY5jI7pTI9w5mHjwkdD+1PGGi40P7rkBrowiBdFy6j2zlV09&#10;uQ63K/F/e3TWEDrhd7AUtH9rX/Ep3kurqiRgT29mFKnL528PDhHkpDI8UmN1wjG7lTVvM2XODIvH&#10;rBhNmJEXRK9Xq0AqGbFlWtCXv/baGJNqVSMmBL9C2lnw3GH/pgWMFS2WT4UcmTiApDSdm+jag7nt&#10;G5auI0CQvIRGgYAwTvWTsTRFxAyGJ02yVQuus4fm03BcOF21StowAVpUZz3xCx/7BSS+2lhfyhV6&#10;sgN9o9ObdNjqTN2+NXfr1kw+t7q2ulTILVeKa+z2XGo2k2L2CsW1YqmoVBhr+MzByuUaERrEgXEz&#10;zxgLEny1EamjKhW47u6h6jQi+diTbyc0hAf3+OOPIs/f+c638FguXbmKjzM8ta9/ZLQn08trKRR1&#10;UTeMSoa919p141LbLx8oom6Woxl07AmUvN6g3+7mejXZ2b5RKaUoBVvObZdz/+M//q8evffkO598&#10;7PGHzv7CRz+cp5F4V1ujlN9aLw4kU7nleXRRfm21fbPxd37z19/93nf/vd/9+5/+D3+KZNdrFfQw&#10;yLa4Oe0JUo2QEfYUVgBXz0kZg9f9dptUED2OLnUYsJ4s9ogu53YeO3pydm722JGTff2DszMzmDP7&#10;9+2HdLi4MC9HWm2D8cjEqPZ4tt9eX84Bc1D8N/RpjGXLhefOPTxI7Z5mh1mQd0pnq2LaU3bvxEej&#10;29G0+N3ud7spEjTTKMGudsPJbmjL424qw21T/zT8JL7/vgp2P8N1x5PnhkpTf0WOhZ/8ruf1dIJW&#10;O8h8IOloE8oQUrPeqDq+u6fxM0yvqW/AvC71G67Xi/Rgp1aXYWYqLyLymDFYHJ7HwiapRZEBa+/i&#10;1BL2L36DWuHgKmFgBDebXSEJ1lpL1UiUSm9pyl5yzNmxRkBRb3bmQLazEUBadauryhi7iRaFGbZ2&#10;gwiUlisw2bYJ9JTL9NVIrK2t0TyD6LOCnD1JnASjsGtcfA0jhV8lPvHxTxQrtTImU2d63+GT1F2r&#10;1BpvvP7mtauXVxcXq6QmIxzrJN0CI8tDw4OiWxhYKNKCWuFSxFjbbi8RIh0YZQr5VLkwmBUYNpZz&#10;zZUQ4iVWQ+7hr/za32XiEDnYGQ89+MD/+vv/kuSdS1cuF8qVvpGxkel9RI7bifUgsHg9lrVoioTQ&#10;TqRcdHcdY1CJFlw4s7vElJfW22wAM/enepZvXR3pS7WV1/7R7/7Wo2eOV+aud26U1gsr1dxigjaS&#10;+eVtGsVvVNvX66XVpd4eGhU2Mnie3e2F3OrUxFhueemjP/vRT/7iJ7/w558F7oZiwM1YW1kZGhmp&#10;V2rJdFZmmLxuFRnG8eIuYLfIDlTtGJGXbDi6kdyzudkZ+rrTMAqVdPbsA1cuXyKTEKU0PX3gtVde&#10;9NxflKylh8qPla7WbXVpNCpJ0yjYQ96dKudWwQ51o44CsUg7EBRLqb1o/ixosT21SXxc917iZ+hV&#10;uOM9+1D7SfhWFNH28xoC4Eew7T48baXvPngQ+/B+rCb+JgZOUx3YhMT+zq6rM01355ltL4hwUFki&#10;7NQW4XWLRBaGJ0bGk71DQzbvAF+VD9Kd2aFTBL7peFIZRoWKVNUWigDkjroBlrCm/B0GyPLTWoJy&#10;qpbpYoi4hYIQEAnRHXV2FMazI5TbqADrFGSaBeE3HopXhAxjszk0G9J0SkCPog/9v7J9NreMsAdL&#10;HjOE0v+0PRtUHFqk/S06i6nMqsHMmO4CN5X+lkj87Md+CUcnmVbNoNuzC6C4b54/Xy1R/4iqAtBt&#10;83B1kNeeVPfS0jyVvbkJKowg+VHUlgHBRrHJ6cz2DqIHLU2AWJlXrFSohs8UGOpKfeznPgnsAoOO&#10;Yz791BM//vEPKGVy6drlq1cuZ4ZHR6YPAaYkUhlUs5GHjSYbXWe4f27BmtHJnMiTVGxOyZ5YCLQS&#10;6dxqpCg9U8pNDmY/+q63HxoZKM7e6CitVVcWa6vL9WKug1os+dU0SqlaykD5LRUGUt1t5GeWC21b&#10;+CwbUAtBbhNtmwBMIEG/9MlPfPKXfumXf+VX/vgP/830/oOoFRaJFoL1rDXikGxUbo54vd63xVwL&#10;QcIRAYmS6JBrT58+O78wB0PnnnvufePcuUwqY15x4tKl8+xFauWlmBFpQeueteUC7/upb9WmA/Z4&#10;eLUL/6BVbGwCI53iwuWCGn1t59dtf9rrsadMBiNir/HEp3Bl576Pn9WvadeP7nJSU6vxmKP5uNsk&#10;8H5T3cRntG8b5hHNZaRlwigMjNw1dfqyI5fxlEZumwmh04miifU7FOt0v+DogcMgjDaRqDueAnQn&#10;Y1ORIbfnnG/GYVkD6Ai9tlXvQRxea0kYFGKk+Ngm1eK3Emv6v7UACguSM7tC8Vgy/3SwRihBVLzW&#10;RuxVsnyBxXIW9Ga0TgQ9Y4ZzxXQfLRQLuDxEe3HoGL5SZ1TuXyXQuGYzIMQ3T7zr/Z+Y2ncMXslA&#10;38hVpPvixUatsrQ420HpsnqBNhuQxWp11IDqDKHu7PpluSFwWBwcTJEpefxwkLOWEEm9Iso+myYG&#10;UqnXscUwxODnP/bE21ZWlvnonpMnRkcGv/6Nr96en705c3urq2dgfGpwcqor099OzRSIZKrwKkWh&#10;+2P+v/FNNPRQd8IWKqiU5BdqHjnKaOW2jfZaqbNe+tDbHhvq3L740o96uYq15e1SESZvF6Onam5+&#10;NUWBnAK51+Wtainb1VHMyeXJppN8DrRBKS6lX6NPi2tguqQfpFPd+FO/8/d/9+3vfvcX/+ILKkKT&#10;oOxcqC1nm6CqVamauXAWfuKsAxX35TUBQuZieXH+yInjg1CWIQcODV29fIU5gQV37NixixffLJZy&#10;aHzfTzGAiHhzL8PKDDvpznvv60DzIb3qYhIkP1olLg42e+Ezm0Pb1pqaxuIdO2yEFuGIBMW+Ezb8&#10;FumJ1N4OgfL16QPS34CmOKIYTC+3Wf4mz6bx4j1s/FfWydYCEjulWWC5T0nrw7bjoJrCLNrHtqbi&#10;QShQFo3Jw2lRjnpwaezEPt0+55GC9hVgz+iW+b8sSUyFQTJ8uVYrpFhb6uFpPojcIqtkHEamsysJ&#10;SKW91KXFmCgKzVhmjSxi3nECAyqDJ+sQpNQVh9HIXXWbyoMeYQ+OECEpTh4xoz+YK5oDLYh4jwkf&#10;NfcVi0KqPwSLGT99//4Dq2trhMadyIpZ7znKckVMMwpd5du/+1/8485khmSUZ3/8o+W5uVqpuLIw&#10;S//59XqRuv+YTmtry6hCSKcLc7OF3BqKiL5q/BAAiFipEVXkoEC3IT8Q8og0orZcyxFQHnAPswXI&#10;8PFf/NsAv4gchtgTjz/6ox//4MbNG0trq8VqPT04lB2d6B+bTPSkVaMEr6edvJ6wVdvNMTvZhcfu&#10;mzPMLcNHpQEAbDo3aluVtYHu9pP7Jm5deGVt5nofgl/IbVfKlIuhtQe6Q7Eeqg1T26Wjra8HJ2kL&#10;ELgbeggqpFyqEQavEKhZBZHOUh+7va0HC6YG9MNMKfyM9v/VX//1//ipfx8h8KbjDCCwnCw6byi2&#10;zb/RI46Zm9+EQVtCdm9cu3r2vgeL+cLhQ0fPnDn7ve99B3Ijun9kZOjiW29g9IBk41WzWKINxFgY&#10;vjxtxetUzYVvMWODQOOdJlYrLlPm+bvYuADo813kjvgUrgv2FPWwa0UmQ/zPCBbhl3cglM7gUz5D&#10;pPKIEkYbYySPexoozTdbB+Pvujw4IhMhM/G/DNCPrBKfgaDaom24aYeFKY7cy9gWtG9wlqAzFJGz&#10;KvTuJJg6tjI6fukujwE6MvQsvOMaSy4tPG7DU2q1PLFkRA7TxCrAcxYZLDbIMFj+A5eMB/uTc5Gc&#10;xmI2sfQID5wRopM8rCyLN90TWYqDuGRr8C06xQh1oIGqR+2BZJ9DV4AOURp70zEkv6jw8CgP7zAA&#10;SC7gHkq+s9NYlFrC7tMFFCAEwI6QeO/Hf315aWX25q25m7fK+XyllO9USV1iOoACCg3rwjYVzRke&#10;HOrNZGC+2uV1DQ4NYM9r0+4g4Vi1XQYHxhmAHDcSlpRP5CWnVNykuyd96vT9XEKlXHzggfupYvup&#10;P/v3253tl65eoVzn8PTBockD5AH0pLNQZjXFEhRh447K2kKJF65vqxbDQJWAlrNw1yuZjo3uRnmw&#10;a3vt9uX01npqq46W6d5soGOtnG1bUpodNbJBWad+gnZqzt6WVGgZog41XHqgqI0M9VH1gP5roqxU&#10;Cp1ANu0bmSQJB2UML0w2rJFf/rVf/dSf/AmLg2licxAvZWsTQIyOs2wiYVlbJMhQEtuuKNHAo17P&#10;ZnqnJqaY8JMnT8P8BwCD8kgf+3whNz93WwJtWoN9WIlUttIMk1P7P1Xk91vuBkokl00xc2ZBJD9h&#10;O3JN1FwnsXHbBBWbItqEGaPN2U4Z16N1HDI+c4uB47BE+GvxSGPv2YnN4IwUUoSSOg/CTbOgL+44&#10;+y4INvI/bAytMdwIuw+KoCXwHkYYAzexRWYy7UonnkBDm/SWvAxfcJ5BFxmF4ftGY49Q2XhymwIZ&#10;zyfeODcqnernFI2NitI/WG1KQ5eqtc0gKHI5AbbVe76veT0iQyPAlF8BFkGJgJK49YESiebM+gHp&#10;jmj7cTfKXogsznKXhKtDjhwf3Ue7FrfjJEAxwB+5ja5l9B2zxVSKia7jnV1oE1SYwk/Wd9RdKtSA&#10;ouDKB1AyEeMHxVlcWuy4ev3StauXLr91vlzMkZqsnH+hnui2Co4g7YnyRH1XV3vTGUrDklPLoT20&#10;gRYZHx/nOnECuGCRYWzRQ61By3JLSN+VODcamUzfR3/uE+AIt2/fGBkbn5iY/JN//ye9g4PXbt7s&#10;IjcbplzfIFVlyOVppzwUw9WUhaa8roa94TkYeVDo9g8eIJ2wZto36709bV2b1Y7q2npufjjV2b5e&#10;6txaT7ZtUaW8pxO6ocfnodisU1wbM4CkG7zMSmEN72mrUd+CekM53qGB6mqOShIDaKn82nBPJ7qp&#10;myK2pZVM23pbNd8oLPZsVVLt69/85pe3G1WoBRv1GkoKU7Scp0E9dMnYrFBrQh+z7mCio3+gH0/w&#10;W9/+aq6YW1qeX1iYPXHqxGuvv8BSyWay73v/hzPZfm3rCidTAJO6tob7WjyIu4+9E/pSRttvy+68&#10;AwQJEuL7eZQ84koh1Dr1N6OPfOPa82EKTJutb6PxI97HIqfK93ancHn+W+uOFyzuXVhNOJoJVbiW&#10;OwYRn2jHC5tl2xqNLhYJhruBwTHx+xA9Wudq52sleUAR52k9FXHi9ZqF5q9FjFIrGIGgoQWdq/W/&#10;6d+7XUGs/XS7tGvaaHVRJveO2fBQtekERUgVwonxEeezGMiiuvZe6off+uU6dybGZQX2RWum9YU7&#10;Z3o4x681yGW7iNUbUJUSKnIMDg6ACRJaAQx1tot2tahhM5PuLEFAXPRXR255ZnnhBsUWoL0Ril1v&#10;lC0NiR91lQrQZmuFtRITfvnNC7O3b5M6rO42PdJ/dGu/eu3q7Nyca0RpYlQJ2suahxEsUndP5fp2&#10;P/W2d4KwXL9xeWx87NChA+T9LFDPNrdaKFUSyUz/2BQ6JdGdwr5EoQhwVeQ/dPwWL8NnynDZqAe4&#10;cXjxWDbXKTG53ahsVYvblZXu7XqSWFNxrRvzki1CHX8VmUO/06+AxEPVgCSBCkuqrhiY5H67HZpR&#10;Fry9WKxVCqMD2crScnp7axgDplrp70qktzZT1M4p5/s6t7rqlY3iyvrawurtK1/+0l9s1Er9fVkO&#10;jhbGciNw7lEMh4GsWx3r0dqUoYLJhrD8sW9/86ukcr3wwo9Zmr/5d39rZW2R+wnGf9/ZhylJQ+6l&#10;Fod41oJXVAVDSZvYcELv4zXRulTNkvO9NKwSv8F6Ryat83GVq+azKHwwfqotg01ts1Jp89gu43uL&#10;RZAqyaFWoKg0lg63R7qzPvXnnYcKI4/wF7+Epi74CQNw+TM95oIRX358lp+gLv0j+0nTXrPpMyNI&#10;/5VMeX0Ja91tesyvwrmI1qXspz33nrxgKLgyDSZPuH8sHVUnVdP1RKj2CzuOHUY9gDu5SzhMmw2q&#10;NQu2tGCOWyfOjtXAo2QgdadgU8d9wU1RBywRqRwZi9K7o0lrvdE+jVwYLp9xwunLK2tF5tUWHf0i&#10;qrFNv1IBtEgl/vwKNx9zvGNtcQFnh108k6bkfR3wmeQVJpWR4YUBKGKhVIoFxHFTDWvIoVFS4+z8&#10;barVEhkVb8QIfKCRWA0oKi88BdDEXzkbnZ1kJKJoqTyCOzC9b/IP/uD/Dc/9+vVr22invsHe4Yl0&#10;/3AyO4Dck2yowi/essclRDc9KgmsFMmA0aqeP1B5onOjXsnCh62X2mrFPshtpTy8E9i7vitzAMuV&#10;7O5NJ3tpMkZbMwyr9YaK1mxvDfb2oUCZKryi4f4+Shusl8oDNAksVUht3iqWiwtEi3Kd8HnAovJr&#10;iUZ5q7zWvl7OdrVDr//85z9dKayK318tkT+OOvc9RwvSb7CUowZMTmimr5csB9TxrVvXZhdmSpXC&#10;+TdfGZ0YwevBBkGV3P/g46jr7q4UhWH4MTrFFr32fw5lAaYYCox0RyRyO4Q/0gJBxsIsxh6GAd4t&#10;uEnQPndHOH6KZDquEY4SXIv4J0FI76KW/GsWVW36QK2qYZcObf0o1jZ6M5aNCGdxoyx+/gS1GD5q&#10;VZ2xknK0ysHllsfd9Oyd1tDdzhvQoGDAmZVn6sWy5AWXIC9IqpfsURFIUw8OZChHSP/U6tilPePp&#10;4sqt94Niz/zKOPrilEdez+5x7blXMa2mt1WwHbnWeBob+DsO2Uiy7BFPDqeYm5ujIUfizL0PKgCk&#10;/s9luPnqGIigkgiE9ujsrpWRLtXl3dyo06kDpQCDlqofmCfemoiTcqYKFYpq64P9o8BXKExC0Gg1&#10;XU97+4c+8vPwu+YWFuDtPvXkk2+9de7mrRvEeorVWrJvePzQidTAaHe2lwAtt88oC74ugzb1++RY&#10;X7Twwlxib6Hm+qiy36h0VHLd6+W2aqGXXD86POMpbNGnvgMWYRZIOYXVgQuhwdJCkApLg72U2Ovo&#10;zWY171TVJVfQSjmygLIgT5XqzPVbP/7R8zO35tgT+qyWDpOnUpJt7XDYMOpk7213fO7zn7fsDerm&#10;Vq2aSnBH3TyIBA00inoTfWh/pplSTjevX3/iibfdun3zxMnjE5PTL7/w0ujoJCA3RTavXbvEIBWw&#10;Z5zWsghUDDWgWnmwhvd8GOBkSripa6JXtuk6uO/T6qZL9M8mvOB0jHgDbTnRnft/88OwqYdkl/ho&#10;zdNJV+hTC72Ywe//s0fzyIab3Snedzt10xDT4Zt+xN2+Hxs+u16YjSD2pEZucxJmRgeysIz7PNFH&#10;d2qTVmmMNXU8PzY6zGRuPbsskIQKZljKQUDfA1Roy53/Keag2LOCOq5BzAdiLWDyO4/W+vTin9k2&#10;4xNuTBfXrA61Gt1WkK1I3oSeQOy4OutaoUuNrsKsMddMLbiSqDPh7vAheKIKAdgcqWC3+bWs+ATK&#10;AXBQtZ4sE5I3saTooqFJ62rrpE6ZCtnRj4byHxsYHzhBuA4b1WJhIEtpxTqVXEjTXgEHWF5ay6+h&#10;Jul6pRJN25vFUoHKBswCw2BfZxagnPKXvBguE51L3wyr/9p59NgRgjnkH5O7RP1qmCuDsGbHphOY&#10;J22oZBWFtI0dC03MlBbvODLYDHNXDlEgHLR3gyHVq0AnmCcd9WqWEC++A303MFMwUancJ4OvDbeB&#10;Fq3oGvhAzDQ4CEoBcMni3CqrxIBXc2vcyPXaOgDqjas3/vjfffrVV9747nef/eN/+2f/r3/5B9W1&#10;wma11omEb9ZJHeoiHFTM0aPxs5/5NGaojFVF12LcQV4LHpwBQGLupLN9lMsGaegbGEDDFUtr5869&#10;yk3/9re/sX//vpGR0XyevInUgUMnJqcOWTNaGEC69UyCRWO11u5M/N+lYeIV71u3S23TbY6+3Qo0&#10;tEh1c9PbZSm48Lc+mudtPX60+e7yzJt7qeEyNirXMYEf4W/uOZK9LzDSPiHo5YrKxaDF/oqxFY9z&#10;3e2hn0SWiE+gmSVun7j+NWMqciftOH5A02WuHRz+86hCiNQrF2zHSXfaj0EHRJE7j7jzfdQYjo6V&#10;nFaYB8tFcmv1TTRppkAdNAqYQGSw+QRK2tVXV8w3NmMvKMtD6zzqtrGH5o3G1oLW6zYKyQNg2lKU&#10;RxFeQ385ryAVEei9urVd+nbbam61UqUe/haJc/DOOmjAzvcwwpXpR1CWFEaQ3s7OWrEwOkxDxs5i&#10;OV8or/G08robJE3z4JrBFzlfvrDGtYobaizjVCoNlsNZf+YjH8NFIgAAmkDK//d/8F1csLn5OQZL&#10;UaWRiX2dqSxqJ9GlwBg6XCJk+1mIzkvDqHqbHCJ/RrfCFmU7NZo61zeXb92iAl2azZwuYuuN7fWN&#10;TqASMANULv17aIhOKtDWRrJ9C7Ia88whAWuxGLgI+YSWFIlCwdSihkKxUPraN7/Hzwl1lfMV8hTy&#10;ucK/+Oe/38HmUF+nzH87iqdUICMRIk8xt8w5VAFOdhlkfFcrwSAMstOm1vSsDLUH0K7TSf7i17/6&#10;RWyffGF1ZWXxyafesbS4NDgwsl7f/MhHfjEFSQf6P7Ez4B942fKVsR2p7++uf9PXiETUbqo/3GaJ&#10;/hk2rsC10JxFRmCY5WBBaC4F8/8E2Ys/2rlXOzfXUUvbMx1x9ANG543fb4mWmAow6fVn+OcO3RXk&#10;OXhSzqiO0QKXLd9gIzipVST+Jtdi8q9uS/aCtSHzxN80xWGXY8X+FLuzv/5+9H3XRmYvSLn4N/1r&#10;/venPHw5u7LwggO6HBNUNAvArBVAYPPDjSAeLEDKSC1hgcUOoN150yIWA3JmikwVL45htrQILC2q&#10;28/Vql8sjbV5O0xDaUjs44r+QLeFtOHUFLOSvP4Tl4/PzppfWV7Gv2erTjxw35MlbI31EvEdwci4&#10;MygmYqvJHoweOp3SwBMLZWllAVsGpwY2LqnNzAF61KEDA5YTCGQ2O0hqomgw29vVevlnP/bzpBmv&#10;rUGc63rg/vtHR4c+97lPo8CuX7/RkcwcPPtQemSiM91HANl3eQwiQwvNxQ4rN0y4uPnygLDoHJAT&#10;WsHwEo1aur22tTbXWSttV4opQsUKf/MNaxmfaFP+phr7aD6BuHAzbd+Xopd/aiyjAm0DVY8Lesgm&#10;wV16QaOA37p4lVmrwPaj01p3J6EsqDoj46MlcohAhUVblqyvb7V/69s/qK+TGE3tKGs2YqJlzyBq&#10;3A9F9drby4VSKpNF97AiSnio5dKp0/eQVHXqxL2U075y5QqpWWoUvb01M3vNM8GU1gC8wiEaFAdT&#10;fvaei5TLcYc8klRTMW7C2pu23IJzcbeAka2wvWWAkexQJfGhYoclWp1+w5rmQpCS5qltXJGbE53N&#10;IZUw2pahRp8HSkG4DmXBGEgv4deog3SEvBubiRAN8k8N22r5Zvza/D39T6ojqmslCW+Kd1ODR79q&#10;ni4WyfiKWubD9bvWnnFBodiXkspZFYdFkh+p4BYtKmvCb5YbJKpWr0YRVeTB0RC7R35z9eCVtU8W&#10;IUWL3qI/vBD2YZ1Pede3aqkAYSviN8QGU5je+K6HoTTXAPMu19t+AT8e88lUliLcBvqoJgv7pTyC&#10;RPvy0hJret++fSiBDUwNlivp/5v1GtrEsmZU1Yl0QVomLyxA2M/LgSAr0MwuRB4wGKDBGg1DBFbU&#10;ExeCa8GFgYNPLLSvf3hi8gCxdqo6kzF89PCBP/vTP4EkM7+4tNWT7t93LDk02dU7tNWhUgaekgBN&#10;AyAY0ZbHwE2VK6tCawS+xRNpA+KhTuUmBcbR1VwESDR+EuGmjo1K51aN0iWWegCcugnkvdWo4sc1&#10;2jeYlfX2rooYKkw0jNvtCoXtBHJ14icp31IclLZyriCeyUZjNb/60AP39fZnN7Y3upO0BEvS4BDE&#10;PdObpRgVpinUOCr3VlZWKE5FBPp/+mf/ozYTiEk9mbYO8h7dmELPqnO9gRkkFREFS2X6htSygDo6&#10;HW1w8S+89Spl9DGWVpYXzp49BUkZ1Zrt7X3qbe8aHJogLUzODt6c2rt0UvWGjNNWW8B37yCJYYNx&#10;7mcMl2jjDewQmU7ae8VttpyB6P1gUIQ7a/JnFTWcahK0g7sE/qbI0dEzWBCxJPmGa9U9mkxT+5IR&#10;wz11K9pQI4/KfiCdH5tRwZgK6EBI3hXWJgtIBzeTypL6gqaQgWAcO3c2dahdR3MjwvRV82/wbnRx&#10;QWIlncpE14TGQR2LdRiJM9gpmj2nvFibzNYXrK8otGZyHtSNRhebLd4CvankY7MSY9YtFr2Qi6HK&#10;yjSi4Ti4B9RvVnBXlDurAaV+mkS7N412aRWbpA1DnJQKCyqV1LZdrhRZvcTFiZfoOOJNWWK/wqLI&#10;tN0VhMfmMsZxgzlMioqXy7WcY/ZRT9NHuZCmV6KgbIUCs+v4A3MLc5gt+Gp9/b0dVUrvZrpHBgeJ&#10;iTYw9ytV7K3BgX4uOpdbWcmtVKtlaRgciHXcqm4VmN9sUyu/hPKMOZ8y/7sSRIuZNjZV9QBLZn/u&#10;459UlZVGg4jGY48+ev3qlVu3rxdKxdViKd03BMONiE9nMptA8+E5KICGJlWxErk9AlbkVxq8gpal&#10;NpY6GJjlxndFpkLnELmhH+vi7M16pQBVTwF59TnVAlGWpCwZHaZSb1Sg2Zg9Cf4qXQs/hcuxxpCY&#10;GHQdrVVoRYRpR4i5AZ6UKxd/9ZO/cPzYkfGRQe4e3RU//IH3TO+bpuM6jhL53fVyBQVYWlvNLy0h&#10;6E6PsnVgKEEQm1BRibsP+xHPBYXCpsJ0QZDjEquNyhe++OcM5OVXnu3vz0xNTRASAtFn8GfPPozx&#10;a4UqtQ+oQji5FVYaw3eq2GYO74R9OIIDwiL1zX/vvzaT+p57Sju8jxZ/JD6j7fjBjIm3VgMx5c0F&#10;PueOIEkwk+wIEZJiG2zYZS1Lz0SrxWxpsZTCZy2qM3YS4p10jyO4GbDDYNi9Hzc3Yhubj7D1TbuO&#10;MM+CY8I0mUHjcdg7/ob4rDYS+Rx+tFih7Dyj9LOXfPSgkvWEDJrX5ycEaEwsVBPeUAW2TCi2Fs0x&#10;qNW1wG6bz85rB3E716fcrwZXelewxq2eYF1Gowwzb9sArxVD1YGkExWDtQewKb260CN8QtgB+rn1&#10;AUUtdCQOHzrONSlnML9m4R6ygrsJX1G/njAQxgz6z2prk4VAlKejVMYSI9xpNdDQkZ3YBChLpXSn&#10;Uv005NNVtG+fufdMuVJCPKiX98jjj336M/+hvF67cv1qun9oYHLf+JETpPaoADUhLtuKbQciC5lr&#10;R6F00eeDQmvGdAVjFWTmkyhzF8sFTASnYKuRbtuYu3x+It2Zhh+rtG96IJHXJHItsVh0sPOEVNhW&#10;v8a1W6eGJDQSrBbfcm2y6Z28XlN79c10b4Y1RCFq0J3Dhw9MT0yePn3P0089lunro31aD8Q/eHPk&#10;aII01ddzxVJnMl3b6vj6t7+b6E6jMdRvKNjdfqujfd4oRfK5ZVTLVNBjYwOsmq5oY6MT+ULxve/7&#10;wMsvvzQyPIqPOTo2eu3qFXZ3VYpQ4jM2sBFAQsK9UU7ctwqrXO6Ru4Sxz7VTWnxt+Vp3A8diDmEZ&#10;RXIVedzNT1pko9Uy8t+JGW715/yvjcr+aiAWTbEhmYkjm8C8fbuTwchw+eSuyyMw1ROmzY9vXrB9&#10;322mkGujBXPn1e35jl1IU2u0umXRxduYvfyT9KwFCCPBNPo8H+s72q6bw/OwXvjrZ9HBfZzRX76h&#10;uA8GrFLTquT7mO/jF2WKyk7llylrzqTZL5gna8R3W71WX66YnyHwQQvY6RI+xWbF7bhxAV7xPjbm&#10;VRm24tTHeKJNRbhtG826wVaCY51GbxUS7B7pcrgLBF4oesBBjCEjVlqRXOpGY3pqGgFJDA1SHolg&#10;zionwkPywdGwBmRBVgZZh8RHlH0APNFZpuNvdxrRxbmiQzAIM1FobAFo58sra2QhUncJmOHDP/Oz&#10;FM0HegCafeKpJ19+5fnL1y4TTsaw6+4bOnj6gdTgKDqTa7V4mN1MMyPdtoSlIr1hM8Q0uJFoT6vW&#10;hy8AqkzGwUY91b5Zmr2ValRQlcSYWGmVqiL45g5vpXvpXAy+LL4HuYLdnZSvo85+khwMkgUNypeF&#10;ie7mtPDQwDiASLjgwf4BymXOzS2iT6kaDLUEZQA7Ol8oYI2gPrEciiUKWW0SBV+rNr77w2dRrsSt&#10;FHcM94U1Gu3rdG5H/VoWKRcET5nrcYoI3dryqznoyGjw40dPHTt+/Btf/+q+6QNM9eTU1BtvvKp6&#10;paL/YFQRTaMivyKRtmpdOsLCtBVq6z1KhLNPdj9iAROUFNa+C0BYijKyXHx3PnZpE9/WbCna153U&#10;bK99y7Wl6zetZZQ2bOPFRfZOJFSxZvTFECTcNlg/glwpEZJDNNqkw67gp/29cxLid0zfNdWNps60&#10;rM+MSXdQwfYTV3l3hV13iXPLWaibj/OCvblbp7iURgfXnIQJNTtFKsYi3ZJq8ZMD7954pMJomQ0V&#10;TbDbp/G59o7n1lAhVTS1fkDO09c/RPGIqy6F70dHCPfLTm29gcA4rOgcX8ABtxF6B+gUFhM6zpfB&#10;ysqK8os3Ng7sP6B6tPunDqJrkDfsK0gmudxqqVBEIAiMqKkqNkh7gg1cVorG3wWXvbszTV41IWRC&#10;zqkseS7YPrVkT5qKT13d6Qfuf1Tte0pruHD9I8Mn7jnxZ3/2p8jTwvLSZqL7wJkHUyPj3dkhVyi2&#10;+IRkkRgNiux4u3mzjrR5TNghW21uWl7MEWqFpAOA5M1qdWmms17EAVV5mLaOdKYXmp0Qahq5J2Go&#10;JNgb+HIG0h7qI5PG+6S+DafQjQFqtZo2HJZYDDYNl5xJZ65evfGd7/3o1XMXXjj35tVbt1fzheHh&#10;YWgDYlbiBSoRcxvsluBwZ7J3va3zuZdfzxUpWEvzYxessGXZJehKuBHhEsxGsMRHEoUalbXcZtsG&#10;tWkPHTyETjxy+Nj5N9+g+A0xqcGBYVojzc/NMnzcXsL87Arq/hEeTkjwZ9g/g4pxZROEOWLJROon&#10;qCKrvRxlskZWoGZdJB6z651LGjSkmQjGYpYecYDUi2h7gC6IXLS/+j+bj6buMzHWkXbrPL1vW7T/&#10;UHrHjRqPm/rTlKgWfMu1x5Nw5zCinSgctvnPaBJieY5fSIAtTGuX4NnJzXlufi260rueItgERgzb&#10;U6dEoTHTA+YBuXy6BeG+T6RWgjfHB9IrZmUg8uqdHLS2Bchs0EE7eGUWlTQTS473DbQklc169IgM&#10;GE22DFxdtd5xZMiEz8Avbbr8ynWK90u1uKVoDcQYvDE7oA+V33BKTp48yVRhaHdk0klqEbE+1Ias&#10;XrcDK+FNpRElQmo1AVCwTl3mOhIOxZYnG38nrkWpDCZdV05CZ3exUiYJut6oUVkp3Zuu1isEmx99&#10;9JHP/+XnsgP9ly5fSvRkBib390/s70r14ydR6Z6JU6K0usYyN4rH6txaNwrIUJCBv+CbcHxFedMT&#10;g0ILW9OP3dS2/dpzP6bYCXIGoTadxPtorKyugnpgBoAb1YCP1NJVda/4LRPBP6uUtxSszrxwJPSa&#10;aS+5WJr0cqUKCefS1esXr9xUJyNrqvSD51859+YFzinjc2u7jIlSLrtPy99/8k/+L0wVtZrAPYIY&#10;ae2HZeLvWPDPXQ7dH/O4xGge2zddr1Rv375+e+7mX33pc8ur87/8y79arZZ6s3iR9fe852dGRieo&#10;ccsVQNaVzeIRsWAq+1LzFcZfJSJobw0mtN6JxtMq4D4ez6IyjzICUM171hHMDLfB7ny4TRCDryKq&#10;W8VM/3L0whTpXR4hWBko7c0vBUTQZSg0DHZevJtkgZfho71zYPGBIoW7h43WOqJweZEl5R+FM+31&#10;05980vjIuwbGPyPjMVLzLdHleMZcEbgucARDzTC9+4VtrIrsWEhYJoPiR2z9iKekRgUOvH/Wzva1&#10;8YCNfq2N09MIYwjWZtIm08wWix1FFravUnv4Ivcl3GrLsO8S6uasICKzs3O04lQOsedP9/R0jAyR&#10;2gKwWqMgvhVJaR4IYIIIsWrVEnTowI7pAzWgLiK+SYeKUAIiWsaVKFrKt2Yenn76nWy/KC1G8fiT&#10;Ty2vLl2/dnVxcUGuUzJ98NTZznQ/SAoZyFAvwlRamU95yFqu2ighrAKzUuibzG/AINMpG9umcGyb&#10;kwICfGELIXjctrGudj+kEWNodHbR7QA8G/iV2D5uTjqbwc5BM1UgqnSQoJgCXaZVGTEgbhnNnAb7&#10;B/t6eylchVaiV8b48KhAl/r6SH8fc6texh1tA33ZNy9egknCO2treXglUKeBcplw4nPDw6OMB3DX&#10;gCQzG2xxOdTh3omuz+68KRRL0JJCo6jLZnZgkPv9wvM/All67vkf9vVn9u3fX62VQeawLu89+7B3&#10;hlPKfE8yCHzkCdo/w1niJeKLRZtNzN2+Q8Z9rcerxAbsf0JIRwWioqeB4vbUrdHw9TUFDRwFsIqq&#10;5qHHcMDddUrEi9FdjK7Gf2n53eJw+lNnc/aHG0yxzmqqvFg17JL5n6B07hxYUGexWvEXITikiW5R&#10;QNHtjFzO2P7yIbb+MzLEmrF/n+1WBWSeyI6LsPJtEnLRZWVrN1U8PxehPVI93k8j0NhExgoTpYGY&#10;kcILjqOelgagAMxZfR9j09/pF5tCsZ06WgmuUxB8dfJSHwntk3pLaWzcKdr0Ud1MS5ly95sbZ8+c&#10;RfoAT3BaxKG3rj3KzfELRggt+Uj7hXo/K9wLFQXCPrgJ/ZZ74alSoynTO0ArHKwe7BmiFdaruGN8&#10;agKZJfYMD+bUvWe+9e1vYvfPzs13pbMUr+5M9/ake7t60kK9pTP1G4/JYxEZD5rrNctWXHzOzS0B&#10;hFEARV3PWeVkMW0pnYdaBJBZIb3zT9i0CJ4MAfTbZl1NnAGPIdrhDVFibpOc4s7ZXOnmIhW6Cyu5&#10;Sk1NRrrT2f6RkfFMbz/x5f7+oXvOnDl9z2l8OupZDQ4M1DbWlR3U1Yn3x4YMr8Anh9Fimi2v5pLp&#10;DA0Me/sG0Lk6CyBOjxpW+tfiVR5vQe7M8hGurRq2enROqcy0IupZXlkulAovvPDMrVuX3/+B9+Xz&#10;OX7IHTl8+PiRY6fRQAoZCXByHMaDtdqh/GnOdewhONnMYmg/6RHUiu9yvjpbxdx/6pIQfcUw2djb&#10;kckVnuHLkYt0t9O2yueeGqGpJaNV7pMZW0O+hbZoo+am2nrw1gHczW6y932Kmn8t4i75tQu3aXS7&#10;OESR976yWIu1Diyak+ZPbLpkcKgXhxctbzFSwmv7ihksUihhgu1nwjKsyACnw0BQtp65ou4otY7M&#10;SXEcQduYTaBlG7I3N80NH3NzfUZHaJ1GT5japbL9V2C08F356w0PgVfwVlyLJYaIM9eqIsNYx3MD&#10;kikZzR9IMvhvKqcEuEnqDEuasrI4BMbS2643qj5ARkuwk4yVRx95EguITmA9qZ7HH39sdn7mR8/+&#10;eCW3ilvUNzo1ffzeZP9oV2awoxvOGAMDFnGMjn9Bt1dlM8BMZS9q50OS9b/Yu+WbYtYDdHE36uUk&#10;BdkaldztqxnUDWbGBgxggumbiAXSjzMHQTmZTQONgk/h7yzmCjfnl67PLVy9PT9PsapiWanKqQyF&#10;1wb6B/qGBusbW7R+pJlZTyq5b2KC9uplOtGXSZ2ibmbq1IljY5Pj4NZ9A/3V+jphIMAbSoInB0a+&#10;+cwLGx3dqC2RSTQf2q+4DdKBkUHdzLOwjjC2UCT5GFeYH/yTuntzM7fo0IhZd/99D1Ghb2lpmRWE&#10;SXno0KHz587p29qmVC2cJ4AZs8a1sVYIalkcJGyTtgtJ7xgxtGnQhhVsGsgLcESeVFhFtlhVV9mx&#10;AFNU7nfosuzL4enGooEisVozRdbcyF1Qdz+1bdjVu/LyL7hibBm/AtRCIltoJibSfl3B0vn/ywuZ&#10;ebo4F283i+SlupZxTp1RFyQOekMrtvUy4zmXig9XYRZp9DWwMxJmifsg1VVq5dCH0DiitvcYamhB&#10;IIMurNtxHJRx3REelhLJ+OI3HLWFhC9Sp6oCCCcJzq/7SoxYtC/MSTHfVWMSsDOVwlTxjET0pYEm&#10;PtzApbF5CLaVbdLitnm0Td8ErNikDK1KspErSCSHp1mpm1RsQnY4iawnKiMohZEuO4oWu72lhurY&#10;VkRA8Cra22SnINGy1w2YMxBrm3CJdfnZWFlcpTb0o48/3T84hNQpsTKbOnrs6Be/9JfEXxeXlmjW&#10;M0mF54mDvaOTXZk+orAmHq5bGbi8RIsZi5fCwZVSnaAmlRp0baHYmHSMwlq1Z6vRD9RazvW1byQb&#10;1YePH2orr9YKOaqfYJiAa3JxwxD1uhMCZGHm0IsH+KNSv3D1xvwyaGhHvlxdLZVWiqXbS0u35hdy&#10;tP/Afuvsgj2EElojD5AUQ8gk6eShA1P7pqdOHT+Eijlx8tgTTzzWO9B/8PChodERiETqOkiYqStV&#10;2+761g+f3ejoWicYJcKybRdmMDuDwbdA2xIFegUP2zeVbUq6aE4tDYsG0ur0iG1y9t77Dh488oPv&#10;fw8fC2oCSQNXrl6hnDi3x9kFWoPq1M3dUtek0HrOdUb8CI7PDrdHMy5BcRlu+W60+YeiNfGmF21/&#10;zd1s9862hymka7/bwzaK1n0v3mDtRVjetvHKdopU4q5r2/HPPSz5n/T1nZPUDOVESiQMw2KrpvVs&#10;P999kj1PGvxHuwzdXksk5zKkU1TvXToFtEHmg8XVbQmYijVHkP8btGEWij30heiFLaXgVsf1ZXGQ&#10;pXtDkEj7ij8cXvFgkddqM3uGVCBxar1EAt9yuGTXYoh0inZGvkdEEmDUhir7ir5UIlBtb8/Ozi4t&#10;L6Go4JsABXCoqalphkxTQRqnj6A4CO9wXmPQKK9FdoIaizEsBsM4xBNxo1femoHhG40aefoYYLQw&#10;P37y9KFDR9DxzACtsN79/g/cnLn5xoXzM/OzdCEb3Xdk4tAp0nu60jgaIuGJNmeeG/c0BHUkhBBH&#10;2pEUee1WhFFGPrv/1laqra2X81MyqrQ6ktg+0Nu9dvWt0uz1Rpk06VWSqonh0KwHblyKmdsmI5mG&#10;ZLRh7+Yob1y8QsFwzB5/gmtBAayp/cjGzfn567dniOwUqtUbC/PL+eLs8nLvQC9kX+bv8MED6Wz6&#10;ntP37Dt4AM8w2ds7MDxSrq/DSekbHIQMvNHWtZ3MfOO7z9B9laLe3Ckr4WdR5HgZNnWKlpzTam01&#10;CZ1QfWCMs41GOpkqFZQbcerU6S996Qvve/8HCcu9+eZ5dArl4I4cOXHl0iX9jFviPo8tRAuvMj0q&#10;jh0eAXAKoq59OGzvpk7MY3JvSbPvCURuL9gSN6rXzkck67F536KK3DLfYY24mXa3R6hdaDjMzm+G&#10;AdgSbz7cubcFfQcmFJ3j/xedYpMSnvGY3UHxf8ZX7V+720PSHgCpFpKIbSwYXK5TKGhhZZU8AByO&#10;F5S1RXgMUtpxhngYCpw0P2GlNdzxgSvhJa75MMSHDT3RP0Pmof4bnVGYLtiqEvbcJjJDxeTal4Dd&#10;l/hM7W2rK8t+3UB+ZN6XymVQS1YpNQ3Izme3E/RjKmZ0hB6kaBbJdaJ/YFgKZRMSu/6CHuh8FoWx&#10;QlMgKSKFqMseJPf1qidrV0gpLK6BVhJIHh+fOHXq7NDQCGlORF5o4Tm1b+pTn/p3lKCam1/sHR6b&#10;PnZmYGI/zY+Be9DDqWwaxMimCPG3+gYKDyvHmpAyqhVRwfeD/LJVr/QQIa9XutZL/e2bmc1K31Yt&#10;UVqp3L461NmW3F6HSsvvacHD1WqsXYksBp5aavTohvZ0La2s5daowNYzNjJCUH1ibAJbrr2rg3Ay&#10;JimhFNCQXLGMzXJjZu7G3PzFq9e+9u3vQ+AhCt3fD78li2KqbbbNra6i2GcWV+j6mitU1grVCsz/&#10;zW3KvnztO99vgwGowJH6LVrBHvMemnaK55gHmlakU/Q5zhcKZXBwiAXHDwjJU/H35D1nSOmkaeEL&#10;zz8HhQ/CIuPHwKUcH7oD6pN2EFs3eAdkl1Eyx71uzWgsIpJ3RwxMizn3TBmaYnWb5Lq82J4pfppY&#10;Z848i9H+WLjjPdMXtgYQXuwtaHsooCCiQTLCgGMNFqwCjhZttoGpGvb8uymO1vebEhiJX6yJ7vy5&#10;f+Sj33GQSKfdqT40ZT9ZtUWTEUai8KUEhy45CBO3WI0HKVbE3hnqP7ifJRfDLZJYo2pULerdoLRQ&#10;bAm9j4SrWYdVqLVDyWg1BraitWo0Zk1gQnlaD+vY8TErqBgni8HCRg7ZOKDrt8ymwl7YZjEwMLC0&#10;tGjdEXHD6WzXRdiYb7J9WtBWhZP4xejoKNjl9DR2ivky2T7CFioyQMN2YhemT1Rf2tImvMOeilsp&#10;hAugmqC5Otm8axjhyZ5ubCtm5fQ9946OTWCEA9gwlvd84P1/9aW/oD4+TYI705mxg8fHDp1ID41t&#10;qawCzdQJdpB0ZEKnEJL489pyyeiBuGFtZ5liuLXtm7WOzUr3ejHVKAy3N3rKC+++/+R2bmH2wmv5&#10;+dvFhTmSg6kUKwhARDVdG30/4OGhFLl3Y+OjTOqlazeh3kwMDUFpE84KJNTTRTFrgGT5ecLGlTJJ&#10;169ipbScKwIt42L0Z1P91FZJpxvYTonOpULxr771vedffePazCzOymJubWkld+6tS6+dv7CSL125&#10;OaNu9+jKTAaE2NaIX14kf6b7XQs0V7BtPNaHTDYvS4BmTwrI1cGGsyi1e+45Mzwy+sorLx4+fIws&#10;8PHxqVdffVFVx5WoiqNktGtVDqYmNlo+0FVirWLKxReHQamsWnOazSp2ozqqbisgwQYWiGpN6kLM&#10;drXBsxCMOaQv+xr1hvB63fLUoYKSc83R8gw0kxZAeRf9RFrPjCWdxC/BmWktRe19AH5Y/4KzSOJv&#10;hl8F2o4ZRPGhtJwjCrLfp3DDwm0zVyQ847M0zxVa0PoPdz1dQ5mrbgapHUrwNwFIJoqdz3WKdbDx&#10;0ie6F1afRJUVI4ApMo4c07er1wbZomS0TkhqxeYRxUpN1EWyAr+Q9jCkJSolaTc6OFO8VL199etR&#10;yQJDFLQGXKe0qDC5rv4OPx0YGJyfX+Ds+FnqDkg4gmxINAsaa2NLY1BbGrhZSSwXzry6upJI946R&#10;nAarNdGetH7eipqYDNhVmmoJp6TYUl1EF0WPVPtb0en90wePHTtJTSMAIULI9z/0AOrzmWe+Tyxp&#10;eXWlb2Ti4OkHk/QSw3rI9jJM6zKt5EiOTIN087Y8oLMuU0XpgUhaNYl7VFvrTdRT9fxoot6/kX/k&#10;yGR7YeHauZdy87epg9/X3a1mgBKVNqwyUBLZVW3tmc6ewd7e/l5sojZatTJamDBY+eViET1YQ2Fs&#10;blapi0QZW5U7WLdCFSkiwVThxqeg0MHBfRPTo2P0icwXi/hENxcWXr1w5YXX34TVNru08uJr527P&#10;zL/wymu3ZxagsZy/eJHuSKlsX6KHso/lsIUbSmsYrW+Fbk/KAjA3nT8WmYXtQ5BfXdvFQMP/VEkX&#10;UPSNzb6+AbK3P/nJv/3sj5+BvE8wHztzfGz0rbdeJ2okPUK1Wpl3ZGCJgBTJdnNh2D3UMBAh/9Rc&#10;nkA/NeXmC9brX7hOMUkIYw5axr4Z9u74hSFqsZPiL3xRujfk52q+H7/Whx5LscocpnfD8vVRhL8m&#10;5zZvYrLbVhwx6PX9He+0furXaMcM3/dt3I7degT/jpJXdr1v19/8rc2Yz5sdWdrJo2/6a4O0SY7s&#10;QVNYEsYIpJALj07hoCTTWTkUnZHkV8mWjc0C6RaFt38Eb8gmwM2iYEFYr3X+xd1Hp9gagMWdbVZa&#10;M6Q1YqConbtiz9Z6NT6GlaC08K5BlMJZdioUU19h8zNFJndpcHCQv1go8fJyb4sBMGAGA0CLvYxH&#10;Bvii/J5UeswwYEwE6Bv6EoitMSmkVNz3jqwjTCr6FouMJD0j4Cdxz6l7p6b3g2suzC/09fefPHPq&#10;j/7oD9bWcMSWEt3Jkf2H9x0/s92d3oLi1jsoGh19ApPAiuoItOl5PSpvgO9TA1fQ1ifNUu3qqHU2&#10;Cpm24kiiOt2zOZls9G0UXvjBt29dvTw5RNX9NNwNOoYyMtpFAtlQ2YU0Q2j42W50Sl8P1A/wTkry&#10;VqtU9bRK1Ju5/FqhUMJnq2+otytzwJSr/KXB5CjdTCpNFIwWitmebmrFoPtnlpZuLi7NreQWV9dm&#10;lpfLtUaeTjx5dV/kR3D8hjGHJuiynEcrgROF0vaOp5j8umz4ffWdyPdf0zg40BR3oUWRHqDRUIAw&#10;snL5wsjQKLj64aNHH3n08T/+o3996PBhDBkue3FxBiNJGxxKybIWudlwFRXHMavE1t+Opw/BAZdg&#10;cdtKDlZJlInjm2G0V/rClipwhlvzERFaw+d2zhatFPRINAxXDS1/g261dyLbTbPfpK76QAIvw8IR&#10;7hTsPE7LMSO7qXmWYFaEeXDNFT41gWnROHafbGr8O/JWtD3HZzS/0c8eHB/XA5EN6PfSj2njJInc&#10;m2L6yIUauJ2C70N+GxUzjC3hkSZ9K4qmhTHanLuSDxfdvBdUCLKsHxQKpkEvOex9WVMcBmg7Vdb0&#10;iL+w2FmMkOkw9kUjBJD+b+EYZ3jrmv326yGd4kuVcbgjrOpzPT2oFYeQcdIZISNBg5w5c28uB/VB&#10;aLRK5nLEvoH9SggGblRGWKdoHjokNDGLevo6i6AbzDajPqg6I7bP8WMnjh2/x7sx0qjw/gfvQ1zf&#10;vPBGLp+H6Efy8f4z9ycHR9q7aUOeBXDFxlPGNPCv9mkgG3XwFFbJ+1v4GZZcsFFN91B6YGkgUUmW&#10;F6d7GmOJ+sh2ZXttpba2xqRSCxImHkwZtABTge6obW2vlWGNNCidu390lNRIlA7xn3KFIo8NMgdB&#10;b6HiUJOBqRkdgn3Sf/zY0Ru3Z/p6++fnlmgqQnJBBghmcz3ZkegFnO/oQHFhHSwpQrS6mMMI6lJ7&#10;+XUOkpZ2J1Eae4zQOuRdNbbe6k6rJILWYggTuiUcrUatO2N/uG1tjp8BGtDtFR5W1Qbrz4IhRWi+&#10;UirQrf355370zne+s693gHLiyVQGuGpqYvz8udcAhrAQ+b3V1xAzqClifs6wIvxs0Qq117bEfIMM&#10;QhJuuN9mX+n2I6c++IuwviKTWIeIn9H6j02VpjT44VoetkuFibElK8GzH0an8AHEx5TrHUZ1x8F2&#10;fDN8uuPge/4i3BJXVWZvuanUfF/63ctJhktyheKqJEyQbmL8WsraDXuP4EqkdZMFqZtOoSFEO/2S&#10;6buCZIJnmbC6MauFwYISZdYE21VeEO74Ajis3x0vls8LKJ39/X2WkhqIcw5/up2iom7uQob77ZcS&#10;TDYlFFp1EUwVayajrLcwBaZUfAC2UDQqfXNzUxZ9T5LgzsLC4vHjJ4bxzEdHSSbETrGmDp2wLwwM&#10;Rfz6prAScCHUolgxY9p5wIitW7BLPhOugROBFOGyzCa0AX7H6NDowYOHIUeUaf3X2d7bl5ycHCX/&#10;mGKq8wsrqYHxsaNnhg8ea09mulP0twCjERtdx/RaBLqdVBUhn7iGPQhyJcB6E73QsZm71b+ZH9zI&#10;7U82ugq3B7fL9AFJNjZu3JilDAyQ6hwUsWX8kvpAb5ZK0KROF7C9ausD2cxEX1+yo41wsipTdVLd&#10;WpxXEgmJzJMPeWB6krTGYqlMnGVpBUZsanh0FDp/hmp9HW1Hx0eHVIqqfd/YGNUefv7nPz46Of3K&#10;+YsrubJ1wlb/WlKg6AyHUib9abh/cLCvDzVYX6+sU8ClR7rfaTSmOUCFBJVQqA7EiqcmLixizDEt&#10;BjNhRNq0jVHegDFZSXoA/6ZozCZm5yOPPP79H/zwwIGj1h9WZUqXlhe4jTJj6c1ao2Muh0ExcUoW&#10;ihfvkXqKiwVGYXuXG9s8zeQ2sdGbtheFzco2Mf2J9ZErAr+kFpn1jSYwg2PTqFU675Rp+dE7DtQC&#10;Xfge6cId6RETTD978+EUr126ydmAJnct6i4+WdDlQUw8iUesbVMFHrn1a7N/BuM/FrNwITplBIcH&#10;y8ml1npZKVwpW0HVpAV0qW4jk4yAK9+HSEK9lE6rK4yd0O681WGLDBzv1BNGHFlqAcByFFUl09h9&#10;YYupHBJ5bCqLqq3AOGXGylUBY+N/hofRZlU6J9gG9h18Fmt0Ye23LCEIeMVz371lFfcfl8S0iSbG&#10;ut9BQwMGkoeBHuFKrYa2gkcsM0bDzgqewkEU2WqsV5TSZkRowGN1F6fAkpr/AvYSb0gCPqh0i609&#10;/k8iD5qSmrtT+/aPT04ks2pPk84kz9579sJbb/Cd27dvY8z0TewfPnAkITp/lpxe6stFi8BsLWXw&#10;qepGJV8gTEOpSsgwFL0fTLZtrt6c7t6YbC+NbRS3Z68NbZazjWJtaWGjWqoqvWgdiJQu8fD0WFrK&#10;XyqXhcFYlIzmHiu5HEOF/wZSQbl8OnWArQz2948ND02PjZBKc/rE4dNHDpH888Cpk6P9fRSzO3Vo&#10;/9hAdpgsw8314WxyYiCb7O5421OPZvqyTz35+GquwMwW1vIAuQcnJgg6/eJHPyTyGS2AVpbmbl49&#10;dXji3//hP9+sLiW2im2bZciAUJq5jdwhMjOs6rXFbPWwpRG2hGgn1DoySVMfbRHbmFsc7zcunCNF&#10;6Qt/8Rl4QE8/9dT5C+fRgOjjhx95mpxp7iI6FMAHD1ksIerXWS62GtwZ9qZF4wGoHdur6RJtUIFN&#10;b6Nyy1SlkiUixg3xPdoHLQPK+JROFY9fK2pgTzNxtFp3U83vMDGiw9jab3nEe2OsWNw8DtLuwwgG&#10;lTw+f+46WjwSH0/r0zVAYH1E6IXtmc27EGsTaXn7akw/81E5qyzoF/uPDmtS2hy/dmHFXKIIbtBL&#10;wY2Jfmw6LBiG8W+1PkxF+8TYP6U943nS/e2kn2ka/AIUkH/inostYg8/ov0K6qi/E8YmBoFMGPjn&#10;cj7Yf8EEOLJXq+R9gqHW8YKiSt38JdfMHCeBr4gYyoKTskKwUzgqesN69noL36De+SZbt19fYnh4&#10;yuNSzshkiHj1/NWIATR5UwcSsCx+S7WEwY9iO3zk6LETJ3LFPIwYQjnUkSN+DBN/tVisrm+mYYYd&#10;PDY0dbAnNYCabk+oNbzb3aQHcG8pYFmvrRM1QuSpM5Mi0F0t9HetJwq3RjfXthcuZ0ormwu3jg6m&#10;NwsrW9UKWY7Uf3rr1kJPb+9ioVQS+4uKUG29hGa2tkubW8u5NXYIPIeBTGaonxSnJPCKCtqZfChK&#10;Zc2XxsZGlkjbod61EQOhsfSlk7VyEYJdKtE+jIea6h4g5NObHBoZgEKc6s0+99LL9erG2NAwe8zk&#10;6Eilkrt46dLGOrlFtIsuZFP4WduPPXzit377Fz/7559juo04z0cVWioIPRXeIdzHNDIEHG6qFeYS&#10;G8jK3GirlBlsJosWqkA89VGoK4yV7Z+ZXfjwhz927twbtB+Aq8JRSFC6ceOaJU5ooZMFbrayrUKp&#10;AkfB3Jswvz0EDWyBMmtmxQcLwNBGx1I86uzr2DbTAGrYCIMstQqV7Q1NR8YOu9tPia0JX3p3yOQe&#10;jk3sggWptblxL8wH1nIQm77wjIyuVqFvkeE9hxcZaza2FtcvnKLlavxCHF4M12IHj+U/Pi2/NZ1n&#10;YVoryZ5O4fuAPsB5Yxna9fiY7fieh+k0N47vFB4nOnt0hl2GXdwwEJHWMLv5awrFMmhaAd4wnVJL&#10;PmCNwmwpd97IJTTOm7q7exxaJalllajzqeMyODIokaWFxWVKJS8tYpWgwkBSlMgqFUFMwNMOY2vI&#10;CiDoIfdHGO3QwDAXj12tNukifWtVAlfAFlfluu7uiqgYdMNLqDleopuqKASQTp25F9mBBwLRBaX3&#10;yCOPfuVrX8aMuH7zZiKVnTxxz/TxMxBSunp62zt68LGsXhAgsxJ2mEXUa3d3BqtK4DClKhuFycGe&#10;jZVrg/WlreUrI1vljrX5yVTHVmEl3bnZS+viVLJS21wu1JZLNSr/EiHJ5UqZJGKesH5CHUUq4Cvj&#10;qL0vSfWlre5klxUeRrF0grUnO7vpytpLLVhrPYoBCrTCHRMZZr1OQ5/+ZE9fMjk+PIAGxpIdHxuq&#10;NWpDw4Mr+bX3v/c9n/38F/k+pRzGR4aymW5Q3uNHDmfT3fsnRqbG+s7es39yLD3Q3/GRD7/zL/7i&#10;K1Qjlj/d1UN5CdYEyIisQa1Z5d2hUDw8KivaVYnkMhjtLt9oO8Udu7rmby2MTI7fuHHj/e//GfoD&#10;vf7aa4ye4lr0S5q5fYv62KQmoR/RX3i65uwIOTfXhYg42czK0gxr3YUh+OrRe7E02iJ3OrlXKZHS&#10;a3EBYkGKX5iA7UBw/Z29H1GrqtZPW7/fqgcidygCM2xssbfjYu4QTyzhu32hlsPdqeb8w+bMRF+O&#10;z2sf639unsRj1kkN9bAJsuls0VlB5bVAIXyfH7PZp1K9HJGy8fBo2dlC7zTRsoASTHGbN+RmhV9f&#10;ZNfEZ6HJDlFgNl/2R33qOYSRDjFN64ZPpAdtGwsa2G+8HV+etXNYHHkJ9wy1QgWm7e2VlVWGKg1i&#10;D5YupJDFxcWJiQm3CVyVeDn+oFsNlnKdLyo+OgXgwEwIISXyvRKdUHHZaXGi8NUtN6GNBqSoFUaF&#10;DKLjzj7wIIYIEVnVp+xov/fMGbTP8y8+f3Pm1hbCNDB85ol39BA/TiDLShe0+tTaBokp4WgydIV9&#10;N8E7urdqlVTXZs9mYbtwezRRHmsvVGfeas8vTMJ9X6+Opjv7OEZXYq1Qydc25tcqxRos30Sjvpnp&#10;zDBRwCVLhRId0rFianU6gRFTAtRYhwWgmwmGCou+q5tAdxrGvUj7pPa2ZXp6MgS/t7bGB1Ei7YTG&#10;yU3mHRB5iI5ok4GB3mQmOTDcT8bQyOjQqy+f31zf7M9kaADHnRobGaa58r2nj6e6Ok4enlyYvfb0&#10;YydoL5ZNd37wg+/7xje/rxA1kSlKNhEtTokWKAqJFYJEpwSzYUv5TUrYDLuWFoC7GRZrBF+iahyt&#10;ECv33HP23OvnfukTf+vLX/7y0NAYlgsXBEJ27cololgC+7u4ZCiC1HOQee91Lown6dpBQmmPUNzA&#10;JMbsmYA+BP1gK8OwFA5kH9n39uKaNOGJpvju0hc7RLcpfk3LwmXYhxaZsW7MtjxtTlxyouOHtJqg&#10;UNxzizCaFqMlDGyXEtz1T8eD7Og6qbSAqZJg5UWeoP3TpysaSdMxjKVSYuXekG60d4DQTbD6KSqU&#10;gZ3CNi8z1OxE4WgRmBOZgdaRh0mxCtUqI8/v2R5gxOPtGvNAysE8P3fEbPbsXWsbGKbC8VV397SB&#10;+T20Pp5yykxRol84OAPiR6oJa64rsCsJwBwZ54hT0PkPs4hjZTJAIrKY+Igvh5Vhml1Eu+iBc0Ti&#10;fmJqfJxRAgVXReXsIH9ZsGJnF5xY9QRSzRHopvXpAzSi2Q+8cuDAQailbJV4cul0plouP/jww3/9&#10;V18o1Wt5yKzp7OH7H05kB8kVzA6OWPcMr30iy59wknwf7IjOHri+RHlTnRvt5YWhrmp7Hiw2f+2l&#10;Hwy01Q4NJvs727OUlcbD6UnkyzUGVG9LLObrC6sYV9uw7pcWVlHuAAnJ3sxCvrButVux+frTTAGj&#10;lqwygzB9k7QxUycA+blFC8RhrNSoiVmvUhwFvuwg+DkpPCDT8vgoyi1iHgsk25cCgGLwh/YfnB6f&#10;IDzOl6ldizs5MDQImeTYwan9U8Onj0z2Z+l9WKbiDWvyox/9wOe/8DXqQ8DlNxoSiVEQXdWA16om&#10;+2LkRvOOO0TRWrWFYYtSepwHFiLDJvxUKpZPnz77vvd94DOf+fTY2MTq6nImmxkdHaM+H+NEkarO&#10;Q7f6w3MHUUpcKoURLCfNnZwgC/Yf/6fvW+HRVCqRzAUHI9YFjLFlW24qkp/26g5zINIQ0VDCaHYY&#10;J7GKaBHc4NaJE3eniXHnKFy5tD5aVV5sU0jQIj1hERLzCM0VkTYVYCAVq/edceBHdbXhQFIQ68jw&#10;afHvdDwpKjBa2SkwouDmGzvEjhSUlKyH6KYYzGzFIj0uo77j7WycakuIroGA6zrIxN9/ZfaaX4KN&#10;0ycnuFI2vAhsl2YRDQoLxWpqYelwKK/y5YuBzFWiwsAikFelPkCdZb/oRCMjw5QiIHuQA6rZLg/z&#10;0WzPEVhj/X90bVBvEyKtE2rFMKNncKWIc8dWxZlw6TExa7UKy5fcmf0HDlDkeahvEJWZzqSJFjM+&#10;pOVtT719dnYGiOHqjWu0zOubnJ48fhpOyjrV77sEo3iOOHk8ehIwNk2qvnxYDRvVRH0ptbHUVZw5&#10;Mth249UfD7atD1FVHpuo0Rih9AlRDNrodHTM5ypzufLVmVwqnaFmI4USMj0Zso3LW+td6fRCvkgp&#10;BDwybgbgFXwNFQS3siN0JQSDAGfRY2uT/maFEiFmQlVlDCVWFBkTA/19Ur2ifAg8p+cgmwL6aWp6&#10;AoouLeMBhgkVnTlz6uzZex544MwDD5zN9PVTqpbz7RsbXpqf6U11EV2nftNwf4aa2R//xY996avf&#10;LpRLEGSg0lVL6zhblogQwXJay4LivayXx4lsOZkKoFyuqmewO6WL1Nzb3KY87Zvnzn30Iz939do1&#10;elSfPHUPs4h7+vAjj504debo0aPcvjVKxsn0gw9NGSrdaA7t2EgsQpH4RMLT1GbBi/GoVLDFYwch&#10;shPuFN1YXe3+KDIc4vddSe3CX+JP766vWs4gomBsY+mneygX8yqbT1MRP+lpcr9DdZmaNVvNwGpX&#10;KMFskwZqauJYofgsRw/Ndoi+2z4CnmJ2Cu2k1BmiS8FUO6WrFVcNrpuCEed52QZiUlqkp7+/3z0j&#10;wAfHwbVbGHfM9YkpqKZCsZm2kYZYtWMpZnN6cKwJqStY6Kw5LBQ+JV/QrSRWlNaEXRRfoDrk6OhI&#10;nf58FilnfYm5izsHwqoHJa7hfhfK5Sq0jMTwwCDDBGRd3xAkwdG99GV3T8paiHWvN2pHjx3L9tGJ&#10;osQgIXrgjaiMSKVMIdXD+w8999xzM/PzZMCkR8bo2jNy8Hi1sZXEVKELxxaMW67GyuxwKeY2ipNP&#10;xk15NbVdymzlsvWloe3C3IUX29eWJpKd6e3NTKJtpDfNtZGwh4ZbLFQq2x1LhXqhtjVkWXyUwick&#10;hQD1jQxfnJmlhQlKGF+sL5UBAlNOsgmGOm+YcUB7NEqzEXwu4Y9sgvliU7T1ZTLjI8OQ8SsYl9Sd&#10;rVQVJ8O4qMJ/T9D8FKCXfQFzDKpb38Dg9RvXCsWCaMb0mMLTSCR6k92Znq6pkb5UZzuROBWl3IQL&#10;tEl5ub/zm7/y6c98kXtJN4GuLrLFu0WkV5Fq+RxaCupqptusMjVB1lv3GpquY8ZptwQFt0LdUPIb&#10;7/vAh77y1S/1DwyysKBZ16pUwAa93j6wf/r8m+fFOCJNmf5n3XRZqhnqppW6e8X7hnxH9rDFoMPD&#10;hhL98k6Jj965c/MP7/iRWsTe3zdOerDPg0owC+XujxY+izMJ7f8qgxC0cPR712JNo8yMiZ2P1nd8&#10;Tpxw4kaSgRHBPrOpM7jBHRXzhgRk2CF9H9AzQnRaz6Mrt5nU0jM3Py08hX006BTNfNPxjFSeazeL&#10;3KF0IH3w874+FmkmMibNhLWHVZ9WDMgvMRC2o9tqVRGs31NstljfMzdOhcjag9F7yjKrBTzOQj/Q&#10;r3pWV1f5Dq9lKxns4lFqVBvfZKtG5alMkRHeGIzy7OCbiLGRggUKES8xMT7JZG2Av2LnW3Kk9skt&#10;lVY2C2sDhtjBQ4cojsCNFHBrbQ051kBf/8P3Pzw/v/jSyy8v5VZxT8aOnxo/dqqjO5vqGwb0VAk8&#10;Ll5FM9nF1YAZ0Ef9L1TAupFqq2a31rL1xWTh5vrClcbi7Fh3+1B7W6Z9m/gu8I0JYUdlczNXXc/V&#10;Nm4vFQsVnJeNsYlx7BDanXdls9W27dVSWSUbxQdUoQLlMiPWZMRw5VQlUE0y+iNvFKsVrIJipYKi&#10;HOrtHYUw25upb9WBe+C/4rhxozM9KZpxEHQBlKHEABeZzGQ5Bm0SYaLAs/vuM8/MzM3AEahV1BkI&#10;nZJMbHfjddbL7KFUy+whgNvGyNtqjepv/PavfvpTX+hGoXRQp7anvbObrCAq5JFgxBlrFfI1elDf&#10;Hm2xRelWjCMIkqVGbR17EgeqUizB1Lty+eIvfPKXavX6i88/e+jwsVqV66YPprLGq4BJG43l5UXj&#10;1CqoZY1BXCD32qhlKBl7ItqK/WsuaS4UQbx8JbrQ3CGlfxOHqKl3DOMMj7CXhjciFbRbt7i68bCU&#10;U4/lSrs2jDwk1wXhlyEupLG3atJ46/apji/T4PKm6vGvRTrBtaJdfGS+uZZ07ejXzk/i0E/0g+gq&#10;ZNZAd4AYSf2Utkq91NmNaW88XIvyGFlxm10tqqhCgFIOOCgGSgFHA6+Hk6grufX3icPDjnqxyB33&#10;2aVTfMbCHYtMY+PFE4HxhjaK0aiGNMmBia6BwSEinQAohJBFlzOAH4zEQoSKR6FyOCTRH+Pvyikj&#10;voMOIv7IEXhBThBl4VF/oMgcCt9nkkHbeiEjiEpNIsijOyr1GvwvDn7k2AkcrWKxxDWAEuH4wHEn&#10;VebwoaNTE9N/9uk/XS3m87Tvm96379R9/eP7EcDObjpaqISbjDy0tfgssFR19XheWAEd9VJyI5ep&#10;LbQvXytcf7OnstZRLo0mO1OcYouGe3LkkPYaNtjmFrjs/GpptdKobrQvruaTDL03S8vC89evrFDu&#10;qVHrTtGsS5uCInUUWqlRn0XheOkvu4HMCxXqCWn0qrpK91BftjedypeLIFQw9Ar12hsXry4tr2jW&#10;ibER4iH4v7k5NTlJRkGlvjW3tFqq1ab3TQBuzM3M0IyxWq7wzW7UT728tjw3oOxl1jzdl0FL6/1D&#10;vRSa5KTf/c5zxQJdTSkSziLpJnWZCpiQgMB30sleKtFaNkbMsPJ1oCWsHQBHBoiOUCIJBMThyqWp&#10;qX3zS/O//hu/8T//3j89eOgogBc1pOp1BQV5ffjI4Vs3r1tmqpJTs8DqDaJ1Zh43BbBpEsR2im99&#10;saTtsKJtQC6F9qrlUNFYd6uBvf7dFO9IfltNiKY/EZ0tPkZswrgSsbsZSCXyGmxrd/USiXrL6+g9&#10;v7TWR3yxETHWLyZWKCJzuL4Ibl905a0Xt0NnWb+uMEXRjJlehoilWgdco9qQ03tGW5X1gJHhA6fc&#10;9tgQPBb4ymJl8SKrVlowmCSmUEwBRliJjzjWKT6YMNyWUe66YZbj3s3qwspAkLGGBghTAGGoLZcK&#10;1loNJzCMbta4cBNTmCDCXEuhUBweHmJtGb6TxoZCp6D3UHD6Do+tTQBWBpLo7xtjl2D3o5c8W6j1&#10;+sa+YP9sozfF8MjIxMQ0RrCHr9nw+YuKmZiYeuyRx77y1a9CTl3O5zqSyX2nHxzcfySR6uvJDNKK&#10;EOnhijE3pBRh0MEl3WyvV9a12dQrmbbKwHaxfO212szF/T1t9aWlfkrJknFEtmWC8kgyNtArVdip&#10;GxuFGhz5+sxyhVpwdCu7Nb80PjlJRfttdn52W7m+CBUp1dvEd/DcxDgS8C4QVGgX6QAkg9LnlN7r&#10;220w3zj2Jj0G00kMzXytClMWXUt4eHRwACUt7pc4IJmBgaH2zhTG0fs+8rN/9eUvEzg/dnj/lcuX&#10;1lZzbCVQVDrRK9Xi97//w/tP7dtYLxH3wR5jxchwlV7PfPgD7/3mN34EJS3dN0zBTfoIKpEsZb2G&#10;ZEYoUNCyT7qgySyA2WgBaa5LJihgfWG1mEz3zM7efvKppx57/OkvfeEv7j37UKlQ4vcE5vkNeBHm&#10;5+3Zm+b7dJHQ2KkaCGaDB6GSAeTZFrYcrVqKQQRhn48NktikdzHzYdljt8bYhV+4/X7nM7KV3NNw&#10;5RA/+VcIdO/UfhpbDOWY4rDfiDgj7Cuy6SKl6Zuz7SKuDuxFoKPtHHnLhbgNZKCGbCHz+CxJxgwQ&#10;durAZA1H3WX0RVdqDr4RAdwuYLCB1qs6bz2iTbDVlVmBmJUeOTZjH4ESCuvDNto9DIAOgsZ0CWO/&#10;cZ6LfAe5Kg4VhcScaKmYzWQnC6vHbpMp3KBrzVkPuwGYKQYIn6CwUCIjwyOwNFxdY0Yo55icD6Kf&#10;SZWVZRlrkdjHzuKjewTeDBWtJydowrteApqk943lQxsCCHdVRnpioB87ZQOEBLXCKuagrGbsIDX/&#10;3N4+fvwUWUF8P01b9VqVlJ0qXXtqjSNHjhG7eemVV85fOk+gaOzw8X0nz9C7p60jJSa+rH0lO6ju&#10;LJSH7TbCQ3wAhzkJvXWrkqwvp2sLK+dfODHUU1ucT0Hc6kgMZ1Ns8pKEnkQDnJySRRtblcbWcrG+&#10;hOtCM+N6g/xp9OI1qLpq34GmIguRGdNurBYcKpUmxW+FK6jvoBqLeFyEnDEksFHA3XnJDcN7qmxt&#10;zS7nnn/jrbVSLZmhsixICowgFcpFoeL1YCeU6lv5Sm12efWP/+PnHrzvXjCZg1PjudXV+cUVrMaZ&#10;27NDvd1vf/TkenWto62RVod3sBsYKnVwmZmZueHBwQ996APf+NYzuXyZvthoZDB9Or1ig/HE1rMa&#10;Tk1/IJJYLU/R8K3ijeMENGktlwoAaW+99dbPfuxj3/nOd1R5XEx8SQCLgE/TmUwut0z3a0uwMHKA&#10;sf4MetitDuKd34QwMpVdIlp2+N1KJP53OOouC+Cn/DO+1uYp/FUTyWkOVFJt9I3YrPCTmyNkOqA5&#10;2vBJy+ia+zbf3EMbRopSp7Dyey6cjikFrRRUatNduvtsRKrXRxhMHA2Q+4N/wGHrdeEp4HAkz1og&#10;OThk6mhhhfJ9K2Ln525y6bzjcyEfx3w0nyoZmLJyQpaHqw7XpPHDpijolFaMTNEi+wiQILeWw2VB&#10;abED4fW43aoiCZJaAtjYNHVjBBPVbgNnwaxaXl5G3fHwwm6czqNinhGiDEK1f++BsTHMl2DMImuw&#10;p/ia7LiOjtVi+fjRY+lsr1NxAyunA9Zmur+3//HHnv7cn392cXW5stlAZKfvOTs0fSDVO9qVBnZJ&#10;qeKk5EJqFXNF1H5qmvQkujlMcSmzVRpoWzv/3b86kNzq3ShvFgt4DCNDA/lCCSsB1KXR2V5B/jY7&#10;6hvttB2bXysvIdyJLnocghChtqm4Vqqy8evmWFVWWSOabmvrw7VVKKavdaHIFA6RgvAGUkE/YeEU&#10;6Je81bZW27i2uLRM8iGpGe0dV2/NXrh848rt26X1Rt/w0GKpfGV+cWZleX6tcP7ajYXcSk+qC4Yt&#10;Cp5GqEvLObQuduzr5y7vH0sf3jeyXinSMxU9XCgBjnYTgGOhcDtJrfzoRz/411/9TgdhLnGUOrAz&#10;G7W64FqhQGZF2HJwi8F3cjVYUM4IqgHQGXOoge6B9gIMRi2V+88+QNPCf/fH/+bhR5+ATcDVCZFV&#10;z+Z1gnTLi/OsQmpO4qNBevZDR0aB/cseQTgj0Qoi6vrFNLKRVGxDVSnSKDyxywbRz+PIRdP0aDVD&#10;drxuXfguAXbASCikRnyr9xfBptHXYhtE7zeTCyzGbWysWIj8hR02BGfDP+80oMwUsiCxxVnjLF6v&#10;V7ZDD8fVWPYyxIIZ4O6ZK7sQNJedQuUtjk9RauAL2Sm63wqFWnEOfdf9DoaNrOIusJq5lez94UZh&#10;lwkeDqFrv4NusLg7GtxV8418dHyknVauUbjXfle9LgHQG1+YnJw0ZU49FPW4MuWlciocFAeaj8BX&#10;CPuC+ql4rb5GrYYuuTx9fY7shEtVWUghp17nSR53tn+aQ6B6RIDrwFqpup/KUQ4cOMzh0LJ4dwSN&#10;VPku1VXIrz391Dtu3rp95ca1y9cubXd3Tp28Z+LIsa7ewe7kAKRBVXhiMVhpWTUlU3t3HK1krZTr&#10;3Cxvl5eHu2uvfOPPx7saE12NLtBNqttvbRVLtd7+jOwnzKK2jgrvbSaq69uF6vp8rlSguxDgZ1tn&#10;mdw5tDi4dF1xc5QJUmodiIRsyw/GUYAHrX9rVfSoDYnymdQ4qJ16bF25UqWx3bFSrn7mi99dKpdB&#10;SugivVooUS8Kq5dTk45ImYMbK7lrCxTEnn3pwoWZlRWOQaGE6fExrK9Ee1ehXF0rlYRZ1Cv3HB7v&#10;ad/ogGjX0c6ocClza2UWBxZrrpBnGZEZ/aWvfA/flPxlchFVnq29EyOFWY3MAxev8C8TdyNOWMVQ&#10;i7+IcoK9T7rj9OS+H/zgu5/85C9du3Ytt7Y6NDREaDy48JS06OoqVwo0umYFqPqxpyxHj3i7Dovf&#10;Fl+sYlp3OvtmvAXu4aiHEe9Mt2s9156vW8/bes22aevhI4z/7hpbjLyEg7vMRUrZfr4jXcDXvR+w&#10;9dE6Nv+O9iWrQGY6VTrL3/ypVxS+EOnK2OLTDmdqTXhKMsOR1ilaSP1BUkYC501nUDEuKwSJh8t6&#10;UMqMsdH8sFI0dgS99hIELYtElotnTvrqcSG3L8QX7h/G9x0rgxOyOUF9Yn9yO8zzmHgAzXrWmFRB&#10;IsG6YgHhBKE/xD7p7iKjlXGOjIz49/makqRlU6uwAofyDqqySqh9W18nHzFl3BSSfdogcIyNTeKi&#10;49qheIgmeEcxWqBSn3VqevL7P/juwtIi4az00BAEj/TAIExw7AJYGtxW2e1ESzuMXSMDgXMQYC1u&#10;b+THB8i9u13P3e5pFBqlfG8P1Q/r+CT0gV8uEMGBa99RXsfPpKk7xU22imVCNgT0OwqNTTJwgY/g&#10;uc2uLK+3bcActt1dE6PqEZgNnQkUbBmkgwJ5iQTKvwZhDGihVkOR8o18tbHdk7qxkr8yu3L2sYfq&#10;bV2bXWkKQK53dK9VNm5T83qzbW2z7bVbc+dmF5Y2Nq7lltY7OwbGR1eraLm2m3PLy7ny/Eoeq6m6&#10;0Xb51uJjTzyy2cbskWXQTap0Plcu5KuFHF3h60SWYa0sz98o5W7+0b/6bzo2isN93Z1b63DpWSzo&#10;aUCZaD1EMmLL22+KLwWtbytzSdUr1g/p1NBnCSxfvnLxt3/7t7/1jS9WqnmSNijjEOeejY3vU3Ea&#10;ZWl2mW4yp9ie/k+eloyi92WEy6SSbWS6yzdaw0Ftuw0CGTnkrSu4uXB/muTFKmPPL/pxfM+MJT96&#10;rdGYftth4SgDVctcHGLDVkTasIoBTXfpboNqbrARF55zib3aSseL7I0gkE17aact5nMnB01FhYwp&#10;whf0wliXAkE8fBpfo4wTc0j5SCEeIrJ01DTON+a0wbqq+Sj9aPfCUdLW9EW7LWFGXYn4I77e3a/D&#10;x/qV9xsb6O8/cOAAb4Pu1xBtZQepU5XBBRqv7oUotl3IJoIFfurhbVWBymYZNtYxx+FrzqMxMgb0&#10;OWvqwNae7d/nHrQEX7im0B0U6v79BxgmxwWHYbgUA8CMh6vyjne9++VXXiX5mKhqdyY7fGD/1LET&#10;tBbsTPb3pAa3FNihEUZ3Y0MFIlXTjRc05QRJaV9P1Fb7t4o//spnRxPr/W2NiUxPTaWPyKlVUkAD&#10;ewOUSGxB7gYx8I5cpU43nuWyrkz1UgA5gcpF/cHlI5VRciD3D1VuudtgQDImcQtNX2NEkpcMACOc&#10;xapiMqZideO518+XNzZnV3MkjeP/8X3KoAClqaweVGg1E0oU643pgwfAogaHB9cq9YnpaZEL4fin&#10;UpVq7cbsYra3H85LJpUayia3GxXoB30kJdUbKEbKvpFJSeU80iVhIaPdC4Xq7/zO7/z7P/tSogtb&#10;jGkm5qwWJ7FbEnYXFYIzJ8gsW6ww3FKqSeJbq0sBwTiU4ybhuZ43zr3+yb/1K1in3/rmV/mLwi9X&#10;ilbESyk/0MDLVdWUkkvoNzcIq4RTUQeLO/iGJo0fiunjkAV6phG5NRIXdYmWd4yScomXr+IOFrGO&#10;vJS4FoDZ45GnbxTPyLs3Q90MdouiB53lFod/YI9IDTXzSvQFO7NWrfUjUoKXEdOCOROu0ndvc4qM&#10;jhFRW33YQaV4ANatepm3lmLrDn4knOH7NgPBpdihp1rEOAy7xVkyuTdThZXaAw4qO4Wy60gWY+Nk&#10;GAeEEdmqETEAPtozyEJReFjT4IrDSWcKOdioLKsmND81j8d3hWjA9std+sUnzW0//jgBLV/I4xQj&#10;MoARHNBp/lj2WFFKDpSgYB0jaNQmEgOFQbptAUaLfmG6fBLdV5JrECBtsknU6CORGThi1wAPTaqa&#10;X0K3GBsfg8DCeWWmd3X29mYZwcHDR3737/8uP7ty7WpnsuvK9UvZ4ZGB8Sm69iSzw13J/u1EEgwV&#10;zWS9zZXbQnIDT6Wy1Sud1XLfVvX8D766nZtL1QqTma7hVHcZO0RtQNBFJAeob7EoeiihrTaoKLRE&#10;n4OOqupyCfqEoDrpr1WpktzIIRXVB39FTXram5Bni/So0pMF5KwTgRwjI+nB80+9euHqwlqBF2qb&#10;CjaW6EBouXGwBql4xGGRYzYO7KtMLxH7dXDg9cb2wPBYrlDm4LQBGBoYYGO5OTu7DuKztU0Eet/4&#10;YOfG+jBlX/AP6R+W6Mg3IPhuZoeG8M8Kq6XedG8+V6WE4Ld+8JLMQZi1tF9dJ5DMUlVtC2ME4poZ&#10;v2iTALAJM0ap7SBK7EzIG5dLDYYNf04Mo0z/wNCv/p1ff/Txx4+fOIYa5AvkMRQKOSBxmhlevX6J&#10;rVcRL6t9ZRs92sS6JklASNxAg0ihuCXj+iOqY6Ae1aYs5KObwqHDPAdRTQaTlpDC5d9w/rdpjeBk&#10;R/Iv7Nz2ZA4XZV8HRWbyHcuoayYTlGAJmHDovrqVYtuxKyAUAKvRdaK927JpG8HKDus9lZt6wc9m&#10;5gOX6lIqZ9l1nfFmndXqNsX/p73/DpPsqs5/8aqu7q5c1VWd0+QZzShLI41yHGUJiSRyEmBytLHB&#10;+EsyGIy52MYJY6IMmCgQICEhhCKMUJzRSJqcU+fuyqG7wu/zrn2qZ8Df333ufe5f3+dxM7SqK5w6&#10;Z5+9117rXe96l3M3+GqLOBa7xMq4SCLcneriP6Or6Hk3GroWgzL4GqV9SEy0NYuFLBXFWlGKMjD4&#10;pDS1gQIp4IdiVrxDWv9AXDAng8IcANCUtpMOa06LdWmU3j2Xp1XtmWM3Es7AeuV7wmv0P6kcmPo0&#10;0CjYzcBAv6wkHE2VOwdwGkwKNmB/4sOiasSyqs9XytJIIbqRWaj29fUx7RKJGEwWB9DqSuUiGgDm&#10;zQCdYSCSWMoYcxTOcL5SInXNlogrsP7sswilkEvDQ2GqcTiWDMdde9LaTDZzznnnPfzowx3hSP+S&#10;5W3BSHuoqzOSJOgRBmmNVJHUxg4q0VktkqMOVIrxeinVyGf3P+fLjg9EAmF/rYL2SYEyRUWMrGTN&#10;fkvZQHYF2iouNKYK5bHZonoI0TxUabZQeR5DHqiqNFv90m0qaJ9RIw+7B3B2bMNhW1CbC64Kg8K4&#10;l+cXdh88AsEI50b10YEANDZSNEr9CouqtPsIHYV+W0+TgiXwlBWems0eOHIM/WpsZXc38WTbXCaD&#10;nv7k5Ax9CKPh4HBfOhRozOcyqUQ4U6z4O4PZhUal4UcgTiJJItn70qnufQfGXvX6N9159/24YKSu&#10;4bFYF/RO1y1FYYdNdoFx+HShMNWDbQhFWQsBr+UrElYBf3a28KY337bhgouGR5YQfz/++KYiWg0d&#10;vmiENCGDSZVWeOtzz+TyFG6ELdqxRKPtykZo1FKRqfIWtYJUW0IUILpsqJsd0mLwFq2aoVkPJi9b&#10;4arXlJWwVeVieAMMnd/jcrKyBJ7voZedyXCSLl7kv2hRFgN+58O737ZwnY9hNnfRptgiMSfrD6yJ&#10;7eQef9WduCuNMXfcfVxBin3uD34cg85FKd773ZXbBTnLYo9tBNzFe2bsv/3H3tk6edk0bHo7OCSp&#10;nXxuTqQpNfl0qvbCQRknwh5ztrT5m9ONY2KNyq0Yh2eE0Jt/4QLAEzwpK0E94cdLX8k3khGxboT4&#10;+6SNxK/n+iCUc1g2WH6TRRanhJsr359ewGEAFL4Fq8fzEm/MZs0FZpNTvWsaalw8zupwo+ruj/3f&#10;Ts1utcI3Fl0itURFvCxDdUss4umQzZ3LzIyPj8GHAb7lhhK6wtSqlov33XPvtVdfS0PfzVu39gwN&#10;TU7NMLOC0UQ00Y0VaA+GCXzIorBmWXvG56lDnKvn5mL1cnJh9sE7vhWvZf3FmfYGOnJSlMJQz+SK&#10;mHKG39pON/DHyBmT4inON2j6ni9XGRsMJjkctFul4YJQHTkORl/cOLEs5KspUpCEjGp2JFvFOZM2&#10;xmGDpIOaEsAQ/eFr3ECYNtgdYlZMA2jT+NgYZBCMWRWVllAoMz2j1wP0nKcFUE3lD9rn28jE9/X3&#10;Y3RIEnPIvQePUHkEZMHoHth3YNVoX6LDj05tpenLVuslyoSE+CJBjGBojJKiznAk1dM3V5w/46yz&#10;Nj32pCPXAfGoH4GMohwBucfz9GDWzkMej8YiWEPuCBseVh5md22+zE1YvmLJjTe+iFswODj04Q//&#10;aSGfOXRw7/jYEegCszPi0e7ZtWNibFw7AWoXEtbzVr7nLtjeasvekvBWPWtsDxeNCG6xvsimyGb1&#10;+Gz5ghvkk5hxkPSLEHBLK5j+uQVEjl3ncg2sOfVYce6/yZHq/ebcuM198YGnG9B60ssdt97WYl44&#10;q8WbtIm4/oSeM9F6p7Nuzr+z4+srbOd2zoPzoMxati6ax1KOFefeOByuaMLuh3lfFlnYb++xHdhd&#10;YItQ46KuP/4xp0eD00anwIbZFF8zX8hptF3LN8lREPKQNhYy68aVhUqMICsTEHnafA0WvPr0mZ32&#10;TK1bv630uDklrXN0C5uXYDOQtWaGSQGD3J9Epmu8kUVB/hgSHu/E1WU+kzHEROBKsa2ScuI7FJl3&#10;dMzNzsA9ITZTH0JSIuUShW9kFTm+0b/cj7P7Nhj22IlmBlLdK5glNEkjCGemyzLLrHRMT8/09PYk&#10;knHeBDAtRly9lkoktz3/3IUXXrxj1/alK1dv2bIlnOjCE6D7cCiWZMAg9YNd6yPVMoRZphPEsGCl&#10;2Bds/Ozr/7g6HfEVJgPzpWDARzdi8i/5EvXGIN5B2OWyqWYa2EzhtlHqU6jWyPtkyzVWNf8nQAJJ&#10;AQxWFwq17mzTxdn+yhUx711wqCIFqM0oTtfRhVG8SlzISsU6GmgSAZ+Azjc6MjIxMaGdDZqgr3nx&#10;hnP3bdt57jlnUunT19udiEVn5iaoJ8AGqW8zHf86g9UyzcnaJqamJeQJWTgSxa1o99WinW3hgC+V&#10;iBH1kJyaKywEo3G8NjqeQFcJgtrQ3ikWzxcr6XT3ZZddTofD/Xv2AsoxfagzYv4zjdi6aG2PFSL2&#10;lKMn4pv1oMR/rJIc11dzsm975zsJbumCumnTJijS2BQp/bRT9gqEzbazsGvHdmaJ1/zU9nlLMtp2&#10;v5iQ9LK0rT1cr2o6tiTbDEL0cFFv1TuX23taBzXs3YmJGVXZ/ilbbowuB13KRrmoRRUnztHxtnLv&#10;gZkX58F4rohHK7bndXDP4bB3OYPgLsp9r2c3bAPX0+6K3MXalt6yLfrTeRvmcOhizW2ytwrZZe/R&#10;/+xazCp6LkfrhO0jOqYjtIpWufhS61stNjGc2NFe2v1UojVB2H2BerkCbxvd9xBLNhJLWOc3ioPZ&#10;rLnh0jlXvSu1rL4AFXmCRU3AHJfZ0VXcVdkeyixQZbFtCarDMD/L3Bj3X58PjqyzzoyXZACRgrf9&#10;FdIJk0drRGU+ShJrPG174N3YTowOVoYxmpyg/4Z+mJb4LCeddJIOi8yYtUZuZcScMTWf0aAoWQ98&#10;4JFlF1BTTYVhbaFsct8Sc89kcuEYFb/hk085mZ2WDAUXCarD5g2l4/1/9hepwb77Hn2k2PT/5M6f&#10;D687M5weDCX7Y+n+zkic9c7CJebFFVc9XyUfL82mypOP/te/9wdKjcwxZKRg9BLfxJMxnVC9QXAs&#10;GoY1M+VeQd+nLBBKymE6A87XgZihqJFFofIGc4NTo2jBBsxEevEIFMuC4thcUi2y2U81NKKYgqQ6&#10;OSc902yLhyHrthfKsKTbGV/0jUBasENDfT10NMRPYc8anzwGqYUPCgrqCNJ18OCxic5QFKdGlURV&#10;tGw7s/g43WnaOA6kYqcu7Q/OZ4fDPjqc+UMdL+wfQ6sqlkpG4jGqmZkyS5f0wxXsGxygx2tHLLV0&#10;xSlHJijhrO/cP/b9u+9rtEcafiBtjClC3DifgqIAf3isisD2Dlj5ZJJxnnFGzzpj/Zvf+ic0AGJq&#10;fe8734WFKJxF2Uc8mxJWaN++vZyVETOYoEEnseDk5ExpwbSxZFCUEmqRROVA835t/oIUTOmyVTBg&#10;JE0LnWxHtGG0GMLmuLUfdWajtVRdGOFgCBf64Nbo85yDeiW48Kq1xXnL260E7+eE15yPra9o+ddu&#10;DbgnF4Mk79PavhfP26xC68dLxHr7qnwQ94q3w1t04zAT83Zc1/DWWR4/My7AxlCXIybD4ivUoXhn&#10;5WyZ99VUgar4IpZAO7WRyc2YwGKCzQkKJqcERg9eYTevAtcch4SX+bhUVdkp6wT44AcyCmy67mpt&#10;Bbs4yHwxs4wn/pjlESUXoBAnhL+QfcSGsMQ5Glkb8FDeT+TB5o2x4N1SqHZKbf62uZmZaDS8a9cu&#10;PDdyvXxOnrTPPzo6iiyTa7RskI6z5W6EzZbbklTgVq/BeUtzYZhpnafz+zT7uOA2sgxkmwb6B9hR&#10;8WKYcXCG+eyOnduuvOrquVymK9Wza98B2lCAnlL+D8LNq6EIro2f5lckHbB51PmEFgo/+eo/dwWq&#10;/ko2ROIz4INhQ2WVLxCEd4/ZzlJcAGzm1hMYBO31Gv7ZQnWSfMlCswidj/Nu6+AS1e+C+IjOXtak&#10;XuGPjawhkDbLHbGUAgBsP/Q7tJGwuzwrdD1EMAgWy1LkuorFEpaFrbZWLa1CIWWgl1Jjgot0sgvm&#10;EW8zwQS2F7A0aQiwnViPNBw8VHYAL2hIih42GfNaFAeDKomOjide2Fep0+mUWpvmJBraoSinSgsB&#10;9h88ScA4Fi6pIAkyVKQG+PTW5+DxMZns0qh2ImHVwO+olOFcykFVipSAFo8M6nTT/+d/8XFiI9yf&#10;n99558TEuNgrPj9RqhR0anUC4MMHjwKuu0Wnrt5MTEy19l/9UlWnE/nCIxVeROmRZom9QS9zMihC&#10;4NuCAgFaSTsU6jWK5tjnhlhYCit5kvQhJec6jpo2i7ZtU43/Sx+V90OI1pvt/fpufQofFm+cYicd&#10;wUpjlYxzCssm7KNmejoS6RDvGf5rs1gHkdKrTlLv4b96Z+u3/vZOg+PbMfWd/Lbj2GP7LqvDs+fd&#10;q2pQbqla0481qSMTRtT32zOL//Sknb97m/eNLVldStvFtjDclQsR/7TOIOBbE3LgjjOY4PJqq2Dd&#10;AeXBYUdQ86PWn98getaDXYpmiiygMlEiJ2VFNYfDvmi9m5fm/BGLcWTRlN9s/bjAx1lnk5WVEWHm&#10;mCFwevsLMZxl+mkIsGMtiB1ileLSdRYyTHoxGDx4YD/vllU1A8ZiAkkRj7atDcdCjQc1udz3WKjl&#10;AswWsKJsQ6p7raJHK0OVU6V4z6AVqgiL1b7B9IZzz6a2kPVTKpSSyTQS9Ecnx6+85rr1F1x4x133&#10;JPpH/uuHP4p2DycGliYHlrBBs44RNTLC20IsGqpOHu3x5e/88t+mapl0WyUVbMzNTJ+8ZgWdy5Kp&#10;HmipXQnyIIVwqH1yauKZp7cj8piDOtZsy1VqJHExKsAroJWkhsisckfAgAk7aegJCwObIv/N9mLW&#10;n0BPRPlxGlmlmGqxnEO5Qh5gAqBdPUoCQSYY44BhUYFMZ0d+JvOSm69DExdHAFi0ryfNJJuYnsoW&#10;CpF4eP+hIyDENPpAWhjxB3p9IBSBJBwyCJQRRiOdSL2sHuhJtje72+tbnt8TQgxOhVWhWXRPFI+1&#10;AahQAUiX1OGBnnIxv2L5shjkwHCiWA0cmMpNVGq/fOixRiBa89NyzGpDQh3ZzFQ4GiTU4/0uUl3g&#10;tYXaxquuPffMC4YGh+fmJr/33W/hu65ff/b6c84TmmtaO4Vizmp8tF50N1XeJLAJz29x81RaRNsd&#10;ap7aX5BfMGU5ZaBEUnBTw5RKZIXoECBkhSUAtK1PaaLUibqJzUBqMHhl7WIS3dJv20kVSYp56OGH&#10;srrsUYGGIS9g96oE0+4qQN4cTO20DLo980e/+b7FZ8Q5lUsmFP+/v5NnWGD//Xn3fnwA8eGFupkK&#10;gP0WCRvnxPn9tiw86BdwVN3s/uDHnDVjb3A93hHwjOUzLH7QRsJyYHo3LfEw+TW6bwKncEeIvUnZ&#10;UagbhBfKFt6gIhc/hYRgW00cEWjQVLqFM4V8OhFH1+3rX/0KfUXNoLQRPRli4QhEMij2HbqBLsrj&#10;edHjWlGh/BeDeUX+Qs8JPLRex9HAbrDxUAHID0lKx5flbaRooEogrorQweHDBzBJ6qCuNh2yoatX&#10;rcYyjAyPYI/y+SKvstG465bPonh38RyUu5RNMe6cZqLUmiitNclYCCbECMygk1avOPWUdcF2ZWdg&#10;fnE+TNaZ2ew73v9BmgfvPHT0d09s2b3/SPeSVWjlhxK9tDFtpxxAqKOvWS1KY2n2UEf28APf/2pf&#10;iJErpaJB4ggJuzP+ZHND7SyGkdE+cijZmRz24rFntlWqtUyhmistzGTK6FPjpEhkSGJR8lAsq6Bc&#10;CdsKc56T5tqotTQ6H86RMj64i0SVFELhaPBd6OsiAFFF1VY7CKFclMIlJZ3nq2tXrKSpGEOLl6jQ&#10;D75Me/vg6CBtFbmj23bv4xzAjFEVxW9kG0MlAeojABPZNiT2l/VC+PPX8mC+OX8Iee/02MQ4qWks&#10;CycXiUdl6Hx1RCqjoXYUbVG4isZT+aoPyZliR/j+Tc/QuK3mC/vaYngC6qwkwQo2KsJauV0Q+ZnE&#10;IL0f+cjHGpXmQH//l770tzSEBI6l/OeVr3n9DTfdjE8SiVMmz31jDkA1pqshJKUyQ6BV7phZrUSI&#10;zIWH23vLxu0zWI4FQk+QPNYg5pA+aiTxWeZ4YjQDsBQqvWFNoptEBkgBsQxGh5UsG2SxDZMLGy/B&#10;KXWctUyFGl5g7l0eyZTuTvxxu6ub2c7wefutC0zsGffSH/35R8exNLCHFy6++cT3uOPYXn88WhCD&#10;vfUtZj2ZUu5tx+Mahz66t+GnLEY9i2fuxm7xPa3n1cqbslkK1ORx0FKuMxxodjTYH9WLUF0V4C2w&#10;eSu5owCoE4CeEjbyzZse3XT77V/dt2c3bE2hJ8JWHSHQop6mKbfLvnvRWSsGsfZCMpNNMv9MeBiS&#10;hAu6DwRQ1fne/v7OIIKwsjJ8pFgocUxz3lBE5Ss6cLaIeshto6tELM2WLPeiXlu1ahV8fN1KhUgd&#10;oHh4iTaQx22KDBr1B40FPCB/V3q15cPJnJMSJzMioIgcr0LlOs0KM9Fo51Ubr0wlol2pJOaU1YJE&#10;wuTk1PDIste/5U++/NVvDSxZ89VvfDPev7R7ycqu4WVtkUS4qzcYizUIl+aLCV8lWpkNZA498KNv&#10;RWqFjkaZbsTxSAisoSIqCM6G3Y9O6pQ6l44Ol4qV7u7+hzY9uf/QJNMEoopPLc3IHYulg0fnaImu&#10;Rs4y5NplVO1iWS5H/sNVw+sjUCL3LvdPellqFIA9wqAQyjHylDWyga5ZvgK9JkYTMCwWCivWsBiQ&#10;pck9C3aKPELT9bYOahd8AKhUXg0N9dHivre3O5/J9KJc26yPpLsO7tglaAYoPxKi1QkbEcPf25v2&#10;dYYmp+esZ8J8Pwo7YXolBgYGB1Be2HbgWJUplOp75oUDZbyocIpG7lQYssOxfVG+DKQiMTrof5Xq&#10;y1/2itPWnUpHkWe3bP7ZL37Cft3b10NwSkrrY3/916m+3qnpKRT4tHxxuRtVYXLkICldk7AWldAK&#10;ywkDELkol4vmpkjP2jIpSKUrkmgPEcLhDHbkZ5E47gzALjJNr2IxQ2YPsQiGV5LmJXpRtoc72Oig&#10;2EgEBKeZ36j0sIfjPNM3Fgp6cb7ILVPK3JiUTGWmuNPxX9xOHWmCPxfZ6P/N4rgqXmcLFpEUsQb/&#10;yF4s/un2Z/ctJ5qPPzqy+5Mgz73thI8oz+qdWMvMOdPGb61/PuSxnJ2n4Nlqd0B3Yp6BAxNpQDsk&#10;Z6oQhoiZY2hfVwSNSHVBPQkVo2J2YsionrL2DJzff/iHL44fPVosZffv3YPeSgQuFWoeKJ4jR1Cl&#10;Ay/Fd4T/ih+Z0kQv3CImLDeXOY8l4L6XKmV4SUwMelvxDEw2fo8MD0N1i9F8hhq/QAB1MWI/c2Ro&#10;F0M9PZrzwUMHD9DdhfBCHb7AIsXwmF+2fBkGgRQwiA9zhamiXOq8PFo3LKI5WbrNwFDCtw78lDU6&#10;LRH7xF7nmokUeB02CrvrQq1cyuRWrFly+aUXEIGjGa1xNH96enLurW97l789+ugTz4xl8k8881xy&#10;eFl6ycpE32gdtZRAAI5pR6MUqxdCufE7vvLFZD2f7mwMpCPgF7gV6MyBnnphPF60Jeh6uimUbP7u&#10;iR2XXrT+6Wd3QCqBDic4gy+mXamCUV0M4DGZdlJ0jpPiUHqXQRDE2NbG0Nvd8vrXWycSYbg8R/Aa&#10;JyDK0b8d/KK2bHQ0MzsrLq80wWWfGDUk73QQpQDrsURiYnKOPBTKOsR0tClIJGPd6dTk9DiYLgyW&#10;nkSsLx6ZPjYG6iXGnfC7crADQzYfS8RjydThsSkC8US4s5wvdndF0l08h15v9Pk9B0ocNt3bt2Td&#10;/Q8/2R7uyuUr2HYBtKWcJdcXCCNK+eLgwNBH/vyj86UcgenXv/pl2pjwRbFEFIyDmsqXv/bWH//0&#10;B88+9ZSiFMQlyHDTqAWZvoUqh7CFrYHwS8pTUYYCJXq5hwjdZes4lGBBaXmU1Q1REQrqvGHqLIEE&#10;GFlUd3B5cJ0ghLJimZRUUarWk66VypeguYckx7zYe6jMGTMVSIHdWWg62lomryu2goeAypmxPba1&#10;zB3i6Z458Tc2xL3HPa8z+8NPnfh+d4TF9ywexz3zvz2+hRHa+FvfYtWSrW90Z/eHCKgHXbsnj0MZ&#10;ivUWnQVbafZROwd8PGcPXRcURltT1J3UAlrF3GsAqFBf95J3vfODTz+xiT0BSH7b9ufZG6A/qYwj&#10;qhtnGLKsGL69SCUMvnSdkRAo8yr2ha2UfpU8dhx/7u3AwKBhmiCbUh3o7enht/gnjhenQEJXIrmD&#10;ZpPysVn6ESt5KiHkrniCPju06GT/Y7UODQ8bWiBJNgFeVWm2eS6kxT6LNkXQTyK1HBPF9fM+ROap&#10;h2Q6KpRWPrjE1ptHMMlfv+m6a5YsGylWC5hMECqCw3oV5DL0nvd/6IFHHjs4MXPXffd3dPX0LV8T&#10;TPUl+0dCyW5adEYC8x3FqWQl94tv/mN8Ptvd0Vy1pO/I0cPwYAGOcEywGiR1yAEBWyhPjGiNZGUx&#10;yoDB/l17D2ay+WCIprAoJ2qych0RLDGibQLnG07fgM1Bwi7GPyXYoebRbVDQ3qR/Rx9i4kOgL65R&#10;bdzkB2oJzS9gGozUKLiUgSbIxI709PSSaZ6doyqADC7WQGgTUQmEGDZ8jDQ2m4RMKNhRyOfUuR4K&#10;L+ULtQWU95XAQiyBgkfahmmp4vJ3FBB9Ky/E6IIEXiuBrM6Bwd7ZfAFfi8bLFfJU4fTYTAn6IYJy&#10;RDTko0x5VclIUDx0+f7sT/8CHP3kNavuvecnmzb9jlAXEi30mwVfZeUpw91Lkt/496+uWb/COWjt&#10;bZ0LTFPNVxqiRrNzGfV/Y85V8CbQlERNgpwQtbCwIZuRaEwZv/laOEb1eqWdhCMtYJoderEaOHJg&#10;bL5MG7nIyrWrbevmnNR4CI+MiYHXAzmJ1aHOIWHEMSESqxaOW4O3hiye6rR9eL5I1dCMIRuKdbBB&#10;eLwss10t7+B4isY9Y78tvLUNY9HWqHjMEr0nPuMeu+dVWGKazvxPa9hKChUxSLDU0lx/aLlUMmeJ&#10;ML1mlQaWf3b4gLMLJ5oxr6jfju/8Y+dAGfdW56w/vYf2VSA4jBV4NrMIC2u4NCXjQbrfUeLmhxS9&#10;0DlxIDc3Vn7zGz8wcWy8vlBs1MrHjh7Zv38vswkuPEYBGjkuHhPPmgfiSOvEmIowSrgyFq8l8Q2C&#10;ZwMI4iZbg56pKe7F8hUrWAVAkLzKlI7GY3yWQ3GezvSI5NvZAfECDQ1MBsdnRUpmyTLZo0tGWItE&#10;60TZICmcPvsZy4Svbkm7uPvlQcdWK+Qj9lnJ4EjUmio75OwXamhKdgZjzB32zAp7a2GO2Bwf/yUv&#10;uyWajLLk8XIxWrUqOQHfy299dbJ3+D9/9KNKkyzGtljfMN5KV99wRzRJ19JkuBHzVb7/hU/GF/Jd&#10;C4W1w+l8fpaFVpivJrqipSIo8HyJBRBox2/GA0HQlchtZi5HBEanpcNHJ3Db4K9wsxigQnYO3gdr&#10;lvHDtAloM1EFZg1EO4XtHAGlOG2PQmS5kwwcJgNzrl6N1GtLuNsXbO/gNBKxNJ9VSqVe76a6F4C2&#10;fxAt3+HRESIkckPS2G/46A5LgkC9ciRM1cljaiXAz3fu3r10ZDAWieDJoaWCZYpHw+TuUdKJBP1F&#10;zA19DZsNICH4O8Bvw4MDmdlpbJA0OqkKQDOBFdfZgWUugXp2xooLlAVokyGbQdSJVgtzEl/0pNVr&#10;X/e6N6S48Dbf333hU9Q9Q6EORRPoVbXHfK9/90v+6V/+buVZg2dddArwcKVQC7XH7/vpg3u3HmDP&#10;CcdiV95wzdp1J/3D3/wDqk7KLBCkNBbSffHXv/N1TKCtm59/4uGnCRK511fefEnfMMyJzvwsCuSp&#10;h+79/bJlq1/72jfeet3L//TjH/75HXce2r8fmszw0qHLN15EFPfDb98xcXgOLQ3IB4z/wGjv69/2&#10;BtboA/c9tO2Z7ZCwe4bSF11z/rK1g7P5yWRfJFeeU+9cYb0nIBonZHxPWMbektZ/DEP1KL5yJq26&#10;znZGh4m6x4vPCDV16XL2TymsG6VPFEmBOYu/jV9izoaR5b3MsEuWtxwNe/gHAJACYmMISwZTq6n1&#10;auuDLtMtj9gq8VgpliL0EVx2RvDyRNpmcwm2hXxkHeup6b2Ff//0t04/+eKLz7ly6zPPQi7LZqd3&#10;7tiOJ06THAJVL9MjwTf1lpRFUJtwhawMTU+621BOOKGq41AVT3sA2zF25KiahWrbK6xYsdI5Mqij&#10;SzQ2glqRtmcB0tou1R5XiSfICqUS04NTVxhVLqNpz67PKEkWMRKxrPNCPlckIY3Zcm3RTriTiyGt&#10;z98/sE4gjZ0jK5R/gEk4IMpucg3+eik/xw5Wni9t2LAeyXjqoPg+mOwknJDnn56d+8SnP/fgpsfn&#10;ytW7fnVfONUb7x2J9wxEu3rJTwVqxcF427c///FQKbOuL9EoZtCCgj4CoEL2ds/eQ4USCoqAVR2V&#10;OpkCX7t67PjBWUi8AXAQoUMYI9VF+1T8l2w2hzVTgCHvXaG4i7CN2mOUZ7xBWhp6vW2MEgmyK+BT&#10;P/xFwg/mpK5TIKQU+nAdGS+jqyyMLl0KKtGdUim3sveIgFdpGt9OwST8PTPhCJQknD5ad7r7yMGD&#10;ZJaQoYRzxu6NUxvh/wtlZPQJFiRmozqAAAfhI3Cfpb1jCi9KizQQXghhtMoYlnhPhjLnjhjfynBY&#10;wpSwRZVX9FX5yF997MDu3ZRK3PXzO3bs2IY+eTo9Kgpf2/ylN543Wdy56fEHXvrOK/y4YqToa8Hv&#10;/8O9r3jzK970+tsI4J7Z8vzffOTTZ59/7qEDh775/e/LCfR1VH3Fl1511QVXXvDofY+cft5Z73j/&#10;+4eGRp9/7tlPffjDy08bOvnMlbnpXMAfvPOb9zzw9CMf/9BfV8sLzz6x9dY3vvb1b34jil9PbPrd&#10;5z76qTPPO+PowbE7f3ZfYb5EdXfDX7154w2XXnfpL79/9yUbL33ne9+LPMeTTz/2N5/85JJTBoZP&#10;6mmL1Svzubp0LCwEsEV4nKFm91HT3CNzuTWjlEfLphgT1tkXVzlk+MqiNbFnnR9jXoblRRbdjBO9&#10;k+NekMEfVh0miNW+z/Mzjls9jwXi2TjVKAg/MS9Zl+Hcf00tk48yEMdUd61qxEdpKvATYCeztVSo&#10;6HJwyXML7bXQsoHV2QPN//zbn/iKwXe97c93PbsHBXpfs3jgwO6xsTE6JaCCFo+xu1PTJmk1TtXt&#10;lIJjhO4uWAFOFECEZIytX9GduWo6KBw+cpgdhXWaSqfZpA2LlfbS3n278cQ1kLY0+GVhERQnLSin&#10;2IIxwvRks3PLly/nEqmAxSthpSB7yJHBi5Wdt3Jpu3BdsbI/5tlZuVAzEI/12CMRp/kyg9xIqci7&#10;Z8NUIOz6ntXmZ2cm1p20VnILCzV6cbHbm/cntsilV1z6s7vuXLJ85QvPP4sZU2k+09ffGOyJ/9tn&#10;PpoINAaTkdzUmDKMHI2dWlz1HsBLSc9ox2CM5B9C5VC3dgM2cA1gnaaoD2AoO9uPHT2MkoswXauw&#10;Zlg1ixxN24g1ymUIVYUmqCattlXpupilqmpw7Gy1fzdlJIodifh04axtST0wHmTXLMKWxhMKVUjj&#10;kaGBfUOrAeENuBeMqPoTC+ZgtR89emSwf5AtBFRMAEeE8KGGqA6lSaLgoeRGDTE4magXskcq/ZH8&#10;Qg0zSjaFS6TxMwL5IB01XzsjAEUFqVuUHyAvcPY4SqecempXInHOuedMjB+5+5c/B8bHow9GEmRR&#10;QsnOlaeO/PC7377uzRuiPf55NH5L1YkxaLWxP//ox++/+5GHf7Ppxbe+YnB06c9/8JOh0SUvefEr&#10;7/jhT3/2kzuf/P3jW594esVJK/O5wj999d+e3fLCvXf96oJLLnr5G17xT5/+4tCaES5t8xNb155x&#10;0jkXrf/ix/+v/iVDKBd/5nNfuPdX997/qwdedusr+kcG777j7qUrVl95zY13/PjOX99/36bfb9r6&#10;+FODK5aAc/3TV//9ha3bf/aTn2+8+spbXn/zP3/uX5adOVhYyC60VbEp7B0ABupQrgI494+IyHsM&#10;tCAOizFcSCJQAq7UCBbaNlN2FB7jumpjFc9I5HLew6vcO/vNnk28yF9WxcV77HlR0PkU4kB6mt98&#10;Vs+qLwu7M5A7RBGpDJcKxTL/OIiel0qGpJ85Hr/5Z28oMTH0m/xHEaBfH8xmC7l8MZ/Xq2KbcMpo&#10;izaoIy/n8tztChxH3pOdzU+PZwtz5SVLB4ON2G/vfmZy7+w119xczVYmjx3m7TMz4/sO7CE44hbI&#10;O4hGncgA65ZIggcShZOpZRAXRkZHXLTCZoqJMa64TCr5YNSjTfhS+mwq+zLbgUobbgrGhU8RhTAu&#10;jA2egWtkDKKvOKtWM4OSWbt2LQGUa6XqFBKMRCt7ugiot4y2AZFeVlu5e6JiojIWnNhWWu+Ut2Az&#10;uJNIyAQjbLasz0QyxbdC67nrZz+vFKu+hSZKqGKd+f2gOHff87Op6fGbb7kJtHjN6pWFzGQ5O031&#10;yXx+evbwvgjKIm1NCqhSqURe5VAd06WFsZnCtr1j05lqrohVgVGirvHmklFoo8tEntKIyUUqblTT&#10;buKs3BtqZ1hXVoevsgTzN5TlZq1iasBxxZlrI1dnfp3eZzqNXt8yldXYHqJCIYwREJL4ZijGSU4m&#10;yH85KCaDMaU0oVAAT6E5aQHDRiqdyl/MB7A1gnXk9mYmJ3rSqUIua/Xj3LyOyekpKAnoG1htAYaY&#10;VzpL4KkS1JOgTJF5zADgT0o7qrNYmhd01fCTAWPToziV7QhLJ01QVLbKZcrBzzzr7Lm52Vxu9pf3&#10;/IJSTTRkkt3JQjkbCDXP2HDKlucfW3fpknCqfd5fncnA5qkh70mvFJ8vWS4Fdz9/tEk2OQCQtdCX&#10;HGyrB4pTpeJU+cE7f9Od6j204/AZp50d88W/8Od/+8BPf/OrH9/XSbu0UJzpMDdTPrjt8Af+8v3f&#10;+vI3RlYOA1UDCoCMTByeOrj7CG+gGqGa90WC6WAgSaA0PZa9+7s/j6XSh/cdvfyqa6j4/uInvvjr&#10;n97//W/9OBZMRJLgX+rpZjw3I8kRQIqO5qhjxpixf+wqxpYDiFvgX5Uq0tYb9IB7TGZPHyddozeL&#10;t6fHrQOqyteYtMx7HU3HFHHJKrwVHNgRROwTaU+/VXYjzUPYTmxbTDGTMSHB6P6xbYpcoR9tY+x2&#10;rD7HOrZabNA81aWgzR6HIx2M0euOLre9kWRPNNETiaci0a5Q91AilgC2Cg0O0YECl7hjxfKBYD20&#10;9bc7tj+6o7d7aMXo8qOHCCqzNOQ6NnYIjgJVygwNG7P6UlUXYtAEbEo7kQHWiHOONEmATigLRG0V&#10;NzgaIYmBkST/IIhH5ewB8nQKEgOB8Qm44OKLMuI4HWQw2a/7+uBBUGmfAkNRZqGMklsndUk9fT1M&#10;Qq6a4AtjwBABjGBHJXJosinuBNw+7RwWgUle2KhqGRwewmy1ardqNn0A35vPl0s55aWtxUwq2eNv&#10;Buam5775jf+8/eu3IzUmDpLowwgFhX7xs58ODgxQG7BkeLBE9dHMBJTZjoVSor1B8p16Z24YMx6i&#10;LZ3XaaNFcml2rqBeyaIIEiW6MlPhrcyz6rwQb7YLnjRN27ajY8dAJTm9QqGciKflq5rcrBOvYUzJ&#10;SrviJyaueYmOrYANASmVf+ZcayWYKVIks0UWSUxHzT2+AkuMVZZUXpE0sEwHJBei02wuJzk/pGsq&#10;ZGQlm+ZgGhU9t9FyLUVOjqHkznEvy+Q4AoFJusGbJCddWIOhKGwNzF1OG24dWAyFXZR+AaNc51N8&#10;Fr4IQipYjXfO4OHSyRYB4YYbbpqbnrrqqo27dm8/eowqQfJueGrQiOrBWLMz2Xhy06Z1G1Z2Jqgw&#10;yrPxasK1tx/cvIsq5Ve96rYvffkbcMMfuu9BDpiIdyGi8Oa3vP3jn/6bnz/4G2IVAmMS39wIElxD&#10;I0sP7z8c7ECwN7aQaxzedfSU9aejEPrz7/5i5bplzKgXnnwWl/Stb3/X5//+X2Kx7qd+v4UKpL70&#10;EKnYt/7Juz7ysY//8slNXGYR2RiS//4QLU8oB8tnimSQcBgryGqBRucroPF1ojqCcR4gmeXWtjT9&#10;ZIldFliAnxiMzEq/3gkh1/unDxIUcgQ+wj/8Gf3mMc/zoNpQoSUbQak+X6hV6TSZp+6yXle1NkgG&#10;77FD6VPi8/KbVgxQX+elOqB2BqTRnI0zWrGxdKuk9Rd4G4etFlloYte2JJY0wYg2MCuY+2CsA313&#10;/qmLtyWJ+ThZSskILkhJQMar2RZuD/bF+/yFjmfue66t3nn91Tc+++QzrCO4jnv272Ijsc5RsKuI&#10;9OlGUUrEE+IEGPJtL8kAukjMlreFWHJpq3j3Mn0S65AQJOuK002lU4D++FUEU7zGcmbSIn8PIxZ7&#10;wZ8sc65HkoPiYZBFKi1fvoyIHt86SsABKIinUEe9MGIwsOH0Cs5d33j3Y9Ggy6FZuWXbyiXDZdoP&#10;qmEGUkQkUsCnKYmlU29GdNOqKpWp32Fwg4GQ+JAGh+3duXffvl2khvK57GBf7749ezMzM5dfcsXs&#10;2MRIX99wd3pZd+q05YNL+yLNUoYGGXI9dcNY152sISYOh+Y8BIaz2jtAEynztSAF5glkE1heCThg&#10;cA9V+5fu7UdXgc2/g+YYapSFGjbETNdpQp50O/dEmfmq+KBcJDNDLFuwFYIOSvLwv9CRVMqcDUgU&#10;cvW1h+wr6yM+tna2BkknFgCLTeIsNbqIQQrygV+AGQXDeKFYJIwLW5WSeXwzNzXelZQoJFsmlquj&#10;Mz+/gMIEMtMoxlGyixuM22X02BglhwviZ4bU4EDkbJmmApgq655utSAhpJ+ouFSZhMjwyWQ3mOKq&#10;ZctKmdlHf/MQoShofWcbVYsdiOZddNXZv/71nbd+4JZAsqMRDOSLkrRg0ex+escr3/16xDtvufzK&#10;i04+9dmtz773z/+U6/3+1799wRlnbli77q1vedNCZ/Ocqy6enJ6uI2FpocjMbAaRYW5sKVOAorX9&#10;sRfe9q63f/ub304PJ+r+MoXOt73vrc1a2yuuf/kla87YuW33n7zrHVz/d7/2tXNOWnPO6jUfes/7&#10;O/yhC666KjOdQ4sCuAjF8IMHDgZjbB4MDVnCRrO8gNpVk4QYa5LFTI8VyKMYdZJHfDGfko0wEj6+&#10;sVwVmQbtR6znsvWbwoshRWjrnxBQRQSyEewMArX1Bo5fp4iB6geJCsEAY0nzPI9lm3Agaz4ezFdU&#10;OECmnAc6iJhDJEeV/JKPTPE7a4fH0Gwoja/VOhgRYAozdoJfBFlQkkY5PreVXdIfjnd0RqnJV9EP&#10;Ua6U27BM8lNRihbtW2gLMW+hWs4uLBte0lYM/+gff5U5WF1/2jm+Ur2URWzHny3NHzo6gSWA4EOr&#10;T6ala4VhjfqkUMFI2owVNAHUDKMTM+osIH44BehMaXqCT09Nu7ptOTWNZi6T5eSTsRhnDRzB7hjD&#10;7YlGUVZOxhMg85hStDIIeUxhW9dIXGQymgEGQ+AfnqDoGZDYoXqL9WsiXpK2MwiJ1IfCAaP9WUMy&#10;qZ02SqtWDNdrlUgY9KUyl5li6fEPY0mRwjy0cPXNnGWLpqQSWhl6PzKDPt8zm5/BZYqFQ+OTY3BG&#10;v/mV/+jv7h7s7Vu7amV24sjYvl3TB/eVZycwKPT9w9yyadM6di4PNRCSldeHhvVMFw0KdkWA02rF&#10;CqCQtIAugcxLBxlKMcNxRljYmDyiJK5NrBs1oKDxKekfWpOoYxbGgVACrgSbPEGQQBpMZLBTphU4&#10;lgQN09vMK4aDNwCUyLFlyliwimWT2K+IuX7o/GZ3tNMwjr19/RgylQK0ddJTToZObYnlK2FZ+EZZ&#10;COoba745BJ86Q2wGzCswGkBehpIL4VAMJZdHFEAY0NYRytIviaIPC7rY6Ux3ppPrJNTSjhEMXn3t&#10;jdyhZUuX/O7hhyTOV61B+2fmZnLZVacsH5vcX6kROM4l+6OHDx7juignzM4V8DPL5fxCLf/S191y&#10;8+tePLSsv1QjvCy/7M2veuefv+u6V9902wfetOCj4CHfNZB85qknADj+6u8+fdKpa1/z5ldNzBwt&#10;zs7NTEwtWbNsxaqV3/vKD5esG0G5oSPalivOIE13y6tevPGVNyX6Q/NUjBcnXvSaG9/7v97zpvff&#10;dvXNG+eR0JovdvV3bX7y95X57Ac+8adX3rLx+pdfPzE3AXoh0kAegSs4wY1qjm2fQIp2jRaezDfL&#10;GWI2eSv6p5SXGElaLdhWWsaV6vyuId1lj1GmgUysZD0fwSjoNz5Ik5w8DxYKiN/UFhBeL9SAQvlX&#10;zS5UMvMNpcaxYjL/WDT8Gn27+kbIifX8c/n0AiTwodTlurM9GoM+EuCLaiDoDZQWWVf4uJSICgxl&#10;AfIAJwUUtpQHoRHfQJx51XSxQ9SxSiqUwlEigs6UsxOQPpL+Suj5TftzE9VYKHbmyWdteXKzqIA+&#10;39jYOPslST2vzstqjqySGBjOcGcrd8bXYNIyeyO0uYpEsb8Ey/yPCcxsIUwGr1W1jhVGm/KAQA/8&#10;kZ5UGqYJN8IJqQhpcKq3BmRjU3BVjLAndRWDb7x6DkG26kFuMivWNtcUVaxG3mtK59wm4dZ4DooG&#10;Vg6nHCt0fGoCk9aVTIE94T4AP6EmbUr8SmWraLjdnwQTKWTBX7jvZIFJhmP0IlBmddW+ZCJx7lln&#10;/fqeX8SC7TNjx0JsupXiM089hVG0vGwDG0BQl69Uo+EoYxXC7kojUtKX3HGGFK4Kuxp2mowSvrTY&#10;mXQCC0dAv6TtJsBYF4ZvxqQjgCFewr7imGFo9Ex7JzPYdHrFB8Vssm9Iy1IXisVUI3vRjkQVpksj&#10;1Dz4iRKmE9lRlUQUSiFlSwjKPkCJo8wo+xb7A2/jAkWTsXpCt5OYWHidTvWajQDMdIrFz5cAAVIs&#10;BM6oAWqoMZZcPvsVAZT4hE0RFrBy4LRYxXi6F9eZwItLKBXzDDVzqaevd/XqNaecfNLk+NgjDz0g&#10;IEKVE0AwpZ6Rng2Xn/bTO3942a3nJQY783CUsaI+UmrVtgXUcNIPf+/Rtrj/2ls2brhs/a492z7w&#10;5rcl0pHegeS1N115w4uvjsXbfn3fz+74j9tPv+iUFzY9fXTyyHU3XHvNzRsPH97+l+/7YHoovX/X&#10;/je/77bd+3Zs3bI50RttC/qSPckH7nyg1lG9/mXXbrjs7O17n/7oB9/bEQssP2V44w2Xr7/gjKWr&#10;+39170/v+Pq3Tlq/cvfmZ8dmDl+08bwNl5x1dPLAn73tPcPrBuqBWqSLwkgso1wM8UEaCNYwiaxe&#10;hgKaGgkRoeNMNsspKCJXQY4BKHrgfE+DSJSqxTPEqbHIyFkK/tWrxJn6iJhOLCvDXCS1JqcVBRH7&#10;pzeoRMVyvcI0XXWxxRCm6qA92Oq4+R+WRB30VJ9gJ6dU0nxFiYuOIAwOgaO8n1tDP0pLzZoQgimx&#10;GZlOBynOlfNTZamZVv3DvaPT+0sP/fDJymztVa9645ED41CxWKIzs1P7D+wHQKV1N8leTktzVVQU&#10;DQbhjlKYjk5p3BleJYdCVM4E5KxBmw3jaFCzkwPgkya2JPJPOmk1p5TsSvJOduFsJgtIJGOi4lhT&#10;hFIXZ/3gq4PmEr9juQCGnWNFcoPTEyW/ne6lQZBrvlR6RAYvtCAVjZ7BKS7JpgDNv/GsNbPktwE4&#10;o8mjR6c4lMoF/Oih4d9YrQZsTn8bhF7uEuGVQo0F0l5Z3Eo6kV12xWWmDhtmQwZF/sD7PnDnj39Y&#10;KuR3bd8OB7+3J3nPr+5JUiorOgmplnYgd5lAYu9iiYQ0J6HQlWujjKSNC1YVNtcmuRYxYhVZs/Kx&#10;koi/MsBLRpce3L8P+CoM5wcg1xjEULXBQ42l08HhsNMmVh5SoC0rG1KoSZqWwp8ApoSoB/VwuXWM&#10;haXW5LNxtFQyTS4A9VDSeAqdLdgnChZEzs888nn9uUxGperKjilk4rPUKeoKVDpcmZuagJqsjBKo&#10;h8p8cHakd8c3ie8ohhWpO4BhqXPjmeBGpQYGkJsiasP/5tR5B9PiT979QT515snrfvid248c3AfM&#10;I9kX9pNA4IwLTpku76u2zw6f1h3pD0xMj5PLwG8n5PAvdMJZKc/U923ZL3hStXyd6846mfTG2P5j&#10;pSwifvXOGGPgP+38dWyJ1XJ955a90wen6OTa9NeWrhvp6e954cltLBsW4Yr1o7EeIjUocAEfFY/P&#10;HylmQfI4pq9/ZX9XKr7/uQPIjmuNEVqG2obXDHR1k7YM7N91pJQvA0MEQu0rzlreGUGjr4TPDp2P&#10;K5Z7xyYv3jp+qUIE9kuTZVChEURe6hUNxFURoqQRWu2ktVebdInbe0WAZ0W71etyyEYJ8dBDW32q&#10;OpSQmmSXVB9jLGHLXRC8UG6BdAb7nNkSws5OUwgUccxWiGvGYIgJ81CarZKcJMb1QagGMVEtCK4K&#10;feootFeRgzKpdl627M3b4m8gniaWNFdftWx5ezl2z9c3TWzPnLTm7PPPunjvjl1Ef+B1jzz8MN8I&#10;bkopGREKroFETOx62SBR9lITUld9IldIqEkXqd10WomnsqhoeWJtvw9iCx8xODlAtz9UARkbFK25&#10;fpyZueycy+zI5ZFIiNQtaIDHj5I1fm6TGLf9A30aJfiQ4XAsQtEAKESc1KfkCowB7OgthqOIROjA&#10;SmdT1E4Lm3Lu6iVVLdwO9kEKWMkeELJSLc2UB25joIXXIiai4msFInj9/Imy9dbntnLty5YtX3vq&#10;qR0dUZIT3Df4v3/2/j/92Ec/0hWLHNi/j7rk557bym6OHwRMKS0GtSOif2iwU1yMKuA6d4Z6ODSU&#10;0KNlPZLpQQeYvZqFDbaEdYgnEsC6uFVoVnLeOHlMR8YYAPWWm1581713axFbtxC8R9kU5aqkuqDY&#10;RM6opA8Bksmuc0zxEXFSACeMv2x4WJixx+1gEPmUOrEnkoQ8zDxamvJmwNqJ8bFkskvFYNRWUiEu&#10;vixVEg7cktm2WVhfqOSnjo6RmuFu4eLDsgfnyuWzrvEQflC5inBWEu06ARk+/9CypdlisT1InWFb&#10;OZ8RsFWvn33uhhWr1lJwvGv71id++7vC7BQbUzyZzhQLicHu864+55vf+tJNb7kyOtB+bPIwa5e4&#10;UW4YwpqzRDk0YxRFUHUh7ShOWL1JpUp2wmTlVMzH6mqHOE1OOhAuFzEfpLEXQlEB/lwLFpPhwrZS&#10;dtQegV9jAhxFx11ggBGvkfQxDWYhg+Ipcxz1Am/UIjHmjNZhBxVPtTrZC/VbYHFQpgL1NhRwiJoK&#10;JpRJ9yMkgi6gE0FgnpvKrP6pNTCWWMoKxluzjnqat1bo5aavND3kEOgZJ5hrtsTlIDzKmseFw3ab&#10;CZPMDskTGR9GwC+901iw2UGErOSFYSXm7dsgOcaazJYZLessqipJ7ByZHSwjZpyMIqG2Yg6WrsfH&#10;dbuMxSmmiQBwUy/XO/2BnkR6uGvZQz/a/Nyv97U3k69/zTt3Pb+TrZXQaP++PZMT42G8faCOkLpR&#10;Wb8uyAR+xoGJwfzngPgabuHiEel1nL5aDfIIcQ1fxD4EcRZKl86NNg6+5ooVK0gAQc4cGOjjAc6I&#10;cyi4AS780aD4fBlKXzMZvostk7ALh5pkEK+y73I+7D/WWz00NzuHKcBJ4SVrmezxU1ruiUBW7gID&#10;pTreNStWQ5EgwmEnJHVK/SvoBGMv3h72l0GeL4Q72mrl3FBv6szT18TD7b3dcRpT9XZ3cX9mZqbp&#10;kEjwEo8nGUfsxdDQQF9v/+7du2AYUKw9OjQ8l8lCLSDLoF5YGBFjElMFEg3HAICIeojeINRy8wkK&#10;4CyzQDhpcwsX+vv6zTZQ9URhm+Q5Ve/eaC5buvy8Def/6oH78WIIMC11j0QVHjAYu9j9EvjU/sMl&#10;CjUx5WNyotD2FT4Dr7FHEl7yNs6cvQz9AqCjWCzBDsP2rnOwBLMpxbfxfP/A8OHDR9I9fUA52DBO&#10;hliGEEnRWZDyMPI11XoVBh2oEyuFYIc9GXJB6eUvveHKSy+85prLYVvv33eAC2EocNOefW7HjS9+&#10;8V2/vBvrT04aOgIiUayda6+7vm8QOZe+TY88jC3Lzc3y7US4RNKXXn3pY48/ev6V505NT0Llnh3L&#10;1Uo0E4g0y4HssXJHMxjpjFcLYBIN9iBOQroQZZ2knPC8ChoYDHUUQ0+MtV2iFVmgmCspL9ugnIwP&#10;Ej+2Q+1XOQlkvGCICAVcMxlLYqrYCcKdEAvQz4yiXZBKddMhIA7WF4sBkaeTaONROEEHR1pkSWsD&#10;Xkc6nULMLtwRioVhKVFhLlAiUOuwWgzFKYCj5SIOmrwM0D/V36q0WXZH0wmv3NBZMCxTjrPcECGO&#10;UtMGvhgKY4lhq7Z2b5bQjb0qYVflX8BKLcMHDCx9FyXVlAoQFVW7iCBb6bhYQkrB1DyVt2Xq0jCK&#10;QoUBibmnbE2yRBEsqNotqcGl4aDs5JgVzsGgXzlZKtg2N5Hf1IXMZxYGu4cOPDPx+F3bavm2q658&#10;aVstXClIl4+K/L27d2GF6GGuDBJC9tI5t6y7OQWqUqHSDDlkdQoWDdLELBriyOTz9HuCkMkPZ5LH&#10;lSDmUzdh/8jIKIlhNA0k4U7Biv1gMhw1zVQpbTybSh6ZcrO5bxQQWIM9agLMkcHi113rdaVYrauZ&#10;VQ9x5bJHZutbfoojIlqbF//y0dPI3kJ84LCMDBQi1FMxvHw1pmuEesYBnKhmbmaKapYGE6ENBCEG&#10;0HDg0FHypgVIFpHYRZdekad1IA70fD0RS773Pe/+zre/XSlmt23djBDRkcOHWcYwZpmB3GVRSwT1&#10;+7qTKWhXmAGOxiYcisS4rzIllNKiCFUsnrT6JCgbQuJx2glYfIhoBkGtSeo6os62XbvUGCvQDogB&#10;HgGABZwBpE3XEgwJKCxTRxk4vr1YMlFLiUXxDOMKLwlwRztARPVNWGMgrq7ubt4J40jsGHomhVDY&#10;7aC2ikiBA85MTnZ39+AQMcLYYxr9UTaquyWQTOhRc6HITAT733jF5eFIZyoVW7ViZJ4ijjruSQhP&#10;FWQZVm250th41fXI4qGNkGMSi5HUcdWlF5Buu+jCi1iWL3rxy++/7/7nNz9N6TM8XfD8bK68ZNWy&#10;VeuW3v/wL5edOrp3/462sL+rt6ucL8spo2gQ3SygatWtK2fOphCiLQGlw0pHdBZyxZ7+Pl6m+CDd&#10;11Up5GkeTRGyWROB00xeXzsVA8QyVS3+SBQSFz5hB7gQ20ARX1WpdMFV6gpCtXE7eDWQiOobVKq7&#10;gGdE0Eq2jkwZQ0pWUl2+mU6hcD5bxASrU2+bKEjBtgjnCXAaSXUEuvy4WlgDvCr8X4QvMPmSELZU&#10;v1a4o5l4bHTzUgSWt5r6SGZqMZj32rMbN96x9c0tt3CpXViZNFD8nf5QTP2keIa9XjMRFE8XYiGV&#10;wBTtt0p6UG+pQm2rpcCmJjriPd6ytD1LvGhlvtmfyZmaIJ6tNK1VKU2ZaeOK165aXZsO3PWVRyZ2&#10;55cMnHzN5S99bvM2ZjISwtt3bK6WClxzuqsbdQ6Fcaq1EcMAV43jYAgAOCTTgefGTkVcr+Lg+Znp&#10;GQyMvl0gBicAQVwkGjXPKRZWrVpJHhq7gObj2PiYCBet2muGk9UnPEVxp4+MNT4ODhGLAvuCCAne&#10;Ul9v37HxMY7GGPHVGDWwGCgwvFPAomWdW6wUjfNidp09TEUwy5ZdRO9gFmkhO7nxkguKmTnMNzw8&#10;6weKWG4ZHjw7LrNw1bIh6E/GtKgV2Fva2g5gVQoiXqxYs65vaCnfhcw23JhbX/aqFcuXfvNr/5Gd&#10;Hp8cP8ZONj52TE4q7HgoLR0qJ4fwukCzC2PBsrXAkxdHVlXbVL7iUQsAk5NCPhFJfRx4VcA20t1d&#10;WBzr2dq5C1fIQl/F+EI9Kq5SFhPDdsg94GholUgJQvstBeNguB35Ug4cWvIktEPXj47MvkXLZMSN&#10;8PRwa7t7e3Ev8QmtMiDAkTlhzFMikTy0fx8ZfpoT46fzHuoySCaJH4WJKWb9CEhVChsvvwxZ63RX&#10;FG2dtkCd6UtCXPsrrp8awYeOjU2SnJ7OIC3Z9prb3lr1dbJ3Thwb27F9GzMsnephnj7y4IOEx6SB&#10;0NmjDqg9lLjiumt/csd/HT68sz1KTtryebBf1FVDHrvtb/Ngh+ITq1krmVQB+1JmImzhNysTw8fC&#10;VgWxuEVSKZIqWx0ACVNrMYII7iRlJdLBKlEVPH8QLLTXrf4VX4nDggSpBhoQx3qnMqXNMajhBwrU&#10;sHhTxze9bjasNvx2zWQCDRJpNFmieARItjK4unfktO6Kv4hSD72gyLKoLEQV0pAPbJ3jmBglxCpT&#10;lGcwE2GhigkCGdPEEaPtJa+U2cBMsaxdkxAR7RAUQGiJK+4ItUeTnZ0R6j39AGXcWXJqLo1ooK0A&#10;GpNHE9DXRrYY2Qwyx4mORF8Em4ul0T6N4qimpZAactIaGYssFpt2WOyjKT8AhT4+dN/tm/Y/MVUr&#10;+t95258e2jdlSGB1ZubYrp3PE0USwIgfyVanFCVnKcIU8B8P2EphP1mJDSUsKJA57Wv0uko8bx1E&#10;g2ACbPN79u0RK6/ZWLlypWnK+pjMwC4ggy4IVc4eHwds0cT0nT45kxyzYilzSB7znAM9rVTq2Kjj&#10;aXI64AByWOAVQXShdI71gtCiFcd4Fs1wHwdC4Ump/XA4tkxNYPyIBjUGuxOl7GRhdjIOU6le8tWL&#10;XYmOVLITiv3KZf2CZnNZ1POhd3GzSGekulJif5Yq41PTIyNLVbZTWUine7bv2HH5FdeOjR3jxsMl&#10;A7FLJVPcP+mzAaYqdtXAkZ01yo30XdzGw1YGTE0XcZ5ZtmSJomkx95U6wQTjc7A0GeV4NPnC9hdW&#10;r1m3ZMkylmKkMwID4tyzNyxfuoJ9mIsj7jODEhfPiMxxJ/JIambGRo5HoChPRWPK4lMxwb2X3i+x&#10;LV4SiAyAFrU52GiYtaKI1wiO2NCsvWMQEQp+Y7WsJ7RVjEufAhEKOY1sJKedcjI7LLqecFpz0KSn&#10;pkAZx8cnWZiTE9NY0BSibyhGEJNQPlrKn73+7HyhPDs7d+jg4exsppgtrF615onHHt+8+Wl2KsTx&#10;YQlW6s3lp54TiPU89ujjgRC11BS/A8Ek6Urga5B1SlLnBRLi98N65DK7fM24r9nl9yV9vkSgvQdh&#10;A97W1pluVoFC075GwlfvausYaFQR3076GqTMQs0qMpr4p1285KvxZNrfsAe+rkCwv1HtbOtI+33x&#10;5kI4EOz1+xON+Yi/jUPFqNP3NdEVTvKlbW09ePF8BNjBV4/7GjoBwAR/M+lvpiBd8+ZAqK9Zifqb&#10;MQQM8zO5YDSW6u0CeQBspCqdVcpixvpjkWplMCfL/jBBrOOQEjFENPCoBXJIvsrSz2RuTUYRy2ZM&#10;IXGZ1bKBz6JTYmoD5H8si4wbQkCvIh/yNVDwLPEM5EEeWo1MaKDrEka4GIA+1jhK23K4I5ZGbcOg&#10;QPKJsHKhbmJY675Sdl75JmnckHgS+45U93yhXsnVKpkFosVlI8vGd2aeunfn/Ezt/LMvSEa7J4+N&#10;UzMQjQWRixco0ylfAJxOUtiW32F7IBnkqpasjpn4Scw05ZVBWGTqKTR1PZ4lgi1TVq+DrZAPJdjE&#10;ymgLDATIHrLkiJJMS8zgVSklCf2St2cTGOtjxdJq8873xuKxwcGB6Rn6zOgg1p5RUJVmuiWeVIYq&#10;CTSvCtHFPtgUvHWWhtQQYIEPjFxGnBUMVOrl6XNPXVGamxzqpu9629BQb7ZUnFPFWnJ2ZmZ2ehoq&#10;Cv5yuVTtHRiYms5QyUhnn6MTGfRBQHX7h5YMDC1JpfumZ7Okl4Gl3/aOt//LF/8vIJb9O3eSjCU8&#10;yRdzTANlyUiA0bgvytQXd+ZFN72Ic6GopLhQ+fkvfoHJP/2007NzdNIzNrc1fkD4ET9did5GA5Iz&#10;dyIzN3Ng317406evOx1XmpwuGkVbtz1HbR6TMF8qUTMhXjaTRGWEAEYhbqEEhEwDQgbVcjQMaE9v&#10;32xmlpwxc5X9ATPR39s/J10VFTclu7rAd6GH5PIZUn3YVOFkVe3bmGgsN1chmiTzer7UB64Qlvx5&#10;dyIyXy7E4X1BGgyH8AfS3WnColQ8koiH50uFiZm5UqPt4HT+2he/Jluq799/BN9/+dLlACjf+6/v&#10;WNkYnMAou2G4a/Dcq2763ne+d8qFN+Sz2Z6+ZD47iSNCPMWKUtKn6SfQgKhNQN3OgmwQe4uZDcSD&#10;9SeqJnUFmYgFXCTKgWLTpA1VPco7y9lg+3yzkq3NF4l3mh2xUrEWIubxd7JSKMeGDlSp5gl7ySpV&#10;c9kgWh4BNTkIR1G6WWBpqpQD0AVDEI2z2YsmHU1ANFCRI+Qz27hV/UTGG6oYcHCpHGiE6qh51zM7&#10;nry7LTy3ev1Q92jnXGGi5q+Gu6gph9lRJ+qq5Ghgq9Sv1IO8/I5xzzAQcitMcdcy+rZGtE+Kb6oF&#10;5pq0WzAj5BUnznKwuEoBUlSBWFeIxA04gqUjDIq1tG0rwjJ5IaIDiGLwltp90e5Q3JwUE8NjpeE3&#10;K5cMwg3gwqcwMRD52TbgpFh62p+ZKsaT4XMuOL1Rav/hF++rTC70p0Ze98q3PPyrB5PxLlgtW7Zu&#10;YSMhc0pBBI65DFZN2QOVCuDOV52mrS6D6ccytg4QaiRG7MOpsiFKHElArVeIjy8jTKqdjKpSwngZ&#10;EmA2mV2shSsjxlqqtwQGS/0D1VeIIqBcLo+10J46P0+ZTzwWPXjokPJNsRi+jDQUmCqRaKo7jWlz&#10;wsG45TAnnOUiqQI8jCmR7JmoWAuBWHSorblAcLN2+XBpbjoebOtLxWFsUb0yW8ihMnZ4bCJfKNHi&#10;U4qAvvbu3n728ImZLMyvY5Ozc7kC7kChVEH5DWgWtFI+m79Jsf+5511AlLF161YWJ2EFNls9PQ1h&#10;ZQgxT2eecebgwOCSoSXGqfXjpwGsXHDRhaefetogSO/A0NjYpPXxUd9yPNxQKGZQDKMvW4NDlE6k&#10;RvqHiXej6LChLt3WPjY5BUjYPzgKHR5+Ccgskvd8Ft+DiWC7AC3MtB2IqMIpAS+HoYfAyytHo12c&#10;oSDjjlBP7xCYVKVExBSmICCd7gNvDsE6o82QKrAk3a9SQyg86vwY4UnJ2fb24b+fdfpZoBKzUzP0&#10;PSJZKWhgwReLp2m70d87gE7T3OQ06UEOM0eQWVp44uktnSForKhYxZYMjvzwe9/DwkofNN7Ftlpr&#10;D6/bcOnm7ft6VpxV8XXH+lbk82W6EIq2QIvsWiPW3e/riFQIRMKJULwb8eyaLxpKDM83QoFoCrFb&#10;xqADmK+LzrPtiCr4gul5f5c/2F1vj4Gc4GTtfG7L2NHD01NzXQNLY4leVaUvYIPj4WQfvYraIwkM&#10;A6UjoRgKfv35iq8z2VdvjxMCiSsVjQbjXR3xdNUXbAbTzVC/LzzQxJfhQTDV6ORfty/S2wj3N4Op&#10;eiAeTI022rs5RLlaG1qxYnLnc7NoBi4d7O6NLTSr0PlZ44lEiCQrAohU/TiQ1dOe9jS4lWlW6sEY&#10;KM4cOATXKOPWWcOqciz9rA1ZCLpgXiX11M5Jndjq+VlwLnkxUvqGmKsyUoI8BX14TMJi1O8FoL4t&#10;mqJCxnrUoaip/K4mDwYF6ExhJBEhYFa5np1CWFmJtskDKF10rjp5VaQtsfuJw4eeH0dO5+rLbxrb&#10;P6ZGWo2FTHbmwIF9WBDWYSyadFXU9iMqirJPch607+Eds1vIB0ZtJ49sM/IoCmRkKcyDYFUbP0u1&#10;SZw8SUxjUdWSyRQ1lRxEylj0EnR6PEYGt3hQmQfGh7IbceQMuGWoqGPm+9EnEhHMunAIzIWKWS4z&#10;/ymYxvPGu56ZnnZ4CjsfR3CnYSkhgBMc064l9OGhNGIgHZ8vZkb6u1cuH52emQaCPzo+rRyziMGU&#10;6pM+7xrsH84WS9t275+ay2VJtJKmgaLDLegIZmcxQH5yxmQZLJSoPf74E9fccBPNlU9atRaYVoGP&#10;miJLPSDRlVw2uiwzm4EOr9xtsouUI6zTGdCczhCqt4QbtCgcHBxZe/KZO3ftongY6qDR3FGjIF+F&#10;YUdkqArjF/QIT5WQGM7KCzu2nXHWuVDToJQhUg1+AH5HQKwmh1wImziVsVBUuFtwkDG37bQ4UPAi&#10;UftwXBxsTAaccUqKCbcEvcOqwHxI/4GkW7KrR/HbPG9gYMgcNWenZ4h2WbK5rPJ2k+Pja09ad/QI&#10;TeJnOEUYluTyi6SOmwDGwjyoS5wan2KIaIrKVKSd+77D47M5wkJebD/99DOf27Jl377d7B6MNjxt&#10;xFci6cFVZ1/81NPPh9LLGh2pfCbHZrx/y2PHdm8Z2799+uiBo7u3s+MxPiyZnVueGj+4b/rwocmj&#10;x6Ta7g/k5qa407ufe3zf1ifHjhzIZuYojWgPdePtqnqlXj26a/MlL7rx45/7xA++8fVJTMu+7ft3&#10;bJ4cO3hk385jR/ZGU12oRh7b99yx3duO7nj+6P7dwJptnWEyxFTeTh7cfnj384df2DJx9Ii/M4Kb&#10;U6m0zddgWFB4RRYPRiIDiEwpN4I/SUX5ygV1DcHGRxIJZDRwFSuZ6WP7Dw0uGYx30+yxJkIq9dxI&#10;1ZB2seyPldjYJmuK9crjYAJM2F4GxSnRu7yyNmSjoAriVVc2q9vR/HdSiZZpxp1RexBSTh44Y+Rq&#10;3HyyVxLQhMQhK6NvVZNICkQjsL4CZSp3GDtxBpqFTFVRj4oD0FxeyE9TykKZs7qV5qcqOHWo8C1f&#10;tnx6b+7hHzxZLzXOOfvCoZ6llGzwxWxt27Zt5TSU62DF4+iKII6Sq0TzTdBTqKd5BAIfMRksHPYY&#10;wDvJDijRaQtACw0kALyHHVPBuyvb4bNGy0SdT6iKEdV08Y5dIqqOp/Mtk4RFsPIdKaUyt5ctAxXV&#10;x/k6sfgwnWXIaHnx4syK4MuoYFtPFoBsyVKT08A3ccR83mPkQDVdHCsVMnwDGE9Xsuvxp54dn81O&#10;5wqRriSdwOjMGwwnm75QJlvb9PTzCFDPZEo4uCQJWHXgUDTuVGo9HpmZmjxy+AgjQVW4oxLs3bvv&#10;pS9/1dRcJtqVJlalaIB0JF4Au/3sTIbgMzOT4zbs3Xtg7/7Dx8ans5nic1u2jR2bymVBe325QmU2&#10;W7zw0qtRFyLDi2VB3YXaWUhSpTLYRwwjE4p1Ub9Fb/NKtbF61ak0C6NR+tjktPybDuYIApFi96E9&#10;hoYJbwtFujo74+jg87bOYBxwFiDMOLRxcibsYfD7eJWBjUZTVK5QSxSJ4mKgnJJWmx1k2WCsmU9M&#10;UBmLdUXD8VwWQfyT4KzRvaVYJk1Kbp5S6c58tTGZKUQTfTgIQNnkbtAbn5wtHh7PzDdDRycL1Tpj&#10;yKGCp5+x/uS1p4LCPPXE7+iIyN2DB17CeHVGzr3s2l/+4pddQ6sD4UQVAkuznJvYD2Xn3t/9+IEn&#10;7rrviV/8cvMvQNVp0Lhj011nnnfK1370zV889p+f+IfPVPMHMsdeSKSCOx79OXIn3//1T37y0A8+&#10;8nefLs0cmt63OdDMN+dn/M18ZebwW975on/9x3/tHhnoG0k8+MzPfvXIT3/zu58++uwd4Wihq6t6&#10;4Mmfn3bOqv/4ybfuePSOT/zj39UrE3NHnu9syx9++v6Tz1rztTu+88vNP/urL3wuN75v7tAOcI5q&#10;IWOVwtZWQwxzQCkqCCk2p/YDIyaBrfnKPJ0ug1QW9K6I9Kxu1hOP/fLZylxHf8+SlWuWSbBCDW0h&#10;ReGn2wFMA8gVvwpnUFryhH9ONtTE4sVzU7mwEj3CZS3zY3utMFT3p1X3qQ0mJ6a8kkJXGJmKBuTL&#10;AIk7ATchL65wGbBaFYD+GiVX7Qh+14oO6/HP5wkJ1bRSJdESAgYfaacf3oaLzia1v/mRF1ghkXDX&#10;+jMuGDs2AbSB2Tt2bBzRZTwFHIooGL/8BwlCKwVngjBanibc64AMfrOGY1HkypuAJqxb8pKsU9Yw&#10;MTW0EeySVD7oKkFFZKUC5qpUgwyKRA64QKMYSnQST0a8HobSWgmDhzuAVaWJEkvt2LVr91w2w2ko&#10;WgcBF1Itl49P4ByRyxOmI0GCNr6IIEt/1muSmCgU8c3Na8nDJ6RXgP/s09fRPTMRDWF9puZmsTaM&#10;GI2vjtG+dJYAPz8zlSESIXWshDE8dBlsVAKkMIDZIhPO/i3piGp12fKVmCoSwBBG9x86fOU11+/a&#10;voMLx03KFmH7CfmChAKJNob95w41fGRnyPuzj1PVKmZzw3/s6FgkpoZBGdifzbbJ6dlwJIFHgUEU&#10;Ulsj9YvxJtUVzNE0g/Jf4inVh4Zmcjk8qhkEE/kKesLLNQVhgCIXZsqorKY9RI7csult+CbsdexX&#10;uPXQ6mDTKzdgfdFdnMUliNqP22V6Lq7yiO/FO8Ox5Bs5efJ7SZox+gJdMDdiURq4GV1FKjhc1/DI&#10;CPWdWbKppZKmi9XcZgvA1vPZ4sJ0rjSTL6877RxKE9edvG739m07d7wA9ywYibEmsqXq6tPPjfYs&#10;2b33SGLopLofSILbUm2WZhKR5i03bvz5j370yEOPPo6lf/IJqCmxZOSrt3/+dw8+8Muf3f2il1x2&#10;2fXX/+jf/wlpta7u+Of//uO//93vHn34oYsvP/+mV13309u/F091QWI6tuupc6++4uxzz/znT36q&#10;d6i/pz9544uu/fVdP3n4gXt/85uHnv39byl7jKSin/+nv9m1dctvfv6La6664uZbb/7m5z8XTsQi&#10;yfCXvvLJLU9s+cUPfnLNtRuvvuXGH/3rV7qWrSXpqm4WWs7K3im6UFZIKUcFm2hJohBPW+4oYGEN&#10;dUtGszAzJ4H2hTr1TeFgBw0whfeXQGRI2OJUqMmK6im4kwQViBPDvVP8zG82APZtq9zSO+xPCbbz&#10;DLlpseiwCNwp/ca3JI0Cz4YH3G8y3pCsoRiwy4c68QL4Uwdk6FEY57R4TyRCgVsX/WKIL6i2Qn2Q&#10;bQYkbYGSvDBtNjjDSChCHToFR+3NdnAHyDgrV62Idsb2Pntwx2/31cuNa6+9ZWYiw4pCdQiUBGEt&#10;bF+U+o5YVAkk5c4pt4HbrQQCC0ScPyXb55kwkH04Q95DRllZUeveh9XgdYEs1Hx0tO/Zs3d8fPzI&#10;kcPQUmQI26g/TjqxFT7CoRT4GLsEM+Whqk5HqtHEzXdQFIkmPHCYKYB0mFDItdw9aahbnzD7rERC&#10;TGlBrBbjfakfCzbJQbkcgV1EbXkT0cCVl10wm5kCs770kvOxNRBpmYXhRDRbLFArSfgE/1pKkSQd&#10;w2FoC1wMfcnwM8tltS7mT76bckqpLdYQKJqPdaVCkYTg9qaf2Ozaa6/fvOVp1hiVMJwXSCQUmFg4&#10;gi4qxCOiOYlXhKKmoY4XgPZMPZpA8BmAAj6EcvzpnqGxY2OYFSV3KRhXlbDkF8EAqTgiH6q4RrV5&#10;HameASIg2iHCfFPPpgZ9zmIINipTYAEL3oshIVI8gJ/FQFkbCQmygCNgMbApCm3o4GXIuASy0FWi&#10;fVqIGqV55qtcR9WGilE3PDTClkseCooG+C+1l5QhcPslx618Ba3Rua46qlmSfGtrm87M8TncFlwU&#10;8J+5QjXZPbh89SmnnHxaZmbq4Yfuy2VmuE1i4yEo1xE655LrfvqjnyQGVtV9uLLsFDPNWmEhP7V6&#10;xfAt15/3+0d/f2xi/J6f/pTRY9c4+/yzL7ro4g+94w27X3iGqprLrjr3B/95e62aPWP96VdeddFH&#10;3vUn259/molzzrnrv/+Vrw2P9Dco8dz//F///edv/+pXQc/E6106etmVF//2wYf27trz0H2/DsdT&#10;FMyde8mll122/oNvvG3Xli3Z2bmNGy/40Q9+Ws5lzrvkoosvXf9nb75t97NP4X9ecOEZP/rBXYFg&#10;Qk0fVYMkwiztCZoL/COWsOZl9M2qS5hjIU96jkESzxYvOJHqzxw+lhufzozNDfcMMFR4oyMjy4cH&#10;lo0OLR0aWjI8tGx4cNkIv4dWjAwt7esdHuwb7e8bGewfxbniwVD/aD/qlT1D3an+eCwNnoT8ZTKa&#10;TiV7U119/Ovp7uOl/p6hwYHRvvRAT/fAEGJT/Uv7eoZ6u/t707yhv4f+A+n+3q5BZBz6qIdNDfN7&#10;qG+kLzWQivSkYr1p5Mw7u6OdXV2xnu54fzre3981ONAz0pscXD4MZrAyFekdHljS0QgXp+Yfv+eZ&#10;RqVt6cia9WdsmJqcI5HEhNn67BZ2dcmmpdIu2MEAaquRCrsoLqxRdmZWMmsVIxlPUPWsJQbHjUiH&#10;nQkvA2N09MhhBE9VsFOF26ZyHuKjAwcOcKSRkRG38nksIMqcnRatnrSRPC9R9SQrw8zM8kFX4KS+&#10;v/xEI1gOpJzg1LlebWIKW9dgizYFaFtJkdo7WTipqIqtUnJujvW8YrDr5LVrqNBZsWQkHgvCyaPd&#10;BHUfXb3pTb9/hkxKNBgNgBwDAUJiIYkA1JFM4+FPTc8mulLHjo1B8lNQF+iczRVmMll8l5NOPRMv&#10;A/+CrYFkyAc+8KGtm58BKdi6dTMngl1PxeIAyhTtgw9hFJodARpzshbBVMxsi5CS6OomCsSUkQAG&#10;LAC2AF7GgpGaFUHAICVqm7oS8Zkjx8iRRkgYN/37jx3EUlH+I6V2ya8iChKHPidFLKwszBdFywsK&#10;iuGMKmepFJCi1qjaniqyth92Qsw8UtE0CeMlIFysMnedtsRkA+bLdBfrmZkcH+zrx/ucGD/K+zFW&#10;OMfqkYUbKWoQDi3j7CvmZtiZyQHhSHEZKqBuqJUX8Co0nwsuvWJweLSvr/vX9/z00IE9s7OT1AH6&#10;O6LlemDt+osrvvDOvUcjvSuqdXTwAU6L1JGXj+255OL1f/1X7w6GfUdm8l1DiY0briX+fuVtb3j9&#10;6299yZUXpXp71p513l/+zWdevvH6Urbwkte+9h3vfvu1569P9PScc/FlH/74X73yhtdLwq5S7OpJ&#10;f/af//4VV1w9su6c3OzUBZed/973vpXKTnXsa7a/+LrrACVe9LrXv+vdb7hxw6U43qefde6n//Zj&#10;Gy+8EX3v17/7fa97y8tvueTieDi84aLL/uJj/+tFN7wlEFvW3jXq7+g20rsldVXHBNdV+CcDS20R&#10;OldU2Yh4VS1IzQaMvVJayBwZ3/5bX3uhWZtuj/Mq94jwIEwdmJxKh5coNeM2ANFtPBUgJYAMklUR&#10;nzYmj3bm+rRo2pu6BwRdWAui2MDSlrAcDzimEaS0vizIaKnvG0nFMo7SEVAVegNoi8yOuDCSLOHd&#10;4stJVl1FiVaV0A5gX1Y5n6OqoJTT4Yu9+ba3HzpwpFQos5UjIffMM09iStCa9Spb8cEE6ikAcSlk&#10;EZpN9wg/j2WFLhfngksAfqGiQbUhrhL7APVOTE6KPhoIEHmYUoE0m0kkwT/AEbPn9aNgT8GLIF9L&#10;bBkcy9mKmVFDkkKFkSa5ws+SJTBC1MaQ4+7bu5eNWS0l7McbRlNKdAGoRtXuhxtwR1dhs2675tKL&#10;qiwb8qG14u5dO6anpqhNWrpkOeAC2TQ03eNhSo+x+bFkMpJOBJcOd5NalvMjR45iEPy3NjqBlwpZ&#10;9iUAaByho0eOCl+kRpwyNV/zq1/9yklrT0U1bfVJZ9Z8wXlfR6Y8T9+HAjEtXgbLjqI7amGAZ+jt&#10;SNKBK2kPzuLV0AQFh6zpRzpnKjNNO1TyxLWAT3WUGJdIBGOOeBpJaBxkIHgqTfqHRpasWD26YjVb&#10;Ts/oMI0B28OdQDG4yVxMMBbHsvigi6OCEMZGSMAF1XBolVbLusB7CJR5P29QysH5imrUxptFfOkI&#10;E1OXYikqDPIDfWSNAfNyVKjDN5WsgURuIb4r68hdgYIynZ0FHRFWRusP3KU2pCSbJXpT1xay5XLv&#10;yCi5JCosZqbpUHp0enrSVTxjSaOJ1NLla57etAl4kMxErZitFeZq+VJldq4+X/zVT76z4cxTT1+z&#10;+qMf/jPw3YuuvprzmB4/hqPc0REbPzw5vHQVz5dy2Oh2WimRRhU9p1zFJWBBlXMzUDImDux554f+&#10;4gffuaM9DMOlA1f0nu/cfv2Gcy5cueq973w31KhLrrkOBW8qBlhq4WQXMguhVFd+oUl6g3sxMXkM&#10;IhupLzY0tjfi2nlSAEzdYqUOoMY/1PcRQakWaDIN3R25mMbC7EJhvFkv1Ep5JMkg46HHiy4BNz7a&#10;v2zojMvROO+Ir2pUupr1vmatv1GEXNPvq/U26z2+eq+/2efTP54ZoDFeW9vSNv8Sv3+orY1/A7zU&#10;5h/y+wZ8jX5fU3/6m/1+/4BeDeh5vdo23GzobYH2Ud7W5h/0+4b8zUFkTn21IV9t2Fcf1L8a/3jb&#10;iN8/6qv1N+d5cqlvYchXH/XVh5oLnECfrzHQqKQaZehCA756H8eplxPN+WSz3tVYiNapkPXHr7v+&#10;ZeVCfXY6o5rYen37judg88stUNGrfsxNJnbAaOAd4wHArQdwAtUjX6kIT/VRpOVVtyWEBXPAgld9&#10;bA3dMlA/Sxlxd6EHGtZqKLR0Ccx9kEMBGUeuPik/eRwiVAmxlp9tNEJ2Xuy9EqKqZubI2Uxuemrm&#10;8MEj8NHZdF29D/+IFAns+BeL08c4Ho1HUCmgoIRmNbg2OBqI8gfD5EMW/LdcfHo+lxkd7gPphc2N&#10;sYOf7g8Ef/v4M6axHB3u72W+Yp04u57e5JHxGdJ8RVywNoxoggI5cvTy3qSKgkiFL1MgrdneNzyS&#10;7htgM1TcVKm9/o1v47p+/OPvUzyhCkC8OghSJHdy2ZUrVx0dH2+j/Q11B9agUWkaUlPSXAyqegKq&#10;4jzcdkqwrVhZgqyUAkuCnIth9wFuLWfz+C1a/8R4xET1BUwgFt0BGFOTE5g/qKvgcqB+hPHCrIyy&#10;TUUV40sQjmiDmtEQ9UruXFZcLcrmKzwT7oRLjptejsajc/nJWCw8X8j1p1N4pT4u2NeGIinoK2zU&#10;SrVArI/JEoggOikV+eCT4n5jF2ipRD3Y3GyGOlUyU0yuKzbeAHrem07e8YNvj48fxtdgogCyx7uH&#10;V5++Yee+Y1Vq/tqRyA+QLgEt4iR8DRhy+y7ZeP6p65aPjR08bcNF51920Sf+8jNPPnj/yNKlX/32&#10;7ZufeOLhRx967dvfGY3FX3LuRemhEZCib/3oO89ufu7+e+/5k3e8D5T7xZdc1L9sBVbmC//xtTe/&#10;+GWpwWVkJMv5mZNPW3rqaWsOHTh49oYLLrn8/E/91d9sfeoJvJ7/+K+vb35q+4O/vu81b7yttztx&#10;w1nn9q1YA15x+123P/W7Zx+48463vPWdvT0DV1943eCpl1UWQm0Ry6VgCQAAZpxJREFU3HKQLJNg&#10;qyBnIgaXbZFi5YIJmuth25z9wJalxAqbPF+coRxivoiWsjIs7Z0JfGo5EOTHnYKAuscLkWMyKEoV&#10;74R3ErepIkilBhL+05bbKpd1u7RphXjPG65l77AnPO17B+a6V9yP7cUqzXdognvGyqlraq2uXlJ2&#10;WIllwElHIIbyAh/lLcil7N/+7JpVq2++8SXPPPlkCI2VSmli7PCevTvYcOhrocQNKKaFJLp+SRlJ&#10;OJpqD1UwqlgT6IcMj+gqboicZhJGgWh68XzKJZUawggfHxvjsnFz6OlDD1McHN6Mk2K4DGaKeFNW&#10;xpRUTVPRAiIipmPHjrm8j0VPbevWnewYKFpJZK8LpmtrPggpUBszcUHkWMnTEYebi5e1YsFaWRC6&#10;vf4LTupbuQwz78M+oVqSQrtldGT3vqN7Dx7GoDDL8WWWDvfRp68nlSwvUBe2cPDoLB1/EXqHxIFP&#10;BbsXuEXuH+uT9hFI7ENX7QyuWndyZ5imzaS4UGPqfOlr3rB7795ZAIPpCeg1cVoTlMrDfQOdUpOt&#10;H5sYA3xiS+TGYFMw41y0wFFFUKjgSXNASjnURLHjmji+pEDDnZVCIUld78I8KxYvgfifvjy4M5hv&#10;2R0j5s/OZTgx/BFVd9j8Y5oJLJVNQaJFc4ePkFy3G7MAckydqMlbkf0twNNVgoDKXHQgfFQkkWdH&#10;/6MymO5W6lJWjgAUWQBuTEWFcIo/RTGQ8oc12eVr4VqzFJiEnD3mBth9CLPb1U3I9uD992x++vGJ&#10;Y0e4dexB4UQq3jt43hU3fP0/vhbrHYbCSWsVBOJQeWKyScFj7uAlV1/ymlffumSpasrv/82mf/n0&#10;J3pHl03s2XbNrbe+5/0f6Ij4tm0/+Lcf/0Q1T/VAcnrswMYX3fS6N902MBjd/tyxv/3UxzPTU0Bg&#10;H/v7f5mdy3/5s389fNLplH8f2b31ypuueMmttwwOpXP55uO/e+xfP/vJ0y64+LnHHr36Fa957W1v&#10;Sib9e3ZPf+J972JW4UbNHD18+a0ve+Nb35KO+I8dGP+Ld78X7d1Q97IGoQvaF0oxAM1W6rSIE8lK&#10;TExpi2hiGgPNLITzxVlhLNJIoiuRSikDQVQrIpLV4nm1ydavUotLNkVjrFwedZ6mOolBgQDr+OYW&#10;47tVZz6miQ/Y40VjsfgqYajpshjbrRWzGKvf629pVsXTHtW7bP2w/nVqSspK0lkUVfa5jjasZ278&#10;kK+YnTm8p1bIvOLWlx08sJdadUNdF3732wexD309vVwZ7ThYhIsnxgxRj0gATgjZhkZjTaSLizyS&#10;fbuAPBatFnJjaGjQ2LSgmQg0i73GMj5y9AgHZOouW7aMmh0MliV9kUFQZ02TjhaVVhNYQZZcHswN&#10;0QasBWc8XeL55JNPwaZgX1SMb+Ryi4KVR3aIjHpKWt2MahRIethYiVYr1hgSLWTUq/5bLllDuMIX&#10;oOdCwhwi2eHxqRmk7BboARrEr+nrSYkPGupgxaS6EmMUDuarBQT4mh19AyOkZrLUAQoOlcsmiaxG&#10;g/AOVfGevuH+kaXAdUBOCMRf95JXjK5cee+v7oaNeuzAHlCTiPQCfKl4krhJLpMK36wbgLL0Nm86&#10;QLZ5pg1YB+NFFNDd1wtHgOJ5LhXcHOoEdzZGpwwqFyanmTUCXNjFolEGFDAFa5/NFwmO9h86IB0W&#10;fC1NU7ZNkXOFtgKtqljeFDQIfKCwSBNUksFq92fVWdTeEgnzMRyZgeGhQ/t2UdfHUlk+uoThVKIe&#10;zquKiQit4ryTY+FD8kFAFNtb2sjPqY+s7UgkyeGzRmPJl73ilcuHR/ft2nH/r+6anCCdX0h3dwsK&#10;b/g33vyyn/3iLupSgsnezFyWuQAzlcI+MGxKX33z2cZ8rlrIMsXaOmJkyrsGhtXFy79QzmczYwfa&#10;IzHVuIYh1nVBDp6v5suFDJVcgOPw5KCuJdK9BEqk/tgQ04NLqcpmIDHQ4/s3Y/Hm1T+grZMc+OhS&#10;zh8rd+TAboAkV8qaSPWq2hOpqkh4ZkoHaVTR7iNDkQqE4xUEEnoGFa9iWJlx1OdVy1JVk4/eRgmq&#10;8w1MGM8xvSRFYUsb0yBehTQ0KbORvh8RsKqEVMLsavtU68vH4HNQPEHbA81pEemBNMTZlZCf2RTP&#10;yZCVsM6bBsSYMfMsjOEyyhVLN8O8E5cWsXI49aXVkUXyNiDGjJPrIS/GunZs8HfTb7YdWypN6n/c&#10;qKH3MD83MXXghQvOOffkNct379lBqygOsGPHCyjo0W2OyJhPhTqph9BFK/iAXcYAUTSoWh7hsgAu&#10;En0wm+XsIK8yf3RmNVJjS/ksJBHxZc1PorgZyIIQhosaHR0h6YM34FgksiCG1CoRr5yl2LcujKJw&#10;WdT2POwEJra4Y84Y8RIxgVTZTb3F+kzYj7AnZ47MW5GKikaJ55wbiCWam5mVPslZa4cQdKHkJJ1E&#10;u6Atk8kznbCAcLSAglSKKsn+khL1ne3k1XlSnFGaIYXD6e5eSapo642oO7eKazQoSrhDwkNoO6yA&#10;hTxdOBrfvWsXSB55Ocrw5qYn8XhwSSuFHEVEIHlcN2WK5IGsKFPyofLIpOODAKkK1OHC415KjDqX&#10;lbNArbQkl6RHWmZaU1lrmCiVj6xuLEO1mMcJyeUypN4JPOays0wCNT0UYaJC03Xp5xEIgZSSToaq&#10;xW6Am5TPUSvANKQcx5rSUoKME0YD2gAdy4hfwCOR0aAyOjc3HZPTJMVQglnyieA/7AkqpLYaCs6N&#10;m6oCLuBhmR7IumotwaZcqdVPO2v9hRdePDVx9JknHzty+JDFceSVuLWdK9eegoc2PonIfbGQybB7&#10;2ZZGRQYnWiJLEA7KgmGVutID8cRANAppOgpAiZgq8Vd3/yDTMhpJAhSFqFRC+LBWIYsX7+kmUxZN&#10;psh+se7i6e5oOo3vhsE1eSHc3SZcxHiym3RPqn8ooT5HYkDghSVS3TgR6f6hVO+gdadqWpNpuhcm&#10;KcRHOhfhZFOQkMD7QqUgIkejCpSNuaGXIh3QUGXnprA44K80a2Vfo+IjJcvw2m/fQpkkBJR77oSI&#10;0rIAeCMYigJpI6SusU1W9j0Pt4QwHE4+1wuIivYsR+M9VO/oG6l45A2YiXrV/bY/aWKPXMiCfjfn&#10;JSHXJMqGawRlTZKTNNz06cHit3Bu8/Dt+a1/+OAmq82hQAztSd6pP4FuWVvSa4IhV8p1ttWDbfWj&#10;e7b296Wu3njJE48/Ql5WdY6V4p7dO4DnqZBnPaIVwZbuLJ05serAqw2fQjNS3OrfhuIKfrrDPY0/&#10;AiufJWXhCVww3kPvD7JBluWVRcDrlI5iWxu9aywTq2pD7WCmViWOiQnEkLhmVssCggTPq2mJmQzx&#10;X7FQALQckPBckpULNZRZ+I9VOcitVFMCnbOZXVQjHJFXhgYGrcw9V2r8t1pgSV8C7nksAtQKXolO&#10;aoVaHvCFMOOhPt7QjdQDdGZmjmLKdIo4WZITTDWEF3gb/CBapkPOQpdLgBO7PcLRBCZo5ErsF4Ep&#10;SQThZbFvAo0uXbZi7OgYjVIKFPvBAFP3S1GauENkBxgCvpAVjhkBrVJRsl2VCjMo8bBYEJgDioJa&#10;IlWEHWJQUeUQ94EuX6UCsBd8A6AMctUDvYPLlq48eOSQCjvwK+VY4mOjVCiRbaykkC2NjEIa8+KU&#10;HiM/QU6tIxDiHoCiYNSIZHKz0+jlyLiQ+RKq20EkSFVZLjenEaK7J/09abKhxIIieaNv0mobng8M&#10;Thqro0elZmcu7mcF3vLSV6aSSTTcNj/9xOTkGGwX0FljAASuue6mH373u8pVSy+KtupY2bKMCM1T&#10;acBNjVJAJSfSNIcECEeVNk4iywTIv1ESx3TnJQpaAIQokuZ2xeIhXAFoHuS5AQdhRpB04LBC96nB&#10;IVElmJBy5ArzgmoFJrJmtNzbGkAh7xEfkhGqLTDuDCRkD7YWfnPpDAvepTXbkn5JOMbgQ6tvEEey&#10;05H90mPRrcC5UYHyd3LSASYxv+1BoI42H8LJvA0pAkKLiDQ1qhRQszUEGmUYIOQOCTaxIFRU6T3U&#10;UJKQaKOOGelyKIMLHIEx4R8VRuQF2/01AhE9AGv31fRZH0oxnGSNGm0eMwO83221dh1Tx4fvxm/q&#10;jTkZNiz9Y7D0jJ6nll5yQn7iYr6owVnBp8NE6B8DVivHI5iU6sTBnfPlzGvf8Jpd27ZEIyFWLcv7&#10;6aceZ6DBOonuWVU4tkb0UA2Sq6Zh7klTC6NjlahWo6T1q5kk62qBm3wpE21QcicBz4JPiTuiI9QW&#10;KwkHBvodudYCOkVwYqzYmnXxnSObYBcIiNjjnIvB2kBczTBdNe3iGTQ9ctls6wjy0wxscg9MHstc&#10;PxfDOpvFqSDdpKKBa85ZxWWH4JxFws8+vxPYFVyFgjOCIISU2PkxLZT20yKMMZAcDy08Q52Q6I9N&#10;oBWUvuqqm7e8sLdELoM0A/uKFMfxLPhFsRgR0Pzo8jVQy4h92sNRCCzv/OCHWYEP3X/P9mefrOTn&#10;WLtMIBW012hMzwyUIALiEZY9VAsfIXXII2ksLOfX5u9KQYhiZJn86o6MoSEnDe2Jjuh0YiUKYnng&#10;OyXC8WK+Ik3bUGSuUth39AC5Q8QssCOsBIYDHpTJZMhIESgQRkHxxSfB9ESiCfJCahpQnkumkvQZ&#10;VeVjvTk02I+3wlTrUr0WOXnShVTCNgCezf8hGUUGul1sckI510hTX0GsDCE2Sm8FphV247Vv+pNz&#10;z9lw7NDBe+760diRg1gkqFfsLtDSz9lw3sT49MOPPAiVX1ZYvdDM2EmHch6RAcMXpaoOgg2hpoFe&#10;CpqIUEKROaoV22NBYBe+mTSurJuYXlhGWJtgh1W1Z5fuAVXnBhmYhCKTwFQVhRuyKeKrWYGVVAB5&#10;Q61SItNgygmIZsnVZ/fQZ2twSCBoCSLFkuIz8kVyredLytFqG8YIsGAt1IGRo3J0B5S64EfpW/3H&#10;vGrFFy7UgGOrkitROaynihMIMZFYrTHNBi5A6Ti1xxZLwgBaO6I+b1uq+4rFH12srdI/eM7e5r3z&#10;D9/vtoUTPm4PFxmLDqq1ZyQXYOkYYoRynu0UVYTzLtxA+d58OUtUGOsIHdy778jhfTgXdKOAtOeC&#10;CyeNLDkn9jD1zzBaHjZSfWWcCL2u14yAIBt2VsGuxo7H3xkdXULlHnXA/Olo8pTUgR7w55o1qzFL&#10;UNfYxZne1qNDV8efqjBk57CCZte9F2Ib2z/Xw1j39vZxkgaONNEYgVACEEnVr+HQHp3XgvdW9Kh2&#10;YLBArShRsrgU5S9MTkzh/PsvOw29heUomFGeyEUrgaFJ3AF1TX5aIsG39qZTtNEyRZj5uBCWpIHe&#10;yMSXu9KDVWS7AiCUVgGMG0bndlypHMzyOkxQZkC6dwgO+zyZqmhidOnKjddc//BDv3phyxOoq5Br&#10;iGoTlSUyYywPWtVepgAqa8IIdHYo1IrFuHVEgwNDI1rPTCqKo0S8l0UCnyCMMZlLthd/CJ8L5kOD&#10;VFxbDg2YZm33oV0ILHX6sd84o9bHqyPMrQKZcYunDayYzuQLJV6CtiZOneI+hG0WfLjcjXqCdsjV&#10;cpqSaHwYjo1/YvAVhpJKJeX8xGbj9KltwbywqVqFLBizlFagfLWxuRNTrlh7yjve/T6M+PYXNj9w&#10;/9357AyBDz0M8Z6AYy6+8OI77vgxsLfEt8XeFtgmnE5JEEzeAvnFUrVIdMPXAVZEQ0niWKY3Nrbe&#10;tgASJ31IrBkEYFxderaqRQ1OIpMWhhW8mwixrFE81FCCmB2zqJXcroZSpIqYXoQzrroC1w8g3DUz&#10;MglnbU8cB7wZzjGGzSQr2MYp8CGdx8VTMkkxMzcUpRTsHPJ6ll4hjOHclSKVCXHouOanGQFsjZW1&#10;eXkYE/SUh0fZDzuafcCskGwQy5ljmYianCcPfPWWYUu8xD1vBzRjY2brxCcNU/MAAmc8/sgS2an9&#10;gW2yIEW2WrCFQh7+6T3ODuq+2GxEzPW8C8/ZuvkpJlKETatYfOKx37Ix46SwH6sPMSo/kiPRGfIb&#10;a0KSls+arVWqUA6faRfIvxDYbz6FgSCE6njooC3oInNz6S1Fw0Twi8mJSQJsbARwBHgKx8eR4SPc&#10;ZaV+rICQqW4cE5kP02+VfhDCIEa9lw8CqwW4hzmAV8EdhxAvxMR6nrrR0/01PMVOT8+IR+42J70k&#10;AYSxY8ekyfS+178MkHFikkQANbgqY2dTZY2wCkzrXuw6WA+iwWjPBEyi683CYL/0UHCZu5L9vrYI&#10;3aBKiDThHfpVam1SSWivVRAcoMiDyJx/UOHhhMDKff1tb8NmP3j/L3c+93QpP91cIC9QDnW2oQmG&#10;12ZMVtffTDGgVW6QGFL9CwQQ1ie4A7eBgIIHLCfCCok/KqvALaF1RgZVTwTz/Av+aEecAgW6ge4+&#10;sGce/goYL8fHHoHlEZMrrqTPMYWbQGaoTOfSvV2lMlq+So9hg7HghWwB3UbKxdj38XV7u5NoLqL5&#10;YAqVNMdRHEvJG0URAGKqfbIVIpjdXFtGkDJlA9VpWUPtY2esK/2mt71n3dp1+czsL37646mpY5OT&#10;R+H/oEqDtzQzNa7mSiruVAWGlLMln1MnlpHYjNaisGUiRu01AjmZ+ybXbl22agF1I9byh16jMiKY&#10;dU3IOPJI1JvPvBMKVvxOQYN/apcoZWatWlSe2I4MTPKcCQenutXJNBJ8jjOiFtSGBcg5WajQZpL5&#10;j6FherEvElVpZ4MpDMTOZiOHAqiGD1cV2FjuQJuxfA4RF73A0239Wqn27basnLhTyz545yLBAp2e&#10;iiQcdmp/Os6bJHmcMq3pe8m1cLbDgamLV7P4gAjEeUo6jn2r2TqNqEvoyGa0hsFsk4EKwmhb56Oh&#10;lJMl/xSxAmqC56ujIyPcUx5sf/7ZXHaGgvtoDKkaDbXkkKVibSE3qD4QOiWC7EPWeMNUk7yMlbOJ&#10;joGpLKepavEDWUS1gsQEVTYbabMfPXrUqRwwq3EQ+JRLjPJBydDK35f0shqIqDOgmIc4pXv27NJ2&#10;ZfkZjgP7FmqvXSJ3E4+pDQTXijAt3SPUwbt9LfILgv5SepdEke3xHG1ifEJo92tuvAKZAgwIl0cf&#10;KbAKbY6hKPFPqaimNvIbJQ9C0gA5hubKFaMTY4fmZieGBvsi1MLCLQ4BBOJ7QxKjQt00QJG2EcLS&#10;QI2R7n6kObpRJKA+IhSDc4hFeO2b3vL0U5ue+v3DcxNHUYEK4XTTGYR9TOfncnNcgvqTyQ9njWFN&#10;OjvOu+xKBnzf7t3X3viim1/yss9+8mNXXnXNfffeizLr0pWrqEwERahWc2GQELWYm585PENvPYKT&#10;5154NpgMs58mu1KMTgmxAAhX9LaRCoG+kHnfNzqc7I5y4jhrMHsoyAHGnZnI8WZU2ug+Egu3RzsD&#10;qQQ1qn7AGkH2bQFqoDCCag5f1TwjvgBV5tQRnjaxRdAH3PdAubIAAQZYdcXqtbe97V1gEI/cf/++&#10;PduPHjlYKufY3aG0ErgRgYvvawVvSv6rSyOEByWnFfcqF6hJh9MJ+KRbK91Z3sa4afesQ9ExMTTw&#10;lnbiDmjK8m+sGIBp7+YGo6DFx2OtYUvXKqJQswSZGNcSTpGGbV9uq5fJ8XK6WsBmxWxzA4OQgVD/&#10;d608Uct9SpYRJ1IPoZoxiaaooWDNX7G+GwpfW+1BJTNsZ2WegplF7fo6B0MSJM7YCpQWzYAlcLBH&#10;OksFl87JkEnSCrT6WnMQzcq0/BT3JmdlPIKGIaC6VtlaL9Kx98jGChnUCnavygouukVmwjwjbp+T&#10;dSVMJlFobqnyiZT/rFy+kihgy9YnGbeeHnQhsbxKbtkCJkYCjmUWUE8LlcGwCbM4yBi42Md9i/NZ&#10;3HwQk8V6p2PU9ZSx5DkmZXuqEWePBGlqbx8eHiaEIemj7hlF8nEqR+RtuDBaltZB2XRt5/fv3yem&#10;RUiKiH29vaSKWPd0KCeZoLIKlN/UgcfZNHkozlsx99IIy6a8b1GPVA54mqOJCMbjs1YOcvO4BPIS&#10;VFRViAvAJqDLhWNAmXTzAiA34T8lZtUAPNjRnYqiOwTwOH5sHLnMcAhd+wRFwMUKDRjmYVLJ06GT&#10;qS6mlsFFKxXCMO0Hhil4bw/SvqRt4w03DY8M3PPzO7Ztfgw8f740xxmBqFn/ESMNaAIgoKEEr/IU&#10;WOlg5zfv+Nnk1OQX/uaTN7/81le/5sV/88kvfOgvP/TJj35qbjr7rg/+xSlnDdLek0xAPBzAtqEo&#10;+5UvfvPpx58hxp3NzfzV5z61bC2JbVF2K6Xms89s/+JnPjs1PgnWyUQLRoNveMfbr7zhSioHRXcI&#10;+Kgk423vfuNfkBmsVnI4STfceN2lF2/4xr/+o5R6Ojr+/KMfJeX++c999uwNF77n3e/92R13f/Vf&#10;/rFapHqCBUSKCt1Qdf/AFopcQ7xQ9yXTfa++7W0XXnTJkYOH7v3ZTzJzU5nZmbnpceupidMnORAY&#10;CQL8zSNltOUUmE0x15hVqb0ZtrpWq24we7+B70C1LEBBOEblYw9QTxWhc9ZsRo60ZUMxJ+KbaVFg&#10;aLTI3FgzT7U+ZWLkvzhsT+6NrUw5FQ5hkA9iz1pxpuJz2bW2EClwsdg7pXSHzeXjUkhzmopMOTlW&#10;87J3eE9K3nuxj0yMx1Dz/stFmjulL1XOQvVvZnXsnN3pOPdE89j+9s7SO0+3CM2GuNP03mTr0LWP&#10;bHkiPGHa8WoGd4L1MRvqiVCq+sZWt8ItXb4KBqRaqZEwZ1pXY+oh3Bqp0jaQrqGSoxyjWj03V21S&#10;zh6NJ2CpiXenbzR0Fg8Fb0Ua1HigCAhIj8egU1Oo1g3URbQcK/tDzoUshDQrtZ4tKsF2sJIJfwTK&#10;2kCtWrWKIzhdOOUtFb/Is1PTAtWjdRAWzczSC7wwOTkuDWZjOVC+x3ti8YQaW9DJu1DA3knBwKgh&#10;bjvSmMo5FL3Fkf1YB9I/doiyteUcHyf2qfmvWH8SXheHpoTOa75jIsOpNDqAbeSGIIuxJAiUAVlw&#10;YTB4pVIWIhzFWCRx4WZw8HSyTyV2C3A8q8wstmZYGHLM6Lnp8yGxQMeJvtHl7NVsvSQgKSx87Zvf&#10;fvjw3sceunfy0N5yZqaJAjYsOFT0pYNu+KZQBPIEJE47yHm0h4L/dc8vH33kkbt/fudlG6+65SU3&#10;/t1n/u49H/yzv/3Up+emc9JwCXd296cRnSoVZy+44KI3vOoN//y5fzm8B3nt9rPOPefFr3nxV772&#10;b7///e+AQE4+9fS//Nhf/t2n/+mBu+6m3JyxjiSir337W65/yZX3//peFgd7COot6Kh951+/EYRE&#10;W8epKb/3Qx9Yf8apn/1ff7F0ySh363996uPPb9vz2b/+67PPueB9H3jHD/7zp//5H1+GgUvVjMIS&#10;9K8KWakqq+s7YiEpJu6Fl1/3olteRuHlU49t2r9nZymfAfqBm3Ps6AEC3rm5CVwQZiyzhMnGpgCz&#10;kie0D9rmJWaxENY2vJ62SADgHgyIJDqJGWWamLXeDidfoFMZKC0DdbWyYhbrcMP24DTTZTHMgpjL&#10;4SjeEk833NQ+6GjJbv8n90eSGCtlKKtblFgaEcKtJRPOvA6JWBlOicQPbeGa8VIsa026lNokt6N8&#10;rmUQ9JWebVl0VrxlJG/FoiFrk2XnczxwUV8vF9QIkG1ZD+2Kco9Mxt55HvY5I7WwMRmTxSVEPR9L&#10;l27X636MXboYB4nw7n2l3FgH3Mgic8csFes1ByNAs89ZxhXuNO48fAahDtYoOBQNQ2MXpYYrV38/&#10;fG5hEALX7R64whxjHsg/FUrk1R15lltH90whSS5aF8OCUK8/9auynlNkZ3Sz7OKoqhkaGmKFAqNw&#10;WFM8oGmrZXaM/KFCF8vZUAmCdKG61ki6jV4XQ1gWpTsltqJuGyDlYpq4fpsnWDcFrqaTYk+qdI6x&#10;dXklqA8cEw+dk1NXpDTd3buEShBwKRRo6yDPVMijjSf3WcxBAdRSkpCiAlFJW2hyBh6V0P9YIiV2&#10;NDUbAYgoESljQfpSJ2mShWQoF1DHg6NapjsPQR2yhoVyKp5+7qmnly1ZNTQCQ1yIKrhJhgjCupQ6&#10;WEhhpKPvSfyx1j86wpB39/dh2agWwupeeu1V9U5fIBrEqXjVW9/68S985l0f+tO/+vxnP/9vX77p&#10;5a8o1Ro5Ov5QjhQOEte0S2W+e3Dp0nh3+pwLL0WZFNMGUAtKi7AAl0RNO0+iQoDRgUjiY88NdSa6&#10;uxkoxujkc8+54Irzw6nY2rPWX3H9Te/40EfmKGfB60omcpV8EQzXt7DhwvNOPf2Ua2+8Fi3TBfQW&#10;kV5AoBAvrE6ZTj6WSm+48OLOUIx26UcOj1F7HYuntI9YByYwM6Ocq1AbpQwVO2K+od5Z1b1wJHkS&#10;CKNKyZcuXEoAdwKN4DayewkVIdGJwIfQWR7LDVHIgw8rTqqyxawlKbKy9fNYtY6KTBTTiayhB2bI&#10;mQ3MfP3WvXY/nF4n949T0zOG0xkSYpCIZEowW6TMKPjniyRFYJL8BG1KyNGhQHJ0OphTEtKFmVyH&#10;ydSp3hOkjgSzcuRKNvtCsAGo5aLxhYQnlIG37cXgCPtnVDUJIIhjaqdjboUe4Eqr4lya43IEVEWj&#10;NQ6kpIBeAuOkxtVoRa16ed4e6zfMHXW0sw/yT11xRXayf7xH165Dmaib8e5MKFzKsBaWw2eAGquS&#10;XvqQcIXhIMntYALVIHROAFNgBXV193TTET1BxxJSp+gNRSIMCE6Hq/RTTaPV3zh8SGGOVSg6GNul&#10;1xb5rM4GIdBHdCP2ivgoujdqhkcD2FKJY/DY+mbAKQiyhkTCFJULGk4D0q2pVUv/waE8vOqsm9Qe&#10;2BnI0rmOgpZ58iqmDc6TiXMulX4ISETLENtW4ZQEw/nqwLmnrITwxqmImRaOzmWKEhlB1gqeIrG6&#10;IDFptJuWOGULOPMok1AsFCe6YcS5apIyEuymNDtACkdGV0G0pOLnGWiT41IZBvYVo8TwAgFwr6Ym&#10;JoaWLCODNX70SG5uRkennAnOkrYFGWJVRsk3AgQMwqa7+dWvOenUk4eW9v7+sSdGly9de/LqnsEB&#10;wIGHHnykVJo/7azzhka6/uHvvvT8c5s3PfrI00888dijvy/loX7KEB45dpgM88brrrnu5msuvPKa&#10;gYHhX//yN3f857dx7pDIIBjmgpfR6OjkNSefefJJJ61ZQi+D1StoQ5KbLdJddHTV0je9/W3MpPGx&#10;8SuuvOyH3//BL+/65bkXXowYw713/eLcCy9Ye9JJMKmmxg+zKqCyrly+rJ8CxpHhqempEBVXXWko&#10;rZduvH5oeBkQ1dNPPjkxdkyVgRoTTPsUez3uqFq12vYMo4eZZYtODCWlYIGozXlgCrAbMsMByMk9&#10;EajSf0T6gDxlC49hRA8emyCsQtxg2QERPpkmXmNgMwh6Kx67TJWZDd6lhruG9XqBjgUN5pBI59UI&#10;KBbYuwSnrI7Wt+wFJ602vOwk0mqXLKgiHmnW6wS0sHVvpWViNbEALFqOFgNgU1RpIZaWqt1MOlGt&#10;uh1/AydVdf7G4fI0UFy7Ji7XMrC2kvSqHul7dGGWPGyRUEXTtbfpW3Rqcn00MJZh0aU7K2nAgyI6&#10;72+ji9kSlw2zV3VmsoWeHXMG177WVf/4qL5RHI2xQPWrCzIromZJyu64cqBYroWTseY43GjDJYzL&#10;6xw/CywU7jmvyS1mD2O2502b1vMRWIYi5uN7qJCnXV6JXYOUKGMxqLGirJhsCheN+8FvZxewL8eY&#10;e9bqk6Nb52L4rxBHoCxKRcDdYfHrHVZip+YFkAq3Hboiy2LVyTpbbqAZGiWnTGvSR73PCOxONjUK&#10;DNX+OJHcs/8gdleqlmpBhD2hplWK3roHcqspbUmQh1SghD+DsROviaKujkgwzgBLQ4sEPKCr6Hjk&#10;OMNs1FMzM7Sto/akOz0E8oLSSTsNptKpG1/64t89ev8Lm3+/f/vWRjUfgz9EM01RTLSZCbEGyQh1&#10;9ixZ8o/f+ub47HS6v3vL00+Trr7iqo1f/ud/fsN73vWlz3+xMFt96a1vOOWUpZOTmXxxEupXbm4u&#10;Ge46uOPI5t9vJjeWoslZ9liyB4G4+s5tL6xcte6Fzc+hWD45NlnIIDHpSw30pAe6RlYNI4HK/RgY&#10;Hp2ZnGsPhGePzZL9f9M73zU03Pu927/55G8f/evPfg7Y9bu33/6+D39kfHqMTCFiYa959aue3fTb&#10;bU8/FaZQgBQS5NfaAsqdkAqn8qVj03MLjeBtf/LBWLRn34799FS3ViLBibGD5I6Q7Rw/fLBYmMOh&#10;TnelEKO2TdGq6ZsgcDSCUqNgcdKss5ZCWTSQ50nSixONP2y4iiahA1CM4sNdV3MJMfv0CvfZqwQz&#10;foerIrNCfks0kIkW7CFSigUTzus/Hm5oyhgQ6kEbAjW0toAigOgkAMCXYBjg1AHJCQeRbaIuTjuu&#10;WCtYds6a6evDF1SllZFExbdQOwRzgSw0gDrE0jE9AeGscOTlt3MQK+Ix4oZbc65XoF25NnW54jIT&#10;kvhqKYZIzIxNQ61AAe814I4b4mhmEqATocPWiIf0OizGckBuiQvTaHn+VsorkpobGJ2MA5r0Q2xo&#10;LZ6UyIHopS4LNPBuNhBhEk6v+iBZeRkFIdUQO6100EJRXQI+JECrKsKcLbF0ld0GG3dZf8eR12dp&#10;cIn1EiPcxE3FupcFwbg5gFaYA7xwRPCtgweLUNWJFbUVn5uWogDvJE4B5hcft5ijRIi7aV07UHFN&#10;zsxmEViA0aoNxmQNWmGjNXbzzkvlQqLnyQpL+FquU7UqjTiygCcPdZHu7unpncsWQJMKxfLU7Fxv&#10;bz/EWTSZJdaKapkKgq2i0dpo0GmWGA3evYnSwxaVJ2PcTSimangOQaNcg9nBtA3T55hRRlGO5AgM&#10;5nisO9093EGFHoFlZ2DDxZch37Pp4fv37dxSzc/WSxkgCUpScWRkUwSHhvDMPvWlL609+4yvfu3f&#10;L7z00lPPOG3zM1vOXH/ml7/8b29497u+9IW/P7rr4GlnbNhwwcVQOtadupQpcWT/0SISjbsP7X5h&#10;5wUXXnLu+aeHuny54kI0jjvugw9G0QwL7dvf+MGPv/1tDPylN17/7j99J4RNIkQmuSfhR16/4nvh&#10;2R0vPL95754dzEtuBsteWbqF+ilnnslk3rPz+Xq5uOHsM1946gmUfxPQSUqF7mScPBxKVrlSdTxD&#10;//jaxhteMbpsXcAXv+N736sUymiJVcpFoC4/gnnVwq5tWzEZdPOjyoB2uaww9TkzSS30PtVb3BjG&#10;5M3FWG9XpyumHrLcbLy4gKifOYUQVz9jtXZSqjdc06pU5LKqqNd+TH5H/oeDVYSzGOvAvdPWsEuJ&#10;ONMim2OJfb1sDDTpRbvqeNi2WmkcgWwXans9vd06cfjHjqwpxFUejb7E8drQCEQYhbOhxQAEH/o2&#10;KLXFNXdSTS/Ktep+5UubzWDak0QzrEDfZCvtuE3hMkxZiJS54Ruya6o9MayDjZ1cpsmCyAFStzn9&#10;KPhXETBgqPY82S2LroVOe3G2Syd7SVwP2HFmBGtoMaQ3LCbIqA8bWsy4ENRofNVOjfYSGAincKl9&#10;Xv2MXEGwMaxNnUfG3Q2yTkkbsPrwOK/LlfboVUOL+RJz43T9TBVB6/ZDVTHtg+QtdgRclgcI1pke&#10;bIcobUohSyZGBFlpkel/FAcxyfl+dXGjQ0oqRdKHfn7cFGI3QA8MhSWq3QDLd5Y1sXSdNyt0n9S0&#10;0J7Rd2FK8FOyVA8xGqcs6V21agXVJXSQ475Qtk/5H4kxiBv4L+RVYeVoaBREBCh0Is+KJ6LQ2Npi&#10;uNnJrqowWWxlVZDwTdWFsjJQHdECxBXx0es04pBwLnI9fUtiyT52EGpbQV4vvPyygwd3P/X4Q4d3&#10;P1srzYVE3VJxAxvLqWeeDTncH4ve8trXw/B4dvPmWDJxxVVXE/evOGnpf/3gZ9e9/JYf/dcPZ8cQ&#10;qfMd2YcQeftn/vHzE2PT//K5z9bLC+hKkfEgomWfS/Smygul173ltmRX8HP/628z0zPlfGXfzl3M&#10;O8Krzmion5aLK5cgcSy/XV27KdurFadzyK4cPriXuPH6l73kmhe9CMo+7BHqSyA9fvcb39+9fevq&#10;laNvePUrf33nTzb/7rcd1Toqg6iUsrDLGMdAaCZfCQRTV19/a2ewZ9Nvnzy0/wBpRQpz8BMrlXyo&#10;w79/73a6JiGTy5JiZeP2uUQOlCDRbSjJqFAqhoaw4FDhKMY34jf0OU7SZqSiHM1d3QxL4FjOVtut&#10;q3yTUfHaqxlSexzI16va4A2VcLklL4fqdifzKMDnreLIYimrH7GspAUOmA8SPXT/qCFLLDzSzBpT&#10;2XZ7V91ra1SzUPod+n7bmrXiVckl/hcbiHw3JG2Y6zgnXB5IXYAmvqqCc7uj87S93VuukRCHVoWg&#10;V5PCgnRW07jiWH65I5rlEls1KRACAbQoRAv2vp/zs1608qmMvS03xmzKcQvm5WFs8WMJFUfKeHGV&#10;bt+GiibZegusPMvtxk5H5DPGwXe2gzujog1TMHDm0ZkABw1J/9W0BrRSLfiSIbc3cHhsDmMh6lRn&#10;J1GGcr14fWIhqhoIfDQei8OT4sRIPNmNUGdlSSkiNAlEoj4z9AJNEDhpDggqVsoFcIeBgUuHq0KS&#10;lhDB2D24ThKjNW/KLKr5iKKI03KIhLRR6TgTQhmnCMW4ZeeyfHugryuJrBGBH/eDCEVcXVUGw1FX&#10;VwHBQ3K3FLHzpFpPyM/B+DEFNf7MBuNkOk6U1GZ0HtxCKmukC6mYmj0Dwju0d3mpcj4b4KOEfqBf&#10;+WwO9t7K1SdhcbLZmUqResIGYoG96a7RwQG4G5gy9tE9u3Yc3Levm9ZK1erYocN9/f1kryenJoaX&#10;LN++5dnrb7rxRbdsvPzKa668/mrCzCXDiSuvufbSS6+66cYrwx3h5559+tLLL7/2xhu3bH4m3dM9&#10;MzH7+KOPsushg4jsgvIW7By12gWXX/Hmt7/z/Asvuvr6i8448/z1+D0XXICrfnD3HkiulGy+433v&#10;2Lb9hc9/+jMP3vfA0489ee76i7rTPS9sfhqWyEXnnff8008c2r0HLwgrgLtJkRIXTKOSQnHhvPMv&#10;7+9ZjrO55anNxKzm5RaZ28XcHEUPcKKCVCw5Mguqd9KydcoU2m+FBqqnrx7b9qUFxqoDCFWxltfS&#10;yUuMaJJ6EIABKi2mg01cszm2LF2A7OJkb2YrnHdwiW27ju5lNHfzcWS2XGbIJQ7N9ChisNBa5HFJ&#10;9oAjWPc5lqiTWZVj6+AZW0o6HefZu+Vka852fc8v1EnoK+x1D+8QlcOYmt6ZeU6ELVYv3POuyy1M&#10;O7gd38yNvsf7Rktgywswj91gG2F2ltXRiagpkMVNzjC5c7D/OvvssGFTfrFDWuxGdw6QHnZS49fb&#10;VXvmwZ2DeUAOLLGb42XmbFhdZHVChGknq/2iBVp4hdvm4HAY6/5HlZMAFA6pHE2tzsgTCDN/IC6A&#10;pMjOWYqD7Ioan3ujqaHlgwQdPI05cLcAGMWEKSmDUwdbcVWqiGcom+csubhONqhm0W0OteCVlilk&#10;vTs2kBh3lPKra+opS0cYDCFA8quhcqNNLX4eVDbezdbhVGOwyIlEF/OYBcOXdNKCQ4Q00KiQmrOF&#10;gqCG4sUF6WXnCwWjhNZGHtXMw9wUKwi2scoaxRI8XX//4MpYvFuoCmGnr77x2htypbnfPnjP/p1b&#10;2puVbjj0lI2oACfUGY81oL114h6wFbAZhMKpxDkXX/SSN7zyn//5K69+81vvvvNnxUwe2BnImmuD&#10;oUyCWxqzjA08YFjGlcqZG8698SU3/+jHP8K6w2FjfR7YvffowUOZqSl0vhlocVVjUSQTEIWTn0yj&#10;r0bjP3/843vu+MVvH3wgGY8hWPfeD38Ios33v/c9ElMjfSMvf/krZ2em/uGzn2IRNStFenAB4oNC&#10;adwDPhpVoFXJBa5ee/a6UzbEEsP3/PLXmdkcdgEWNZq2xeIMe+GBvdsrpQIdprk2UF5iHFIC1HYJ&#10;chdLTRUbBnC7qiHACNluSVfQLSFLR0R58srkWYjisFND/rw90G2Dbj9083JxoSw+eeIDe7MDTfRQ&#10;E8jDKjX9tQ6NkKqJ60hlom9pxnf39CQS1KDL38GHb61kV6Fy/AS0ZzvzxqFtLjpXxY4txNREzHCN&#10;nf/lLUveJgaHikas1QN7lPV8cGcu49f6ikWDpSWhLh5mGh0wgf8PCTuCXo1Y1rZEBU6z9hRFEGGq&#10;6F3Kj9hrJybihsGtfjeiWgjm0vDYuTMCfmWknBPXUl1xdsTqeoyo4x3Ho3IsHs6+wB3Xwcbygywk&#10;tG/R17VMs6sMkk1EPNLQaAU7KL1rDKX4YW2JAm3INjNWOBNuqFkUGFGQJNBxCvoY64mJMevqKY7J&#10;0qXLuHBht6xbfJVYBIkCMZfMsWDsXJBruw1/uBIyO2GXxVcGQHbNGTKcoyLV6rSpG+rpUgSlawog&#10;eUBxpOHjiCE14rGEJJ+4yPoC0T52GXyDXVQQsRfdab8yrqHVEdmwWtpH48FN5dTxAYzTJcsnRX8K&#10;mWUI6T6OzmSEz2MoZudmTj31LPZ2+goV81nxIObLFIAyuPhysr7gN3VfDnUGayuy+Zmnf/rjO0Q8&#10;mq9t3vRYfm7u0M5dB9ELmhinMG9uaurQnj1TR48e2rsH2VTX3+SUM8867fQzTjnllHPPPf/8C87b&#10;uPEaznrTQw9obzF4HCzDCAg+UuiwiJhir3zla/fu3Pnwr+5h1hw9uG/3zh1nr19/5cZrr7nm6jUr&#10;1syNT97+H1/OgT3nySbnKB3mtpPeQxK/iDzEQoOCqWC468z1lya7ho4cntyxbQdhIzeCtF2FokTf&#10;Qgau3tyUcqvkM1VAhPydVGyNy8BJ4bozyWmWWTNoRWuQC0FwlHlg8hllmIlMJnV+s+1IO4ptocfN&#10;hD1eXMbOprhtueW5/KFJMcVWF/m7DX9xTttHW0e2AFumzmJ+Jjpusy0tFbx7FsnwT/su78diH1Eb&#10;3I/CtMUfQ02sD494sko+GGfU1ZXY9JUJcbGZQFXn5WjyWczibfne+tSr5m951yYyxCItQTQutwYU&#10;5ahbtHQGOIj0h1rai2bmWuDN8aPKxeZHIhnm+ZsIP7WslveR2TKQw+NuyI9a9FPsCpxNdxHRH/54&#10;AytPxDlrdoH6cSPEH0g3MqKcOSlglY+Zbr6SLzKCpOhFcuMbeNTb28NOKW5IsotMEC8Cl8BiVXlN&#10;O4wzMs1anxzNASLSvyflHEIuX/V0tjw9UMmsn07HztndCudwySJ7YL9dl7Mp2BeBdBefdRKEchOJ&#10;U8sDdJgo+aGWjDoXVcdRn1OVRCPvwSj29vRTwoNLwsmp67DJKJiolDAk5THNR2MB4BBGgrApgOIA&#10;qBFrEPMEzwVMklY7vYOj1BKHaYKpqyO/47vuxhfDp//Nb+7avfXxQC3nr2TDKGrb1aF9TUGJ63CK&#10;4iyznhrkIslwfxuaHmUcjY5O2mBMT05qHyDNgLelgqV56e+pr7WfZqJcG74Vd5z6oEImi7eam50p&#10;5ogecRzmEQyZnZrg4+QtuADlIMxu9g8PY6RgBM1OTyHKAPKS7kXftL1aQGKLcmq19dSuuVAiVoGo&#10;rkLQeo12X6XiAlrw6047b/36SxPJwTvuuENJCb+ffqyqpodN6pt/5olHsFbcbtwMJUfpAdCJ5va8&#10;OaN+YBQCRtsYNNu5odgeVhgvYmSZDeApuLsYFErFnXyxuSnHbYrNg+P1LIsb+6K/faLxcXMcs2XO&#10;jrm7LYdCluoPf+T2e0CqjE4q3dXf36+EpYmPMXrcbSs3cdCxczdkHRbrUDQvFzFLLVFBKM7oiDdh&#10;uz8Oi7eibGk5KjreiiWGWr6PW3L2Y9dvsd/xpajPabpXJI7F+9x2KI0SkVBc2sVDrOV66RTs/zIu&#10;x9f04lVICgcPxfip7P5d9IfAH0fE2wyTZ++cf2dn4/CIRTty/HFreD1n0Iso+I+HyOhiZft06zkf&#10;nAhWIvNcIUIQ7hgyOlCr5il5k9hQswnRnlFcu24dZyF3q4xgI80TaaEp3SYumQmvIfbVp6emlYcm&#10;2jBnkESPuqAipp1IYCY4MlbKCg51AZ6X6WyJEfXV/FHVg5aks0pIlzUj6qE7FVaCQaUXB05RJygN&#10;miD9fT3cfLgV7N5shBGKFHSbAVwpQ1AeGwkVUY2pXFyg76HUkvCp0FsyLAnVb00N21Op91FSVlG0&#10;7S2SeDIP1+U71YuH4iW1uaCzKOIJ0b27dq1ce3JOyq4ler2zVnH3idGRTKIvIIkO5hJWDCwCT4U3&#10;MTUgvhVmsiRx8AwAll0HTJZ6KU9RItVtkl+BFMNEYlOkZRqTBhFGkmRItRRyGQwKaTk2GWQiUWlO&#10;ptIsUbuNAMTIAFYTya5CsZQFPCdsq5RxJjA2XAhNS+EbZWdnuWbOlqvjqkk5q2mUhNfoargQCMaS&#10;qaFLr7yx6Q8/+cRTNBWTX1EqRCOAW+BndYp9uD1Ma+wI9oTQBqYY26tiWzYi1VgLkHM1/qLq221l&#10;wCXoqWhZnd8syhWcoZ3EuaWe0+3mtPNTvfWmheHop96u71bZH/wI9/AgAY8fsWiJbLNyEIWWhrlE&#10;Cm34IykuhkRS+ZHyu5dx9Fb7onlydqRlJo6bBb3BwgnnWVh+SOx4sVCc3WlZN2cvHTzh1qdnSgzo&#10;0Yl7FsKy1d4IyKaIP2o/ZtoM1Tashx3asVB0VY6qY8exw7r4T5+xX7I0GvaWP8XGnkwkMX+sYUvz&#10;2wZuvqKds34tnqSN+Qk34gQzfdyeeDdEhlG7ik5SH5L3R8diksROFI5FB1VqfBwrozaApRLkJrim&#10;nD+TXFS3SoUTs/jRVN2saNDdBWeX1YhH/k4nsxqDgi/Dm6UjZ3R+qzuQy+PGU1fhzSbnNNneYBXF&#10;pijs3sgZNuG8KEBjGJeNJElDiI6JkEmZvlYixUlmTeEo3Sq0awKUoEMbQ9IdHibFG8AWpMp8bbQl&#10;5+bCocCzso5BUGi80eImqM5SSUg5gIR4rgDKetOpI2q5WuKGkjZXDKlrbfb0DvYODefgmeVm8XUQ&#10;qabMFgoRUrH864jQ4q9MzlFpx2gSf4CdnyJyIB1LfOIBqujZnAxjYKpsl9FkTMgjNVA8hG8GgR/1&#10;Ofd+JMuUu0C4iOYGiS7ORO1syGfhBkZi/J/SJARx6SaPVgXoEkxfEQJU8UQDFJT24VzDDiHxrAkE&#10;DsB7VHhdrkQT3dB9Nl73sni8D0WG3z/2O3YMbLY6TcFdmi9REIRbhPiUBI1UZCeuqPLENotwewie&#10;DAHEWtFzy1gQ4grAg5a0F3bNTT9qUhcXnk1Yz0qYqXB7i+Z5a5ZrhSzenxNtie2pmkCGrdpWaYCq&#10;ezPHcD68HdBhrmJ46hECRZ0dbl46aFPJCMnzHHcl3ERs+dtm0VpzxDtdI6E5c+XNY2csbaeyaMMz&#10;T614TRbU8E5nYVxUpn86hpcl9xw34e+mm+hAX5N6RWxHW7TtuoZPeQll75tsIG0FGpXF0Vc978VO&#10;hTew5vER+Me3WtmnFS24ITvu4rlBclb4j39a72+9aOfvPuDGx4AEgWWyDn6kHhWzsFXT6hNcln0d&#10;rWyLUlHWYD544BRvJgmFk8JH1AjZEChb0s5eK1zEt/Vg2mYTmq+Is0bkd+3BbGTEshNR0d0px06w&#10;GWkHUcGSYBcr+pSrpW0bCgwkXXmR/nNPHcb/h06BUqbaBeMlBdpp8ctnI5E42R8Vw7Z3EO+opqNB&#10;4S81jpDWGEo0n5VckGKg6euyAlnhIuGxkpzSlGjjDI7Uj7gRIC1qtaNu182+oWEOK74LXcEVEhLg&#10;+F/86tft37fzmU33j44O1CqF9mB7AY5gB+RiTWdVH+CtIJFCekVqTEwNvlPy/2wai9Agk5tvUbqL&#10;8AfKnM03uMzAznKcKOdpD6CrICVKJCdCcLRIuckVxI4wpiCrJjFMbSElYzVsBdZe2CRKYdIBJL/e&#10;SX8AR0uC60sShxaqkY72UiFHUYxgqwA+58K5515OE7vHf//4oQP7aGZC+U803InwGoKkhw7snZ48&#10;BqOHEBPBJPgVNGYvl4v0guKs0FjnagGXlZYTJ1+TgwhIiLhCHonrsHQhb0D5AXQ0gMF5H86weJPS&#10;tlp+KTlt5uB4jOCx1xbf/IdYjHun82hsp9Z8tfjZy2ti+jiuNm5RLQgBkNlJMuCciFNCdSLv7kst&#10;orCUpKqrlWN2vAy347m3sQd4OVQzK25fdY2EtR8arLN4QO9azHfwUiTmttiNbl2py8UaQ0xr3iTH&#10;MSXwMExTHqjO2iHDWjByqgwim6rK8NmUKGMxSJyNi7lqI2COigcP8X4FC1y0kUEk7qFtWCU/x++C&#10;u178F33endxxs+MO5119yw3QmTiVqUUY4wR3Zu/ePUtGRxQYtqlxD+/C+eJmQzbIZHCZRXTnbFNd&#10;qNSnmBUcnwiIr1WPBkM5WaeSW2W+moNjmiztg6r0QS0qSBBEjpmcEDeAz9qYsNCcs2ZpIMNidbNa&#10;N8hz4CRKQYxSy8zMgh9LN3/jBWejds2YW0rBqbqKD83wMocpYcgV2DMD4LU5Yoq2Nlx4i96V4LQC&#10;EMmaWUUCkTBCSGArquY2J61G8pvvQwSSmc3dIXnMVwKp5IvZodFR/EWU97lktFKJmQhLVqxdd+b6&#10;sw7v27V06RLeKKeTGFKlIxarMoiI31AsSAMguUtNtn/nrZEgdPddg6uNVelM58pqWsvfpQJFvdk1&#10;KMaCFB/LBkvIQL0u4VVNSNg+pqll6uIolWBesCm8gzw65F6+QvlIM9xMaKXxQmrLW8nl1FOtWcPN&#10;oeKUhO/05CxyEr+6++cYDkTCuREQprApQC67tm8F6wGH1zpFL4vaFg06qR95MRQLcRkWPMqmUCso&#10;TgfcNoTsoFoiZAipnzrDaGRqctJaXrZcCkufumhIV0JnbymYsixd0vd4JkXVQeZau+zm4tp2R9KI&#10;2XxxAYA7mq0WZxBc3KOHpAEl2xTqRFiMFvR2Eew6yrXpmBI3lPyV1jCRtqQ65NcsLi6HoaixHEkv&#10;Y4k4w2CegcwKOQuVD5lbsYiVuBPmVWGsAlM9O8K1OBqILsFMAA/Yea3Lpz6NQZEJbs0T/ovYsVve&#10;vId8kLHUxCXRCCg5YSiJCxgceNBsqrcOABzsbDrZorIuBUZkMYxH42ojj0eUAtaPm4VF+2nm2J2n&#10;DmkD2xp5744wkByUeYh7wjx2Vo9vAEIjaFC0ZRZZ5L3aAnwEia9Iacw/ODTIuZkREQBptsBOTZ4X&#10;X6JbSSZEVsnUCahj1lRpD5BXxh5omVkpgrtumzMeD9gZFBJ1Fh6S3SOU0SozKXg5w7T0KxeL6iW7&#10;culqNZ8xHJ59kCO5FBzOCEfBbmnE0aGrs9Kgq5A2JqXPbo0yk9Q3qJOUXr75oToP1VbrrnBaVoKJ&#10;HZDCAmcACwNAhkPPA4SgftxYoM+QxcdyE7hgVu/szPiak9aMDo+CsGA1evuWoDGWTPZJABJlKDG/&#10;yVLHkNRub4ug0NreHhaxDmIesYkqZ8X67WxHhxHXgdJElFREkxGAI/8L5r+KaKgywX+iYTNSAUqP&#10;GntbbU+h7PF+CchFKYjGD2JYXOMNFWpgyGiqh3eGNCr4jqajLptLI8vWSaliR5jrQC+FoQZs40x+&#10;8N3bbf4QoZCzoTsWySz/4QN7jDgPa051lgSbnDd+EceC4oV2rea6GjjIBGD42ZnUVZa+lmSm+G4k&#10;JiuVRDzOzjA7Oce4mNdgE9QcfJummkYnzNSWtT1ez+IVA7qgobWFWsxyQtTUelVW7Dj1w83QxSDb&#10;ZqRU6YwFBwTGS9amWyUqcrgsUgMs56ys6aO8C01W+1rn3rvtUO62rWqtcpNW5kesD3ORFAO02BZi&#10;g1izDkNedOHmg8vjcObGmRVXoslhVDcgLSNlqd3GY8GC28C9sIajiXvlLJEyzNxID0Zxx+TNBAh8&#10;s7bcDnBAigC1Y2n2OjviWQ2HO9gfLiQ7wd1w3qQ7Q2eoXbbU/WmcZmEL7ibKPXTjbt/OerQNUOcv&#10;h9qe4YTz+ZxzJHWGavCcMP/C86oUJ+r45gSYchKHEH1O6UXFrfILLMuOhbbv9b7RHjn3UDuSxR8C&#10;nxhAxgePyYJckpK6G4wJQKedYd0/lF66Yf1Z45NHqhVk66XjxrDjTVA5SWqZ8ScphVFwDhBtMNge&#10;mWI4SRbhq7qCIZEuIICQsjiqMVQbIaFsytIy32w2qMmpFRAJpoaugpGi4Km7dygc7aI5AVaPOqBg&#10;RL2OVq1am8sWBwaXzc1lwUmkeBjCnEFRRwydsSO7BFuJxFgQbgt4g6rlzPHjs3yZujzZuLt14DZM&#10;V1bPlxq/XCtZSvSKAfQp1gSulfZmwwtdS1ab0Wa4MYvSj2lXnwyfVNcYS0TxFYyQGAZIqlQRUSQP&#10;wx3FpWHCQX9GcBukmWx4OEQslqX9E2lyYNqjB/ZxV1KpHmAstGeYCDg2wJHAK9AccU90C/2gy2Vu&#10;oOJhaKYdqFgDBlEeiDANrS2juK/IkRJxsE9aeOv0DryZbJrDEmE1VSdhdQwGbzDet3W6bZH53e7q&#10;/d+yocdDJ5v7tlS0H7p8kP5ywl9WpafDUtVqtHe+iNiN/KW4Hqh1NBoAbZwac5H6kXAwWiDDCfMP&#10;6oTFNS6Y0nKywhLv1LUTyrNwqqAYele/61mfVgRkLedUIoAVkP0xw6D72HJVeOy2bmcjrOF5HI/H&#10;IAN9l32WM+EZmTxFIqKZVl1VItmc1sjo4t23C2ziPXg9loIF0cBUsQGbvrROwvM5nHUx98PCHs/Q&#10;e6xiW6P2Ixvo1q8zjhpvplkAPWaBjIwK2VLn1injgy8s0U88dXFPgIuZ9py2ml7QU0UplHnGamhk&#10;2FUncz5iSjIlzPHg+PgHTDS47Hwjvzlj/CxSVxRCcWnpdAq80u6CVV0479UkAXg//qfVBzr/z5aM&#10;dUfWt1i1F3OSbs2MKfuiv7drGagf/Y7POv3UY8f2o6mOf86ddSArnpMramQSMJvBLjE32FYCex1Z&#10;VERocrohppQcBIfGQcDIQ4RmSzdJQSI6IBj0BLCsAbx3ERbpySK2bqN3cCgOT1+GSdEATv4sjlmp&#10;wsWWi3T2i4N+SJIP5M+avKi4VUKKbOBKikD9Iykkh8OsO3NTbgiHNlff21tb+j2uyFLzw9vGbS65&#10;m8lZqszNbrNqmT2dEVwcvWRRN3fbeoDJTApHBUhdQCoRGFhdEujtjlNH8STeKblkqo1B8NI9Kc6r&#10;kJtjUVBGzPTc9txmrDZOOOcp8NyPlr0YKmoPQkpSO6u8Q+hyrFUWIbEnsQ83z/qQkbW26KCt7ejB&#10;Iz1DfTgsnLugK7cZOiYS084gUrc7SRbAMaq0yXh0OI9F4oJlb1f15rRmtpvlNiz2y1yA1mcXszNy&#10;MNr84IW4t3xEOSzQ81jMwcbcjiwdhUwInupzIkp0mOHpCXezLIOdnkAHOwPH5Zf2uiyBWrWrUohp&#10;Y+9kM5Cxc7XIHpxs8mItA3HcpsheELwwe0nTGPuOccatU9RDB5CKInd9n+35xqvSDq9DWfNzyo5Y&#10;wJhId9Wydy4ktlSR2JswKtVzpsGwm4BAnSykFTS0vBQbOOeguAnjHEarGbCF6gyKnmzRau0pjYBt&#10;eE7oiE0cb0IGpbODtI6cC7TfLSjjPaxe3so5Yx0wPTyPiunQ4ODo0iUsflAkuWNWmeUqPC0OlZgx&#10;0ouMOq6NypG7e/BTrDS8M5ECT3FMPy8R5syHK5VQXGlWnt3CA8VcdoxFz6IuVxiKI0cOS83fV8dZ&#10;7VYdeUfHxPQkk5ekCv4fwSLkNJuIJGVqBIzyxMToFOfXVWgrlAUfNnSe42J0AD1B69iiuTE8Vtsh&#10;uyZWDS49ByiVcqxHuFGS0gMgsyYVPT39nBszj3kAqqRYzQpGjAZGA2baXKGdhe6avhMrYHAJpldS&#10;HGYd8I7YRQ0lwYFR72z7U1RqU7qwl5TpwQdWkayJnZtXJ00S2211e5VKFCDqSrVE21YXDNBZZEpU&#10;424uoqaHmkRVy1DXzN32oBlqSAif9I6AL5+bw+rPU84Di4A6d0BelDF9/smxo7nMLF9Euz1ujMgz&#10;VrnPNeCiAKXo/mvLFP+BEQAChJpolG8cSFs/Rt+S1aOHhRP6ti2lZQLc1PR8cNtadUqqB8LDMYqZ&#10;RQO0ZHPhxuLu6GVPTJ2E/3lJWbfV2mpwwa15xrZa3E4MvEeNCVs7eKFG1Mw3i83ZC0d7BYkDNoQW&#10;wdpj9jNpNN0wQ24hSfzIy0bZletHXrppGBBuc/62O+ouO7eGf8qz6BTEt/Tun3kELp3hnHMGiseu&#10;c4vz8NXlUz6/M6Je0OTCJRcl8X6gSrFXLBVirokpLci/0xOKiez/zjkC65GD48bI4gJnL5zZcnkr&#10;sxUuReV+3Eg6I+ylhQR2WJLH4c7muxA51ti52Wzw8pjqCicN44A6JYNr7FwcP7gkNP8yn4vmPohU&#10;Ks+gxjUua2S1XbpacyqYCdhrx9njJDmypG1Nt5C9QZGv3Q2uxzw/+SB0dJDktVBhesKrp7CxqaXP&#10;5nZApr2Ycij4G1tKAzUwuBobS0EbyVHQBNI78WQaHg1uA/cUy2JlhIpdsezQ9gE1WG7khoVhygcx&#10;WKHpYwvCg+eM1Y67mGMxs9/ylfIhpFqKaYKlxjCRXhEmx0USOjj9GPY3zAT7NYmMfC7HCJu3a9RK&#10;FpKaLuW1RVuTY1aCyMucAawZSUCQBxFWxWqT2pAaitIRSmQRfQeyMbhJajrFZav9pf5UQzJLlhvK&#10;p7FzXpwml1BqwA/5XeqIDVrUIGaz/Dryj/KwiFm4NG2e1B4sYG2V3QWpE05E5WR9HrEFxGUlT1GX&#10;ygn2ArNQLuT37dnF6DFhOQhaNVwFvgx200TnjXLFV8isCJASk5CGOzKwkmVnbRkXtM4kYKgBB6ze&#10;53gjGLfLLZoXHjhhEM1x9+NlZN2MdfbQ21qdj2BPu4W++MhbLA4V8BaFe+x8ej/qwpTzS1RVJ2P7&#10;P1ZAS8cSB7oQVMr9bVTQil/P1Ddjoenu+f3uG81suJVtjgOznLXt4iNL7+hk7UVXz6Iz1x/6jCOr&#10;6SbiIHPVbsEb5KJQxnMoKHYUL0Nvc+ZUM8z2cBsdnQ32gxCJPyRMoiph7clKSFkYpUjKdBsdyMhJ&#10;OG/LUZl1Ed4AyfTKkPxhkYQbV+9deuQ9NkPtRT7812Io/fDVinlrC+DfvF1pTQtCJVIpFVip1YsJ&#10;AamKPkpIovppypPGTxQkagdxlr0V3Orr9ZJdjWMSs2khPObeaaVAssjagls/fBcfcdpOlOEIEVtQ&#10;IQ4HwWEhQlScRXdz49FAmWHoiFwYcsmmgGUAqGFoIHbCTcemhMMYbPKCKL8Tv2AUiYCQ0IpgIsqQ&#10;WIHx5VsgbqwAT7uoC93oP0LfT42Mdl2remK5FeUgtDfoBq/LajYoD9XawSRxp6tVSlrZnuHyguFy&#10;WtY8t1EoZbAs+Ap4M4pkNYbcY2lScwnqi6iQmhCIgeBtlHIS+9QkfkoKWI6fUChelXtFPzo5L3xS&#10;URr/vKYwAlcEocimqNGffDHbX+nOwwmSqpCXa1LLMirCr60FMtaTHDAmA5kYlfyZt4Y3QAW/SRFh&#10;wekKEiC7rHSjadEf2r9fkQjNO1mEOnVJb3FW7HrcZXMsDVXU7BYwaVW1yjExnVWTWgGsVXb16IFj&#10;8WSM9Ymf5laXGNbOChy3Kc7b0JboGRQ3ae1Hxc0uNjzhSYfGnWBLjsc+i9aktfF6lkv+gsoF/Ubr&#10;lrfFj9wDOy3ejE+tiKIu9XaaaGoZq7u4kBRn8tx61to2K2AGwhXRiAFtoImcCDMZ+rGSXctrmlvO&#10;+x2lwj6uoTC3T9KNWgOK2fVjLR/kSUngyuaocxz4iNawWSxRDeGtiLwbRNjUTskLUhxSu2jFsCBy&#10;pawDuelFKa1h09Lmv2eSHejaCno8x9HzzMz66LFZE/uA5Srtzh8PoFr+VAPXydkUy7yIVu3e5T5O&#10;0kdMMz+oQhl8TTt6ifyJyTtqoVgGRy6tzghLaS1kNHQ8S9bZuTOAicxG5+XhAjiXVHGNX5rKfBcx&#10;OJfMfbRcZIACdPwj7XbiwUqrhdtM4GPgC0niJPK2ugtwZFFww/dXj7dAZ6GIMh3GqEbHL9YiFBJE&#10;NDEunB42CPVZLB0JQmOgEGVREBQnAaK0jqh7ZGSrrh8gHwOhYxUR7zAI2DaTL+WWBOPxLj4BNYZB&#10;QV83n8so5AvSY4iQlUQL445BUc2lNiuro9O8MbdUL1QLTGoFRPRUd4YDgFOOCQxaLJrSiDhHJnBb&#10;w19krOiURIAlV0W1ebxBb2NychX8trlNJaSyWdawrWbALVxh2QszK2xQpsDIiVWLRKfEOphsMADc&#10;DdukQYvwhuY5CH1S8TfwGhmB6amJ2elJ0ytTR2eOxgyiXUMZvV7phei7mCzcXwV2xrrQjbZOlNJ/&#10;IzUNRahSoZ6dPqK82/Illl+0d5rj7/0sPtKdXtxxbA62/BUpLS+aGFt38twNcPUCffc5t5kvBinO&#10;JGlCW+BgxFUZHJBpHgp9MwhLBsVoeubJyufCLNo3KJUluTMzJS5xI/fQEskOaZUFt+vipjsnxXku&#10;i6aH83Gvmu3QGYi2aEJxsrhO/FFSYTz2+lG4qhYHIZklFQhpfre1zlCkIIiHeMcgoRA7qomqyUaY&#10;7TIj2TK4fBMfYYWbtKJwRhIPrSO7d3nmGIRUbU8sfcv5O1/QDScLxBkFM/G2I5ldwUN2dtA2fIG1&#10;tp4jCtwYXwQVjQli5dGCbAhKuGnGtZGz0D8woMyURX8GKi16YbpnQnmVwBWQZHTnZro7hVNuetuC&#10;kGSznPCV/WhqYZJELSU7ATqW4SWXduSEHTGKGzDQ388NOnT4oJ2StnH/wNAGS9KRWCFLT9tgH9U9&#10;Ygo4/03BoaqRWQ3QQsJBMmcVSaWQjdXSoumsLBUqQvS3CMus0DGEi6wmY3G1HfJRiBgzWE7whXg5&#10;ALkhjFQ75clIZJAIIOzCAqMLVaJ2hkVMVpIYRitcfqX6bDekDKwkLhEdVo+0USHvGBC6DFUX6Uqc&#10;KIh2a/e8Zr1FUIbbq1mfEwmS8+zCWXFGtdCYbA5AsPttjzxGhidFJJOjaYV98cA3kaaq3T196e40&#10;bVo5KCiamGmYLS5WYCqMY7NE5pce2LvLvYdWQjxFtSg8IzgCctll0dCjpV8c3bbg8nAQgcSCGeUF&#10;qAmYazQl4N3V20sfctGCyMd2d9OdvFt+ZiB0le6iZB3c82ZA3P7vXayF/O5wjml0nNLvLULL4Tn7&#10;IbehdZw2CtA7SPQw59xXuMltTfbkHTBNtfCsYZVNZZ2PLLXR2IheMQbYDdWnaPHIF9DuamRcpqyY&#10;IHLgBA16y9K8ed6DBXHz3hsFtzjNwmj7MaSJ326ErY5OBshwWV23Y164+8VX48BzZfFYF4MsQUb7&#10;VlvaDq30jNEi5i+ktljksyQ78GvIUnNrLEfrTDCKqzba3ozy4iznmzj+oXf+KgA05M9G3tW1mE8k&#10;SRT2ZqweExblahI0KtKpqNGXZ/XN2aKlTJatmAp1QVTBwcFBIBWOpnhN56PLPNHJIkfEi+RzbVHX&#10;li5bwhKQTxgKk96lxMVFobpqZR4r4Y4gaC7xIAdx4C5jxa3s7ellTnI2zrRhodC4teZKSq0GIrFh&#10;QWm6WkN0pBnj9jHPCphsAP/UQpdMBGIDtL6CUSFNIAMsxXNC6RJplXoTYhjDiTPCESnpARq32lHY&#10;LjT3iGBTILYj+06jH7kqKBK3dUDxoraI5cS9sUhQrUFZJ6brLL093QfzqTggJq5MPU8xjzOCndL9&#10;luspT4RJYrssFyNqG5AnnwIZUbQPLCJXEEoaWTpJstilmloPjo8RnA3lFS5rm74jpgqNlclRzYEE&#10;7OUYGiho70Hqn3brJVLLHJMyb8AUvhoWLOYG94RkMOlkfP5KuYAAg/paimrBSImW4kQS3R5oHrgR&#10;LvWV3hLiJRak9CyaWKVOkiZux7BZblCGAyQM8zPczytycct7MXA/Dg7a+nNLr2VN7L7bnPbWrYlQ&#10;upVxguPjDuY22hZqSz5JxawAO2IqM7e4XW7lu5/Fx2JDWikNnoU9qXPw+HbmHJlXrwWgzdmQFGm4&#10;G5giaRJzWyyWkZvnJFrcgl/8WfzDrWpDWLRVq1Fki7ih6MyFSDbc7hDMPX5jv4S5MFe9kzF5Ebtc&#10;uymusEBPWCixGCHKs5KbFjZ00y7anZgb6EUPzx4tDufxkfHMvQFdcu5a4St/cVOcb+QSTKriUZpR&#10;AHPrXgmrxqZQHqmB6pQ0egKZetNG8r7MbBvvF4FAmSJSi9hMkFStJo5MJsFB4EYfDXHzcdYEmphU&#10;gvT3SyWLesC24ez6qY02MN5lBlRJqBR+04fdIWVmbFp1Qw7E4qMt79abTwJvRWGSm+AZUghi5vRG&#10;Iym49Qu19nyhQgTU19uvxpfWvY77TxTBeMICUM8Cc0bxIuPJLhYs3ZSxa+D+3em+UDjGUGBi0KmE&#10;9EFHJXTY8vm5qelxWpnn81mUiqAPlpCbzGSwwjziL3J4PMEDXFXFbJr6Mh/mnuBkqred7X9crLZ/&#10;3SArgFSmwDRc9Ab1o7FAwwha5FPkpgArGu/KmRUTOnW+n9Sk+Sj/uCXWso7HelVN45VLItArF7Kz&#10;mcwM0AmwUXZuFlOClEEuO8tpC1YhM1/IMhpQJEhSsjAEo+DjVY2zaNQuo/njZ+rb1UjCVianas6X&#10;Ho8fmaDDFA6qTbvj/pQ7a97vmYXjxkHHMOtgryx6Nc5Naf1uzfzjH2tZDM1bb+WegLPYl3sEM4vB&#10;IaQoJWE4pry/lu+jVX3cW7SF5pBCw1mtkZn3w59sqGrc6awJ85gcDYe10mEgXhkn915td+aGCvpq&#10;wblymwygNezWDIZjTdgiNwDeeoooI2ttbZ0UQ8vH4U/rs0NsTqQtNSnFlZ4BtWExt+aEIbTRdp6F&#10;fQ3vEF/ek3Hy0qsn3qNFS+GO1qoe4JhuP9Addo6VjZJ391vGV89wcFeMY9kcz8d0RZOcASuDo2Ir&#10;GDEAWvkrnUHXz1Qj4HFJlFEibuBOAT9bgKmRBKlxhp7dHba3pbAojse6qnyBiYydEhkKMpuVTmhS&#10;+XwIJ7rtkPMmN89vpJed24hBAToLxBMjCjGsot6CIFG/bEYaEqpaLWMxKndFUMeghGDf4QQRGuN0&#10;we80uV19QIqPLOaAj6wS76vQSLkjmM2iaRY2nhEkPzqkISyk7tNs0339iEmPsCCPjh02p04Tj7mj&#10;mMT1ZVX/LnLP0lEg3FIITe2RWLHymvGOREKlW688JZVpSG7B+ZLwedCbsBQyXg95Mvkj2uHwq+VT&#10;4Syoz4J1OwU0BfpRDwnF4OIWa1fkW+RTKL9s2mBeTtawWA6i5zkUJ0mHaEyZNKhN0sKSOCQ7+LSe&#10;4bZyaHZzqq8pyDQDp5QkP3zKbrlruyckwtqSO4fDZqDFaBNHJ+PdCbcnOJ/CyX8582LLrOVqtMIT&#10;e4/z3D2Hxm1utkD1wFkW9/NHRsc2Dy9QapkwrSL3CQ9Mae27Nmd0s8yRALwUXQ0z6laI7oj5FnxQ&#10;qIpSsJAetXDNwGgWOoRVw27uieIUW6LOWLSUDcyOO5xJzCDBas4lcivHQah2SOenGJ/IkB3nBmIB&#10;lVs0e2R5A0/tVeRo++ENypzaNLU43WJnr/7PCxJtnC0GbKVaF62AK8v2oFOHf9tu0BrnRedCnocb&#10;f7s9nk1xZ2tH8KjA7rp0Vkp0BFz9jmym+1GNH/u9yu5hV2OIGF6qBQC2mNvCtoyxYtujLp8lTPLB&#10;MllWMGnDwmXqtFlZHUFeoJSZmQ6+SylQPpetomfi95OExbHhZCg1lIsh1ImspRUWGDvRbl9TPYZM&#10;Y4s3o3kK6X3QADsFGc5BZQci6QYBxOCGRclyyhBZRxTsAVNQxUPNPvXXKvEwOQmNCjMFridOv5xx&#10;mnE3KChAZF7itbBQ8d2gRHUGo4xMIp5kJvb29R88tPfgwX0oHxAdcA/Js2qXEbkA2g86ALRNCSvm&#10;lhSyZrsaY6kTGo81x5iAbGcKl11RhHX+5DdqaSr51SSSdiaiDQRWpG9FUcFjN3kOlQlSuQjDkpai&#10;sjHC8J01se4z6gIC00ddJKSvZT1eVE2p1jvcLL6PmBWA1tS31AqTIXSMA77XhIi5dyrYISfPzquF&#10;gsdomTmpVWv6u9o/8kruityS1WTki6W2ucDm04kSjEV5ujsiPhs4ekLAonnrtj+37HUYC+Vc3sfs&#10;h7ntDsj1zIwHu3i26QQD4zIQreDf84n0sdbmzOsKc6yxHquRM+TT8qul0C73zUGnLRthLoBlMTUc&#10;Cvi8JI7StAJo9X4jzqPSRc8qSTE7myv443j+xYuqnOVohRW2DTlnwq7MW9X2H8dkc0lTBQdBpcn4&#10;cgbBLQU+wc0lzNJuYlUpzsC599gBNZQOqLIf67tmzzvUw/3j/J1aPa84bPT4WZ1gu71jeDbF4qOW&#10;NtMJJt5xC49fFDuirUqNoRlg/c8Mn6ouVViFw8vtN3Vr/AuDLxXUuxP2/m+XrAwCCAhZDKs80LQP&#10;wTchsOhMd3VTfD8+PoFB4VMS5gHN1e7oCE26uWwJbMD0KlKpIa4l1XM1Jb8kD1aAJat7wmkWiplA&#10;ND7iXDLHcNMQahdh/ahzkloXORTfUHslrdQkJImwCFkbvPoVK1ZwSLvQBju7Z7iEnIKkyLUhynO3&#10;D1197BThH6aKyjeQp2PHqNs+5FJXLFTGH4YHl9qdTkN81vbBSWgHI4kupwTTIoFfUfQcWM6nXLGL&#10;c33F8lAKWAQTfEJJeDPsKNQp1W8CuqLAYjwV7GC/sLnSQtKE19YnN0scVswgBTwqvSI5rcZaVlpN&#10;JG3NK1SWIlcFQ+AaX/GNnBsGSyhS02e3SnAShoCSNRicKocVidP2jQYk+4o2HxHnJdXiMtmOLmXk&#10;FE1UGPrcDLaRyZlp553q1ljYYXul6ybp7qNtqP8bb0MepoFRzqB4EYTcTgM+vI+7T7sJaMmaxedP&#10;fI+cc3txcUd1BoxLFivfuIAmQ6cIiOdZY87pMJ6g93V6jzuhlltubo5WNeGOAzX4rLMmbnlrW/dW&#10;qGcE3R7rPI6We+LZFDceDn52V+UOpWktt9IYa3Zkw1MNDGZfAR/UDyUgMnJmLDzrbDv9cYeI97Pd&#10;ujjFtlsq1+STujDNuR7Om/DujA364jC2RnbR/Dlv1OB1b/z1twUExyMgXDWuyCW2zCJ7ug0sCzdE&#10;Kg0xOUvpaUTCyTgyIMCLZsJ1Kfov34BFIPaRjJG2bFFdAFOUP4ZcKq/QR22wAg5jr0HoEnrojaQq&#10;M/kKvpGrEUQFMxYH3sQMuAloD3ngt22i4Vg4EEuOaosT5dQ+vIArrjy9xEHgINv+ZjpKegfWhjQz&#10;VHV697EpIbhdzM+yRvH0RdygalmC3axzmqqrtSP3Ml9ULw6rT9VxWTxnnnlmNjv3+OObgE6wCErH&#10;qjNCtSuRXL50aSwcNZZeB/pT6VQXEBGGgGXKZZCFZjkYYCRWLnbG5hYWAIiHDLGjM+muihKC14Oo&#10;ifjTzGxTILCthC2Ux6xME5EQuMuqFjVeiB7OuQgWuhse3cD4FUr36p/Dj5V1VoUojGwcE5lidjni&#10;Jyg4aBqozs3XZN9VpYYB+DpvlQ6ITiGqnqGwgk5ksDS+pq4mfJnbLR/S3F1uytj4hJBDEQdEJJMz&#10;bPbBlQy6f4s2RY88Z8dWggyhBxbaOZ74Y4vPpvsf+SnOOnk+ScvCuHe6vdfskXITHBGTLMnIYAfB&#10;PFuFAXvCOwFE4Ci5ZcZIuoXqBtQqNm33dybKVrVVC8lj510WOmmRGO1ZJ2iL3Dn83gO3qt3JWyLI&#10;M5d6sgWgana3JJTcmnfSlnyK0xFFzeyOZW2gdAoGlvvoqGtuXN0l6/9eQs2e9HQYbASdn2Ipcw22&#10;ICG3ko87CH9sUXSTFy2Io7O04iLPtMgfaeWzeMwU5RpdOlk5QbtkeQToAUhTGrQOBVn9cJlgtPj1&#10;4te0HDY3VnyIBUKuShIOBtDyQ3EW58zsZmhQDuTyOa74x5a4EF3DiPIcSgkyAAvpFLaxTkVHMtkK&#10;4SywM8plb1/ixH1wWAqBaIJ8kkhWvGCEItAKRhlrYk6K88flCxt3HX1Z/c3twdcIz1dK+Iypri7E&#10;1diNTQxNzMWB/mF/o31gYIiCIp5XkCLxIZpqRFavXLNt+/N79+xW+wKdt/J2LLzVK1ditGTGqG1l&#10;95P90B1iCpj/WysXKZWi/pKuAlJahNvNkR0jVs2fGAh1wbSpajMYx4Ehw9dh0BWbGFNORV/iRBJW&#10;UCHNAGK7ceUIu5QyN3KT6BIKZGRWyPIKExe1YdGrNueYb8RqaHCUKoZuQ5FBmRuvBW+Ff8IcZVy5&#10;04rVzYGEUCPyskETluixae3Wki1/l0fQVOXG44VSc2wr0Gq6rL+Sp3zqcR0WDcqigXD7nYf222Ry&#10;Rk8/i9N78XFrZXqv6LRcYG9Wa3Gya9macr2LqHmB8xRCIQ67vEurAZEbzF1GLtdSjxYzaEsUQczZ&#10;BQu+ZM1luOzczRwLgMT+8gwHcQZFNtdQPH6cLbPrch6LfjsMePGKWs6L57W5NxrvRMQTibHKCRJS&#10;49oVi7hloShn4Pws4HP2cLeizEx4vpUzZnY+unqXMJLd1wioJtPCK+ELDjySzfLIcrKJ7hK8sXeW&#10;8QQfxJl0Z1wd+uWu0mWy7Ull3PlizDR/mg6+0j1C1mz9MxHpnCVzA4TX0YnSuHqnG+PWHUGeIGsK&#10;zuTCPEkO29gsl+/ls0Xhx6ZwKcZYkx/kuIiGGwm14YG7g1wXA4l2NT8ULrLY2dy5Zcx85zHJrw80&#10;yOUGutKreMTmz9kLMqbHoLFmNaU0u3R8O0HLASlEom6f7UUWoSPQHBrqq5Ry1tSKlVDlKruS6qo1&#10;0r+UXhlIUpTKpMQbvT1cbxoIY3Ji/ODhA8x0acKbonJPOo1Lwt6BK8IVtLrDaZfRd/tRM1NeVtwZ&#10;ywAjSiO/SQRqTINiFkulqoDS9h8tQaMqW1BhLSwYQRMQx7TDqdFlCfNz8byqv5zcjIiysgcaHnN5&#10;8P+g+btWceLEaZJyTP6Up2Mvc2RXXcbXCRizFjZsi0wUFQqZM68aBY2+uAbGpNH+5taDkayJINQH&#10;Wxk+k6HkVSaKCqA00ySkbqGXExBpTUO3KJ1fYa/YRDEHS/PJnZFHNHHTujW7jzsdbtYetzamhODC&#10;KM+GttwZTTXzMDh3TQp3J+zb3Dpkw6cw0vI1IQvdLWb3Vr7NJO9rBAa5bxBAZuuI/xsYJttqN1R7&#10;vpluaQPatq9rdGkl80QNdLAnLWviKigNyWotS9HqjZkCcokpMdkUW65WXsiU0HJVoYCGjtskYyol&#10;ULxsF4Y6C2Z2UN6f+zrz190E0t/KKzvXxoyO0HzRapEalpSJfDrPs3KejmdJddTWzXMyJS4E0jd6&#10;d60F2fI256eAlRiJWg0eeDdWwBIvRmyV4SZyaKjIOJUi8wBSK1169WPz4VMwsYh55tQdnbJjUWPk&#10;xqsKT2VZznbjfCu2on0iR5YZMpRajaGd6rVQSBieuXyWG4vgmdFf4HnipJh2qvnXosWwXtoagXB0&#10;BLRejFKhTcpbYcKkXyb4wg2FM7iyX3wYxDMcTjDKeDa57MT6s8+sVhB2hZ+RVcwSaoeRsWrlqqnJ&#10;iZ50FyLZJDcQ8u7rG0AmeseOnTBnZFB0vzuBVJLROEwwLUUUBnRXFPtx/txHLXIBttq71N7ZCNSu&#10;H7diEOVztMIVW5uTrPuq2agYxxgbWms2e7RVW1dXr9DD7qOLbxwmp+jGHlsJXwt7k8mzUmBDxexw&#10;zsG1Y7rJx28PP7MdjDE1IFyGzHnCak0la2U8UZsIzgFws5+lyPoz4qbiR2JDbjz7ib5InqOrOrel&#10;bjfA+6zbj4/bFDerbYlZCG3n6j113Ji03nXif//IpngJp9YUbx3C5SMWnXNbU5YRtHyN+nmyPTpf&#10;Q5kdVw7T8k0WPXkzCVqfXpBvBaBuVN0m79a5C3HcqtZidkuwFXxZOmUxn9K67pZdtBNwbgVMKPq4&#10;kAwV7uvhwnbLXcmPu+9eZkpIgS7JyRq5b3fr3MI0Z9Tse10tjBA4L/4S9GZGxoEyLmPl9BO8y7Aj&#10;2c3xjro4qt5hvcngOSa8ekJw59mURcjGAbT2HmHKmbkMWtGaIYF2fJlUOi1lL12M3mU7BAU37MdV&#10;xGINTnLN5wR+O0dbbYAEwHpYknwWy/S603cblbN0fLF8EwOkbEtWzykrdPLeqVLeQKMzDDs2PExL&#10;H4aG0baMHlK6jIsV7rp7aSPiTBrzh4UG500SccXMwnzx6acePnndGkhlmktsyEjbdgampydoD18q&#10;Z9mJ8TopbcxlM0cOH8U0cCVcU1eC5KjSOq7Q1wG/6l7EZqU75/AMwe+cNBgw58ZjFSLjDpnOgMEc&#10;mm7uzjlP2ha6/AZ7Sj9a/+a6W29HEzMQLdJskfkx1irEeW4mVmez3lKprfSe5TB5XioKpl5jzHpz&#10;T2y1m4a4bDXfI18GYpLlkl0OC3tu/pAraGzVsHpcegURjK18ZltOwttlPUVOUQrW3A9NDvNHHS7o&#10;5nQLTXF+yvEfQ5QMrbB/xlxpOSgnvq/1+I9syqJ70lpU3iC473RbtzkEdhYC3iQ14vRTGHvnA3uI&#10;nTPccg08my8fx52ZPW9BomcguECnqLJojNzK+X9rU9wRbDeWwCpRjyPmy8zZyHjujzMqjjzhbRPa&#10;h3ibdpFWFd8f2RRbCuYKnWB3XHU+z1v9s3wJpovTGGuZEM+2uGt3o+jdQ2eqTrAp7vn/blOkZky1&#10;t199sq0NS5EkCb/IJZvQjGas2TSIHZTUFHmeuaSMw7xCHu3JygwYk0uGRnCJy1UZP5ATdvo1anrv&#10;loyjqnqryhVJgPKiuGom38vSm5qvHHaz/oAp+J4IRvsHBgZ0Ycdts7dFLM6qxam4+J7/m2f+d/P2&#10;f577nxH4nxH4P3gEnE994s+Jzyw+dg9kNqkRcMbi/59ZOfGl/7Em/wdPjf859f8Zgf8PI/D/xLJ4&#10;ZgWb8v/coPx3V+X/w0n+z0f/ZwT+ZwT+zxuB/62T0orm5Kf8/wAbL9gYEQXnlQAAAABJRU5ErkJg&#10;glBLAQItABQABgAIAAAAIQCxgme2CgEAABMCAAATAAAAAAAAAAAAAAAAAAAAAABbQ29udGVudF9U&#10;eXBlc10ueG1sUEsBAi0AFAAGAAgAAAAhADj9If/WAAAAlAEAAAsAAAAAAAAAAAAAAAAAOwEAAF9y&#10;ZWxzLy5yZWxzUEsBAi0AFAAGAAgAAAAhAA0rZ1+9AwAAkAgAAA4AAAAAAAAAAAAAAAAAOgIAAGRy&#10;cy9lMm9Eb2MueG1sUEsBAi0AFAAGAAgAAAAhAKomDr68AAAAIQEAABkAAAAAAAAAAAAAAAAAIwYA&#10;AGRycy9fcmVscy9lMm9Eb2MueG1sLnJlbHNQSwECLQAUAAYACAAAACEAIsCvZuAAAAAJAQAADwAA&#10;AAAAAAAAAAAAAAAWBwAAZHJzL2Rvd25yZXYueG1sUEsBAi0ACgAAAAAAAAAhAF5qRq24ZgMAuGYD&#10;ABQAAAAAAAAAAAAAAAAAIwgAAGRycy9tZWRpYS9pbWFnZTEucG5nUEsFBgAAAAAGAAYAfAEAAA1v&#10;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9" type="#_x0000_t75" style="position:absolute;width:35134;height:36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bQzvgAAANoAAAAPAAAAZHJzL2Rvd25yZXYueG1sRE/LqsIw&#10;EN0L/kMYwZ2mKpRLNYr4AHF1tYLboRnbYjMpTazVrzfChbsaDuc5i1VnKtFS40rLCibjCARxZnXJ&#10;uYJLuh/9gHAeWWNlmRS8yMFq2e8tMNH2ySdqzz4XIYRdggoK7+tESpcVZNCNbU0cuJttDPoAm1zq&#10;Bp8h3FRyGkWxNFhyaCiwpk1B2f38MAqOs99tnO7eNlvvr+Vse0J/b2OlhoNuPQfhqfP/4j/3QYf5&#10;8H3le+XyAwAA//8DAFBLAQItABQABgAIAAAAIQDb4fbL7gAAAIUBAAATAAAAAAAAAAAAAAAAAAAA&#10;AABbQ29udGVudF9UeXBlc10ueG1sUEsBAi0AFAAGAAgAAAAhAFr0LFu/AAAAFQEAAAsAAAAAAAAA&#10;AAAAAAAAHwEAAF9yZWxzLy5yZWxzUEsBAi0AFAAGAAgAAAAhAPIFtDO+AAAA2gAAAA8AAAAAAAAA&#10;AAAAAAAABwIAAGRycy9kb3ducmV2LnhtbFBLBQYAAAAAAwADALcAAADyAgAAAAA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top:35540;width:35134;height:3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:rsidR="009F7D50" w:rsidRDefault="009F7D50">
                        <w:r>
                          <w:t>그림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1 </w:t>
                        </w:r>
                        <w:proofErr w:type="spellStart"/>
                        <w:r>
                          <w:t>히오스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특성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선택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C82D49" w:rsidRDefault="00C82D49" w:rsidP="00C82D49">
      <w:pPr>
        <w:pStyle w:val="af8"/>
        <w:numPr>
          <w:ilvl w:val="0"/>
          <w:numId w:val="20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가지이다</w:t>
      </w:r>
      <w:r>
        <w:rPr>
          <w:rFonts w:hint="eastAsia"/>
        </w:rPr>
        <w:t>.</w:t>
      </w:r>
    </w:p>
    <w:p w:rsidR="00C82D49" w:rsidRDefault="00C82D49" w:rsidP="00C82D49">
      <w:pPr>
        <w:pStyle w:val="af8"/>
        <w:numPr>
          <w:ilvl w:val="0"/>
          <w:numId w:val="20"/>
        </w:numPr>
        <w:ind w:leftChars="0"/>
      </w:pP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옵션마다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 w:rsidR="007B5EE4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 w:rsidR="007B5EE4">
        <w:rPr>
          <w:rFonts w:hint="eastAsia"/>
        </w:rPr>
        <w:t>한</w:t>
      </w:r>
      <w:r>
        <w:rPr>
          <w:rFonts w:hint="eastAsia"/>
        </w:rPr>
        <w:t>다</w:t>
      </w:r>
      <w:r>
        <w:rPr>
          <w:rFonts w:hint="eastAsia"/>
        </w:rPr>
        <w:t>.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2847"/>
        <w:gridCol w:w="2849"/>
        <w:gridCol w:w="2871"/>
      </w:tblGrid>
      <w:tr w:rsidR="00C82D49" w:rsidTr="00C82D49">
        <w:tc>
          <w:tcPr>
            <w:tcW w:w="3089" w:type="dxa"/>
            <w:vAlign w:val="center"/>
          </w:tcPr>
          <w:p w:rsidR="00C82D49" w:rsidRDefault="00C82D49" w:rsidP="00C82D49">
            <w:pPr>
              <w:jc w:val="center"/>
            </w:pPr>
            <w:r w:rsidRPr="00F5078F">
              <w:rPr>
                <w:rFonts w:hint="eastAsia"/>
                <w:color w:val="FF0000"/>
              </w:rPr>
              <w:t>모델</w:t>
            </w:r>
            <w:r w:rsidRPr="00F5078F">
              <w:rPr>
                <w:rFonts w:hint="eastAsia"/>
                <w:color w:val="FF0000"/>
              </w:rPr>
              <w:t xml:space="preserve"> </w:t>
            </w:r>
            <w:r w:rsidRPr="00F5078F">
              <w:rPr>
                <w:rFonts w:hint="eastAsia"/>
                <w:color w:val="FF0000"/>
              </w:rPr>
              <w:t>변화</w:t>
            </w:r>
          </w:p>
        </w:tc>
        <w:tc>
          <w:tcPr>
            <w:tcW w:w="3090" w:type="dxa"/>
            <w:vAlign w:val="center"/>
          </w:tcPr>
          <w:p w:rsidR="00C82D49" w:rsidRDefault="00C82D49" w:rsidP="00C82D49">
            <w:pPr>
              <w:jc w:val="center"/>
            </w:pPr>
            <w:r w:rsidRPr="00F5078F">
              <w:rPr>
                <w:rFonts w:hint="eastAsia"/>
                <w:color w:val="00B050"/>
              </w:rPr>
              <w:t>무기</w:t>
            </w:r>
            <w:r w:rsidRPr="00F5078F">
              <w:rPr>
                <w:rFonts w:hint="eastAsia"/>
                <w:color w:val="00B050"/>
              </w:rPr>
              <w:t xml:space="preserve"> </w:t>
            </w:r>
            <w:r w:rsidRPr="00F5078F">
              <w:rPr>
                <w:rFonts w:hint="eastAsia"/>
                <w:color w:val="00B050"/>
              </w:rPr>
              <w:t>외형</w:t>
            </w:r>
            <w:r w:rsidRPr="00F5078F">
              <w:rPr>
                <w:rFonts w:hint="eastAsia"/>
                <w:color w:val="00B050"/>
              </w:rPr>
              <w:t xml:space="preserve"> </w:t>
            </w:r>
            <w:r w:rsidRPr="00F5078F">
              <w:rPr>
                <w:rFonts w:hint="eastAsia"/>
                <w:color w:val="00B050"/>
              </w:rPr>
              <w:t>변화</w:t>
            </w:r>
          </w:p>
        </w:tc>
        <w:tc>
          <w:tcPr>
            <w:tcW w:w="3090" w:type="dxa"/>
            <w:vAlign w:val="center"/>
          </w:tcPr>
          <w:p w:rsidR="00C82D49" w:rsidRDefault="00C82D49" w:rsidP="00C82D49">
            <w:pPr>
              <w:jc w:val="center"/>
            </w:pPr>
            <w:r w:rsidRPr="00F5078F">
              <w:rPr>
                <w:rFonts w:hint="eastAsia"/>
                <w:color w:val="00B0F0"/>
              </w:rPr>
              <w:t>텍스처</w:t>
            </w:r>
            <w:r w:rsidRPr="00F5078F">
              <w:rPr>
                <w:rFonts w:hint="eastAsia"/>
                <w:color w:val="00B0F0"/>
              </w:rPr>
              <w:t xml:space="preserve"> </w:t>
            </w:r>
            <w:r w:rsidRPr="00F5078F">
              <w:rPr>
                <w:rFonts w:hint="eastAsia"/>
                <w:color w:val="00B0F0"/>
              </w:rPr>
              <w:t>변화</w:t>
            </w:r>
          </w:p>
        </w:tc>
      </w:tr>
    </w:tbl>
    <w:p w:rsidR="008B44E2" w:rsidRDefault="008B44E2" w:rsidP="00C82D49"/>
    <w:p w:rsidR="008B44E2" w:rsidRDefault="008B44E2">
      <w:pPr>
        <w:spacing w:after="200"/>
      </w:pPr>
      <w:r>
        <w:br w:type="page"/>
      </w:r>
    </w:p>
    <w:p w:rsidR="00C3526E" w:rsidRPr="00C3526E" w:rsidRDefault="00A37B26" w:rsidP="00C3526E">
      <w:pPr>
        <w:pStyle w:val="20"/>
        <w:numPr>
          <w:ilvl w:val="0"/>
          <w:numId w:val="15"/>
        </w:numPr>
      </w:pPr>
      <w:bookmarkStart w:id="4" w:name="_Toc506640357"/>
      <w:r>
        <w:rPr>
          <w:rFonts w:hint="eastAsia"/>
        </w:rPr>
        <w:lastRenderedPageBreak/>
        <w:t>특성</w:t>
      </w:r>
      <w:r>
        <w:rPr>
          <w:rFonts w:hint="eastAsia"/>
        </w:rPr>
        <w:t xml:space="preserve"> </w:t>
      </w:r>
      <w:r w:rsidR="00C82D49">
        <w:rPr>
          <w:rFonts w:hint="eastAsia"/>
        </w:rPr>
        <w:t>옵션</w:t>
      </w:r>
      <w:bookmarkEnd w:id="4"/>
    </w:p>
    <w:p w:rsidR="005F4BBC" w:rsidRDefault="00C3526E" w:rsidP="005F4BBC">
      <w:pPr>
        <w:pStyle w:val="af8"/>
        <w:numPr>
          <w:ilvl w:val="0"/>
          <w:numId w:val="17"/>
        </w:numPr>
        <w:ind w:leftChars="0"/>
      </w:pPr>
      <w:r>
        <w:rPr>
          <w:rFonts w:hint="eastAsia"/>
        </w:rPr>
        <w:t>특성의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 xml:space="preserve">. 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7052"/>
      </w:tblGrid>
      <w:tr w:rsidR="00A02105" w:rsidTr="00A02105">
        <w:tc>
          <w:tcPr>
            <w:tcW w:w="1515" w:type="dxa"/>
            <w:vAlign w:val="center"/>
          </w:tcPr>
          <w:p w:rsidR="00A02105" w:rsidRPr="00B86D7C" w:rsidRDefault="00A02105" w:rsidP="00A02105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옵션</w:t>
            </w:r>
          </w:p>
        </w:tc>
        <w:tc>
          <w:tcPr>
            <w:tcW w:w="7052" w:type="dxa"/>
            <w:vAlign w:val="center"/>
          </w:tcPr>
          <w:p w:rsidR="00A02105" w:rsidRPr="00B86D7C" w:rsidRDefault="00A02105" w:rsidP="00A02105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내용</w:t>
            </w:r>
          </w:p>
        </w:tc>
      </w:tr>
      <w:tr w:rsidR="00A02105" w:rsidTr="00A02105">
        <w:tc>
          <w:tcPr>
            <w:tcW w:w="1515" w:type="dxa"/>
            <w:vAlign w:val="center"/>
          </w:tcPr>
          <w:p w:rsidR="00A02105" w:rsidRDefault="00A02105" w:rsidP="00A02105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7052" w:type="dxa"/>
            <w:vAlign w:val="center"/>
          </w:tcPr>
          <w:p w:rsidR="00A02105" w:rsidRDefault="00A02105" w:rsidP="00A02105">
            <w:pPr>
              <w:jc w:val="center"/>
            </w:pPr>
            <w:r>
              <w:rPr>
                <w:rFonts w:hint="eastAsia"/>
              </w:rPr>
              <w:t>스킬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공격력을</w:t>
            </w:r>
            <w:r>
              <w:rPr>
                <w:rFonts w:hint="eastAsia"/>
              </w:rPr>
              <w:t xml:space="preserve"> </w:t>
            </w:r>
            <w:r w:rsidR="00C3526E">
              <w:rPr>
                <w:rFonts w:hint="eastAsia"/>
              </w:rPr>
              <w:t>증가시킨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</w:tc>
      </w:tr>
      <w:tr w:rsidR="00A02105" w:rsidTr="00A02105">
        <w:tc>
          <w:tcPr>
            <w:tcW w:w="1515" w:type="dxa"/>
            <w:vAlign w:val="center"/>
          </w:tcPr>
          <w:p w:rsidR="00A02105" w:rsidRDefault="00A02105" w:rsidP="00A02105">
            <w:pPr>
              <w:jc w:val="center"/>
            </w:pPr>
            <w:r>
              <w:rPr>
                <w:rFonts w:hint="eastAsia"/>
              </w:rPr>
              <w:t>속도</w:t>
            </w:r>
          </w:p>
        </w:tc>
        <w:tc>
          <w:tcPr>
            <w:tcW w:w="7052" w:type="dxa"/>
            <w:vAlign w:val="center"/>
          </w:tcPr>
          <w:p w:rsidR="00A02105" w:rsidRDefault="00A02105" w:rsidP="00A02105">
            <w:pPr>
              <w:jc w:val="center"/>
            </w:pP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증가시킨다</w:t>
            </w:r>
            <w:r>
              <w:rPr>
                <w:rFonts w:hint="eastAsia"/>
              </w:rPr>
              <w:t>.</w:t>
            </w:r>
          </w:p>
        </w:tc>
      </w:tr>
      <w:tr w:rsidR="00A02105" w:rsidTr="00A02105">
        <w:tc>
          <w:tcPr>
            <w:tcW w:w="1515" w:type="dxa"/>
            <w:vAlign w:val="center"/>
          </w:tcPr>
          <w:p w:rsidR="00A02105" w:rsidRDefault="00C3526E" w:rsidP="00A02105">
            <w:pPr>
              <w:jc w:val="center"/>
            </w:pPr>
            <w:r>
              <w:rPr>
                <w:rFonts w:hint="eastAsia"/>
              </w:rPr>
              <w:t>방어</w:t>
            </w:r>
          </w:p>
        </w:tc>
        <w:tc>
          <w:tcPr>
            <w:tcW w:w="7052" w:type="dxa"/>
            <w:vAlign w:val="center"/>
          </w:tcPr>
          <w:p w:rsidR="00A02105" w:rsidRDefault="00C3526E" w:rsidP="00A02105">
            <w:pPr>
              <w:jc w:val="center"/>
            </w:pPr>
            <w:r>
              <w:rPr>
                <w:rFonts w:hint="eastAsia"/>
              </w:rPr>
              <w:t>스킬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방여력을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증가시킨다</w:t>
            </w:r>
            <w:r>
              <w:rPr>
                <w:rFonts w:hint="eastAsia"/>
              </w:rPr>
              <w:t>.</w:t>
            </w:r>
          </w:p>
        </w:tc>
      </w:tr>
      <w:tr w:rsidR="00C3526E" w:rsidTr="00A02105">
        <w:tc>
          <w:tcPr>
            <w:tcW w:w="1515" w:type="dxa"/>
            <w:vAlign w:val="center"/>
          </w:tcPr>
          <w:p w:rsidR="00C3526E" w:rsidRDefault="00C3526E" w:rsidP="00A02105">
            <w:pPr>
              <w:jc w:val="center"/>
            </w:pPr>
            <w:r>
              <w:rPr>
                <w:rFonts w:hint="eastAsia"/>
              </w:rPr>
              <w:t>강화</w:t>
            </w:r>
          </w:p>
        </w:tc>
        <w:tc>
          <w:tcPr>
            <w:tcW w:w="7052" w:type="dxa"/>
            <w:vAlign w:val="center"/>
          </w:tcPr>
          <w:p w:rsidR="00C3526E" w:rsidRDefault="00C3526E" w:rsidP="00A02105">
            <w:pPr>
              <w:jc w:val="center"/>
            </w:pPr>
            <w:r>
              <w:rPr>
                <w:rFonts w:hint="eastAsia"/>
              </w:rPr>
              <w:t>스킬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강화한다</w:t>
            </w:r>
            <w:r>
              <w:rPr>
                <w:rFonts w:hint="eastAsia"/>
              </w:rPr>
              <w:t>.</w:t>
            </w:r>
          </w:p>
        </w:tc>
      </w:tr>
      <w:tr w:rsidR="00C3526E" w:rsidTr="00A02105">
        <w:tc>
          <w:tcPr>
            <w:tcW w:w="1515" w:type="dxa"/>
            <w:vAlign w:val="center"/>
          </w:tcPr>
          <w:p w:rsidR="00C3526E" w:rsidRDefault="00F5078F" w:rsidP="00A02105">
            <w:pPr>
              <w:jc w:val="center"/>
            </w:pPr>
            <w:r>
              <w:rPr>
                <w:rFonts w:hint="eastAsia"/>
              </w:rPr>
              <w:t>추가</w:t>
            </w:r>
          </w:p>
        </w:tc>
        <w:tc>
          <w:tcPr>
            <w:tcW w:w="7052" w:type="dxa"/>
            <w:vAlign w:val="center"/>
          </w:tcPr>
          <w:p w:rsidR="00C3526E" w:rsidRDefault="00F5078F" w:rsidP="00A02105">
            <w:pPr>
              <w:jc w:val="center"/>
            </w:pPr>
            <w:r>
              <w:rPr>
                <w:rFonts w:hint="eastAsia"/>
              </w:rPr>
              <w:t>스킬에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부여한다</w:t>
            </w:r>
            <w:r>
              <w:rPr>
                <w:rFonts w:hint="eastAsia"/>
              </w:rPr>
              <w:t>.</w:t>
            </w:r>
          </w:p>
        </w:tc>
      </w:tr>
    </w:tbl>
    <w:p w:rsidR="00C82D49" w:rsidRDefault="00C82D49" w:rsidP="00C82D49"/>
    <w:p w:rsidR="00C82D49" w:rsidRDefault="00C82D49">
      <w:pPr>
        <w:spacing w:after="200"/>
      </w:pPr>
      <w:r>
        <w:br w:type="page"/>
      </w:r>
    </w:p>
    <w:p w:rsidR="00C82D49" w:rsidRDefault="00C82D49" w:rsidP="00C82D49">
      <w:pPr>
        <w:pStyle w:val="20"/>
        <w:numPr>
          <w:ilvl w:val="0"/>
          <w:numId w:val="15"/>
        </w:numPr>
      </w:pPr>
      <w:bookmarkStart w:id="5" w:name="_Toc506640358"/>
      <w:r>
        <w:rPr>
          <w:rFonts w:hint="eastAsia"/>
        </w:rPr>
        <w:lastRenderedPageBreak/>
        <w:t>특성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bookmarkEnd w:id="5"/>
    </w:p>
    <w:p w:rsidR="008B44E2" w:rsidRDefault="00C3526E" w:rsidP="008B44E2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 xml:space="preserve"> </w:t>
      </w:r>
      <w:r>
        <w:rPr>
          <w:rFonts w:hint="eastAsia"/>
        </w:rPr>
        <w:t>레벨은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8B44E2" w:rsidRDefault="008B44E2" w:rsidP="008B44E2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:rsidR="008B44E2" w:rsidRDefault="008B44E2" w:rsidP="008B44E2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가지이다</w:t>
      </w:r>
      <w:r>
        <w:rPr>
          <w:rFonts w:hint="eastAsia"/>
        </w:rPr>
        <w:t>.</w:t>
      </w:r>
    </w:p>
    <w:p w:rsidR="002F6BCB" w:rsidRDefault="003D7B54" w:rsidP="002F6BCB"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>
                <wp:simplePos x="0" y="0"/>
                <wp:positionH relativeFrom="column">
                  <wp:posOffset>488195</wp:posOffset>
                </wp:positionH>
                <wp:positionV relativeFrom="paragraph">
                  <wp:posOffset>208915</wp:posOffset>
                </wp:positionV>
                <wp:extent cx="2811995" cy="3855493"/>
                <wp:effectExtent l="0" t="0" r="26670" b="12065"/>
                <wp:wrapNone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1995" cy="3855493"/>
                          <a:chOff x="0" y="0"/>
                          <a:chExt cx="2811995" cy="3855493"/>
                        </a:xfrm>
                      </wpg:grpSpPr>
                      <wpg:grpSp>
                        <wpg:cNvPr id="18" name="그룹 18"/>
                        <wpg:cNvGrpSpPr/>
                        <wpg:grpSpPr>
                          <a:xfrm>
                            <a:off x="698739" y="0"/>
                            <a:ext cx="2113256" cy="3855493"/>
                            <a:chOff x="0" y="0"/>
                            <a:chExt cx="2113256" cy="3855493"/>
                          </a:xfrm>
                        </wpg:grpSpPr>
                        <wpg:grpSp>
                          <wpg:cNvPr id="13" name="그룹 13"/>
                          <wpg:cNvGrpSpPr/>
                          <wpg:grpSpPr>
                            <a:xfrm>
                              <a:off x="0" y="0"/>
                              <a:ext cx="2113256" cy="3855493"/>
                              <a:chOff x="0" y="0"/>
                              <a:chExt cx="2113256" cy="3855493"/>
                            </a:xfrm>
                          </wpg:grpSpPr>
                          <wps:wsp>
                            <wps:cNvPr id="4" name="직사각형 4"/>
                            <wps:cNvSpPr/>
                            <wps:spPr>
                              <a:xfrm>
                                <a:off x="0" y="0"/>
                                <a:ext cx="2113256" cy="33643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F7D50" w:rsidRPr="002F6BCB" w:rsidRDefault="009F7D50" w:rsidP="002F6BCB">
                                  <w:pPr>
                                    <w:jc w:val="center"/>
                                    <w:rPr>
                                      <w:color w:val="00B050"/>
                                    </w:rPr>
                                  </w:pPr>
                                  <w:r w:rsidRPr="002F6BCB">
                                    <w:rPr>
                                      <w:rFonts w:hint="eastAsia"/>
                                      <w:color w:val="00B050"/>
                                    </w:rPr>
                                    <w:t>무기</w:t>
                                  </w:r>
                                  <w:r w:rsidRPr="002F6BCB">
                                    <w:rPr>
                                      <w:rFonts w:hint="eastAsia"/>
                                      <w:color w:val="00B050"/>
                                    </w:rPr>
                                    <w:t xml:space="preserve"> </w:t>
                                  </w:r>
                                  <w:r w:rsidRPr="002F6BCB">
                                    <w:rPr>
                                      <w:rFonts w:hint="eastAsia"/>
                                      <w:color w:val="00B050"/>
                                    </w:rPr>
                                    <w:t>선택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직사각형 5"/>
                            <wps:cNvSpPr/>
                            <wps:spPr>
                              <a:xfrm>
                                <a:off x="0" y="879895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F7D50" w:rsidRPr="00ED4C46" w:rsidRDefault="009F7D50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 w:rsidRPr="00ED4C46">
                                    <w:rPr>
                                      <w:rFonts w:hint="eastAsia"/>
                                      <w:color w:val="FF0000"/>
                                    </w:rPr>
                                    <w:t>공격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 w:rsidRPr="00ED4C46">
                                    <w:rPr>
                                      <w:rFonts w:hint="eastAsia"/>
                                      <w:color w:val="00B0F0"/>
                                    </w:rPr>
                                    <w:t>방어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 w:rsidRPr="00ED4C46">
                                    <w:rPr>
                                      <w:rFonts w:hint="eastAsia"/>
                                      <w:color w:val="00B0F0"/>
                                    </w:rPr>
                                    <w:t>속도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1759789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F7D50" w:rsidRPr="00ED4C46" w:rsidRDefault="009F7D50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 w:rsidRPr="00ED4C46">
                                    <w:rPr>
                                      <w:rFonts w:hint="eastAsia"/>
                                      <w:color w:val="00B050"/>
                                    </w:rPr>
                                    <w:t>공격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 w:rsidRPr="00ED4C46">
                                    <w:rPr>
                                      <w:rFonts w:hint="eastAsia"/>
                                      <w:color w:val="00B050"/>
                                    </w:rPr>
                                    <w:t>강화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 w:rsidRPr="00ED4C46">
                                    <w:rPr>
                                      <w:rFonts w:hint="eastAsia"/>
                                      <w:color w:val="00B0F0"/>
                                    </w:rPr>
                                    <w:t>추가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직사각형 7"/>
                            <wps:cNvSpPr/>
                            <wps:spPr>
                              <a:xfrm>
                                <a:off x="0" y="2639683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F7D50" w:rsidRPr="00ED4C46" w:rsidRDefault="009F7D50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 w:rsidRPr="00ED4C46">
                                    <w:rPr>
                                      <w:rFonts w:hint="eastAsia"/>
                                      <w:color w:val="00B0F0"/>
                                    </w:rPr>
                                    <w:t>방어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 w:rsidRPr="00ED4C46">
                                    <w:rPr>
                                      <w:rFonts w:hint="eastAsia"/>
                                      <w:color w:val="00B050"/>
                                    </w:rPr>
                                    <w:t>속도</w:t>
                                  </w:r>
                                  <w:r>
                                    <w:rPr>
                                      <w:color w:val="auto"/>
                                    </w:rPr>
                                    <w:t xml:space="preserve"> / </w:t>
                                  </w:r>
                                  <w:r>
                                    <w:rPr>
                                      <w:rFonts w:hint="eastAsia"/>
                                      <w:color w:val="00B0F0"/>
                                    </w:rPr>
                                    <w:t>강화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직사각형 8"/>
                            <wps:cNvSpPr/>
                            <wps:spPr>
                              <a:xfrm>
                                <a:off x="0" y="3519578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F7D50" w:rsidRPr="00ED4C46" w:rsidRDefault="009F7D50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B0F0"/>
                                    </w:rPr>
                                    <w:t>공격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 w:rsidRPr="00ED4C46">
                                    <w:rPr>
                                      <w:rFonts w:hint="eastAsia"/>
                                      <w:color w:val="FF0000"/>
                                    </w:rPr>
                                    <w:t>강화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 w:rsidRPr="00ED4C46">
                                    <w:rPr>
                                      <w:rFonts w:hint="eastAsia"/>
                                      <w:color w:val="00B050"/>
                                    </w:rPr>
                                    <w:t>추가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" name="그룹 17"/>
                          <wpg:cNvGrpSpPr/>
                          <wpg:grpSpPr>
                            <a:xfrm>
                              <a:off x="1052423" y="336430"/>
                              <a:ext cx="0" cy="3183243"/>
                              <a:chOff x="0" y="0"/>
                              <a:chExt cx="0" cy="3183243"/>
                            </a:xfrm>
                          </wpg:grpSpPr>
                          <wps:wsp>
                            <wps:cNvPr id="9" name="직선 화살표 연결선 9"/>
                            <wps:cNvCnPr/>
                            <wps:spPr>
                              <a:xfrm>
                                <a:off x="0" y="0"/>
                                <a:ext cx="0" cy="54398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직선 화살표 연결선 10"/>
                            <wps:cNvCnPr/>
                            <wps:spPr>
                              <a:xfrm>
                                <a:off x="0" y="879895"/>
                                <a:ext cx="0" cy="543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" name="직선 화살표 연결선 11"/>
                            <wps:cNvCnPr/>
                            <wps:spPr>
                              <a:xfrm>
                                <a:off x="0" y="1759789"/>
                                <a:ext cx="0" cy="543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직선 화살표 연결선 12"/>
                            <wps:cNvCnPr/>
                            <wps:spPr>
                              <a:xfrm>
                                <a:off x="0" y="2639683"/>
                                <a:ext cx="0" cy="543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5" name="그룹 25"/>
                        <wpg:cNvGrpSpPr/>
                        <wpg:grpSpPr>
                          <a:xfrm>
                            <a:off x="0" y="60385"/>
                            <a:ext cx="552090" cy="3743732"/>
                            <a:chOff x="0" y="0"/>
                            <a:chExt cx="552090" cy="3743732"/>
                          </a:xfrm>
                        </wpg:grpSpPr>
                        <wps:wsp>
                          <wps:cNvPr id="19" name="Text Box 19"/>
                          <wps:cNvSpPr txBox="1"/>
                          <wps:spPr>
                            <a:xfrm>
                              <a:off x="0" y="0"/>
                              <a:ext cx="552090" cy="22428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9F7D50" w:rsidRDefault="009F7D50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Text Box 20"/>
                          <wps:cNvSpPr txBox="1"/>
                          <wps:spPr>
                            <a:xfrm>
                              <a:off x="0" y="879894"/>
                              <a:ext cx="551815" cy="2241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9F7D50" w:rsidRDefault="009F7D50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Text Box 21"/>
                          <wps:cNvSpPr txBox="1"/>
                          <wps:spPr>
                            <a:xfrm>
                              <a:off x="0" y="1759789"/>
                              <a:ext cx="552090" cy="22428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9F7D50" w:rsidRDefault="009F7D50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0" y="2639683"/>
                              <a:ext cx="551815" cy="2241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9F7D50" w:rsidRDefault="009F7D50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Text Box 24"/>
                          <wps:cNvSpPr txBox="1"/>
                          <wps:spPr>
                            <a:xfrm>
                              <a:off x="0" y="3519577"/>
                              <a:ext cx="551815" cy="2241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9F7D50" w:rsidRDefault="009F7D50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26" o:spid="_x0000_s1031" style="position:absolute;margin-left:38.45pt;margin-top:16.45pt;width:221.4pt;height:303.6pt;z-index:251695616" coordsize="28119,38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JmCAYAALkxAAAOAAAAZHJzL2Uyb0RvYy54bWzsW81u4zYQvhfoOxC6Nzb1Y0tGnEWa3QQF&#10;FrtBk2LPjCzZQiVRJZnY6W0XfYECLdoCPRTooZcegqJA21dKk3fokJIo25HXsXfjBl5dbIsiJQ71&#10;fTPDb+TdJ5MkRhcB4xFN+wbeaRsoSH06iNJh3/ji9PAT10BckHRAYpoGfeMy4MaTvY8/2h1nvcCk&#10;IxoPAobgIinvjbO+MRIi67Va3B8FCeE7NAtSOBlSlhABh2zYGjAyhqsncctstzutMWWDjFE/4Bxa&#10;n+YnjT11/TAMfPEyDHkgUNw3YG5CfTL1eSY/W3u7pDdkJBtFfjENssYsEhKlcFN9qadEEHTOojuX&#10;SiKfUU5DsePTpEXDMPIDZQNYg9tz1hwxep4pW4a98TDTywRLO7dOa1/Wf3FxzFA06Btmx0ApSeAZ&#10;Xf/197+//oOgAVZnnA170OmIZSfZMSsahvmRNHgSskR+gylootb1Uq9rMBHIh0bTxdjzHAP5cM5y&#10;Hcf2rHzl/RE8njvj/NGzJSNb5Y1bcn56OvpAz7swDgMMZ4yDhtWN63hu1/IMVGMhxpbpwAqubuGC&#10;kStbaM1bqJb4vTy+BVMkvaWPb8HIhcaBE+AVzvm74fxkRLJA0YdLCBdQsMt1uvnt9c2b36+vXt/+&#10;+D2ycziojhrovMcB8/dG+YyxVse2lHvRtpJexrg4CmiC5I++wcA7KadBLp5zAXCErmUXOBhn5f3V&#10;L3EZB3Iqcfp5EAJjJa/UaOUrg4OYoQsCXm7wJZa2wLVUTzkkjOJYD8J1g2JRDir6ymGB8p96YLtu&#10;YHU33VvdkaZCD0yilLK3Dw7z/qXVua3SbDE5myj3VKCZ987o4BIeJaO5L+eZfxjBcj4nXBwTBs4b&#10;3DwEJPESPsKYjvsGLX4ZaETZ13Xtsj9gDc4aaAzBoG/wr84JCwwUf5YCCj1s2zJ6qAPb6ZpwwKbP&#10;nE2fSc+TAwpPAkPoy3z1U/YXcfkzZDR5BXFrX94VTpHUh3v3DV+w8uBA5EEKIp8f7O+rbhAxMiKe&#10;pyeZLy8u11nC5XTyirCswJQAn/uClsgnvTlo5X3lyJTunwsaRgp3cqXzdS2eALBQutAN0BGiQu6Y&#10;Z+jorEFHt+u5EGQA+wDdMn5gbHbsMvJYjodVh4aT74WT2mk2nNwqTupMcIaTRTq4UojEXcfrul5D&#10;yqmw/MCBUrvOhpRbRcpubaDsrhEozY7lddxiB9ZESpUrPzApte9sSLlVpNSywkykLLSFlSKl5WDP&#10;6aqRTfoqnRrk6A9MSu07G1JuipSVXJcrdEq5uyPW6VBXKJG4eFIrKZG47Zi2CaqY1By1GlNxC/bd&#10;SqzDrmXa95Qj747RO8nKMqkYbWTrDEpktXX+5hd0+9N3N2/+vP32Z3Tzw9X1H1c30KZSbzkbEMAO&#10;0kLALXWlUkR9u3pbGO3YlucuUbS4YCQajsQBTVMQtyjLVYo5EUJKYHKTHqcI1BnstZ1cWhIkip+l&#10;AyQuM1ChBYtIOoyDwhfEaSkOKUlOmsRrJLFadasSqeolsSXK1iYlMTHRQtwiSSz3VtJDFijbENww&#10;AGEp3qATzGxFwNUpNxXqnE6DOlnI0nrqEriuETUfM+pARV2OOkWaFVFXq000sMtrBUpEfWj9/zHD&#10;zrwP7Mw1nF3t7ruB3aOHXZXgqchbVJ3z3LU2jTV1aaMsqBfS3EppLCADEthOG8rmEmxV/uo4Ztsr&#10;cGN1batrKTQuL8ouGPh/ZrJYp7KnUo/6lE4QNFWJhKzIIjGBdln4KtpXqc1O22zCtsBVOwptclV3&#10;vVdplvQ4jaPBIWBWPpG5AmxVS53plWe7HatIdmfOzV3hbFgmgVO9YLI1ObCuj2rNYYs3s+KDq47K&#10;QnOe/WhiQNO7EEPl2qpwN+1KsAuFUbUfBnZgR7mabWKHdiYNO7bo3QFT7w0qdujwAILH6mGjdk+w&#10;/cGj2rU3/Ngmfuh3Ait+6Peo1uJH7ebFcbY9fGDtVRp+bBM/9LugFT/0O01r8SOv4qnNxYeUXmEt&#10;hDT82Aw/7qgR8P8AVTMt/ssg/4Awfaw0i+ofF3v/AQAA//8DAFBLAwQUAAYACAAAACEAys51A+EA&#10;AAAJAQAADwAAAGRycy9kb3ducmV2LnhtbEyPQWvCQBCF74X+h2UKvdXNao2aZiMibU9SqBaktzEZ&#10;k2B2N2TXJP77Tk/t6TG8x3vfpOvRNKKnztfOalCTCATZ3BW1LTV8Hd6eliB8QFtg4yxpuJGHdXZ/&#10;l2JSuMF+Ur8PpeAS6xPUUIXQJlL6vCKDfuJasuydXWcw8NmVsuhw4HLTyGkUxdJgbXmhwpa2FeWX&#10;/dVoeB9w2MzUa7+7nLe378P847hTpPXjw7h5ARFoDH9h+MVndMiY6eSutvCi0bCIV5zUMJuysj9X&#10;qwWIk4b4OVIgs1T+/yD7AQAA//8DAFBLAQItABQABgAIAAAAIQC2gziS/gAAAOEBAAATAAAAAAAA&#10;AAAAAAAAAAAAAABbQ29udGVudF9UeXBlc10ueG1sUEsBAi0AFAAGAAgAAAAhADj9If/WAAAAlAEA&#10;AAsAAAAAAAAAAAAAAAAALwEAAF9yZWxzLy5yZWxzUEsBAi0AFAAGAAgAAAAhAJFFgmYIBgAAuTEA&#10;AA4AAAAAAAAAAAAAAAAALgIAAGRycy9lMm9Eb2MueG1sUEsBAi0AFAAGAAgAAAAhAMrOdQPhAAAA&#10;CQEAAA8AAAAAAAAAAAAAAAAAYggAAGRycy9kb3ducmV2LnhtbFBLBQYAAAAABAAEAPMAAABwCQAA&#10;AAA=&#10;">
                <v:group id="그룹 18" o:spid="_x0000_s1032" style="position:absolute;left:6987;width:21132;height:38554" coordsize="21132,38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group id="그룹 13" o:spid="_x0000_s1033" style="position:absolute;width:21132;height:38554" coordsize="21132,38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rect id="직사각형 4" o:spid="_x0000_s1034" style="position:absolute;width:21132;height:3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XBOwwAAANoAAAAPAAAAZHJzL2Rvd25yZXYueG1sRI9Ba8JA&#10;FITvBf/D8oTe6sZSrE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aLVwTs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9F7D50" w:rsidRPr="002F6BCB" w:rsidRDefault="009F7D50" w:rsidP="002F6BCB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 w:rsidRPr="002F6BCB">
                              <w:rPr>
                                <w:rFonts w:hint="eastAsia"/>
                                <w:color w:val="00B050"/>
                              </w:rPr>
                              <w:t>무기</w:t>
                            </w:r>
                            <w:r w:rsidRPr="002F6BCB">
                              <w:rPr>
                                <w:rFonts w:hint="eastAsia"/>
                                <w:color w:val="00B050"/>
                              </w:rPr>
                              <w:t xml:space="preserve"> </w:t>
                            </w:r>
                            <w:r w:rsidRPr="002F6BCB">
                              <w:rPr>
                                <w:rFonts w:hint="eastAsia"/>
                                <w:color w:val="00B050"/>
                              </w:rPr>
                              <w:t>선택</w:t>
                            </w:r>
                          </w:p>
                        </w:txbxContent>
                      </v:textbox>
                    </v:rect>
                    <v:rect id="직사각형 5" o:spid="_x0000_s1035" style="position:absolute;top:8798;width:21126;height:3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dXVwwAAANoAAAAPAAAAZHJzL2Rvd25yZXYueG1sRI9Ba8JA&#10;FITvBf/D8oTe6sZCrU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B/nV1c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9F7D50" w:rsidRPr="00ED4C46" w:rsidRDefault="009F7D50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ED4C46">
                              <w:rPr>
                                <w:rFonts w:hint="eastAsia"/>
                                <w:color w:val="FF0000"/>
                              </w:rPr>
                              <w:t>공격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/ </w:t>
                            </w:r>
                            <w:r w:rsidRPr="00ED4C46">
                              <w:rPr>
                                <w:rFonts w:hint="eastAsia"/>
                                <w:color w:val="00B0F0"/>
                              </w:rPr>
                              <w:t>방어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/ </w:t>
                            </w:r>
                            <w:r w:rsidRPr="00ED4C46">
                              <w:rPr>
                                <w:rFonts w:hint="eastAsia"/>
                                <w:color w:val="00B0F0"/>
                              </w:rPr>
                              <w:t>속도</w:t>
                            </w:r>
                          </w:p>
                        </w:txbxContent>
                      </v:textbox>
                    </v:rect>
                    <v:rect id="직사각형 6" o:spid="_x0000_s1036" style="position:absolute;top:17597;width:21126;height:3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0uiwwAAANoAAAAPAAAAZHJzL2Rvd25yZXYueG1sRI9Pi8Iw&#10;FMTvC36H8ARva6qH7lqNIqIguKz45+Dx0TzbYvNSktjWb79ZWNjjMDO/YRar3tSiJecrywom4wQE&#10;cW51xYWC62X3/gnCB2SNtWVS8CIPq+XgbYGZth2fqD2HQkQI+wwVlCE0mZQ+L8mgH9uGOHp36wyG&#10;KF0htcMuwk0tp0mSSoMVx4USG9qUlD/OT6PAHqtXvXaz7/aLPm6HY0i6Pt0qNRr26zmIQH34D/+1&#10;91pBCr9X4g2Qyx8AAAD//wMAUEsBAi0AFAAGAAgAAAAhANvh9svuAAAAhQEAABMAAAAAAAAAAAAA&#10;AAAAAAAAAFtDb250ZW50X1R5cGVzXS54bWxQSwECLQAUAAYACAAAACEAWvQsW78AAAAVAQAACwAA&#10;AAAAAAAAAAAAAAAfAQAAX3JlbHMvLnJlbHNQSwECLQAUAAYACAAAACEA9ytLos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9F7D50" w:rsidRPr="00ED4C46" w:rsidRDefault="009F7D50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ED4C46">
                              <w:rPr>
                                <w:rFonts w:hint="eastAsia"/>
                                <w:color w:val="00B050"/>
                              </w:rPr>
                              <w:t>공격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/ </w:t>
                            </w:r>
                            <w:r w:rsidRPr="00ED4C46">
                              <w:rPr>
                                <w:rFonts w:hint="eastAsia"/>
                                <w:color w:val="00B050"/>
                              </w:rPr>
                              <w:t>강화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/ </w:t>
                            </w:r>
                            <w:r w:rsidRPr="00ED4C46">
                              <w:rPr>
                                <w:rFonts w:hint="eastAsia"/>
                                <w:color w:val="00B0F0"/>
                              </w:rPr>
                              <w:t>추가</w:t>
                            </w:r>
                          </w:p>
                        </w:txbxContent>
                      </v:textbox>
                    </v:rect>
                    <v:rect id="직사각형 7" o:spid="_x0000_s1037" style="position:absolute;top:26396;width:21126;height:3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+45wwAAANoAAAAPAAAAZHJzL2Rvd25yZXYueG1sRI/Ni8Iw&#10;FMTvgv9DeII3TfXgR9coIi4IK4ofhz0+mrdt2ealJNm2/vcbQfA4zMxvmNWmM5VoyPnSsoLJOAFB&#10;nFldcq7gfvscLUD4gKyxskwKHuRhs+73Vphq2/KFmmvIRYSwT1FBEUKdSumzggz6sa2Jo/djncEQ&#10;pculdthGuKnkNElm0mDJcaHAmnYFZb/XP6PAnstHtXXLU3Ok+ffXOSRtN9srNRx02w8QgbrwDr/a&#10;B61gDs8r8QbI9T8AAAD//wMAUEsBAi0AFAAGAAgAAAAhANvh9svuAAAAhQEAABMAAAAAAAAAAAAA&#10;AAAAAAAAAFtDb250ZW50X1R5cGVzXS54bWxQSwECLQAUAAYACAAAACEAWvQsW78AAAAVAQAACwAA&#10;AAAAAAAAAAAAAAAfAQAAX3JlbHMvLnJlbHNQSwECLQAUAAYACAAAACEAmGfuOc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9F7D50" w:rsidRPr="00ED4C46" w:rsidRDefault="009F7D50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ED4C46">
                              <w:rPr>
                                <w:rFonts w:hint="eastAsia"/>
                                <w:color w:val="00B0F0"/>
                              </w:rPr>
                              <w:t>방어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/ </w:t>
                            </w:r>
                            <w:r w:rsidRPr="00ED4C46">
                              <w:rPr>
                                <w:rFonts w:hint="eastAsia"/>
                                <w:color w:val="00B050"/>
                              </w:rPr>
                              <w:t>속도</w:t>
                            </w:r>
                            <w:r>
                              <w:rPr>
                                <w:color w:val="auto"/>
                              </w:rPr>
                              <w:t xml:space="preserve"> / </w:t>
                            </w:r>
                            <w:r>
                              <w:rPr>
                                <w:rFonts w:hint="eastAsia"/>
                                <w:color w:val="00B0F0"/>
                              </w:rPr>
                              <w:t>강화</w:t>
                            </w:r>
                          </w:p>
                        </w:txbxContent>
                      </v:textbox>
                    </v:rect>
                    <v:rect id="직사각형 8" o:spid="_x0000_s1038" style="position:absolute;top:35195;width:21126;height:3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HpLwQAAANoAAAAPAAAAZHJzL2Rvd25yZXYueG1sRE+7asMw&#10;FN0D+QdxA90SOR2cxokSTGih0FATt0PGi3Vrm1pXRlL9+PtqKHQ8nPfxPJlODOR8a1nBdpOAIK6s&#10;brlW8Pnxsn4C4QOyxs4yKZjJw/m0XBwx03bkGw1lqEUMYZ+hgiaEPpPSVw0Z9BvbE0fuyzqDIUJX&#10;S+1wjOGmk49JkkqDLceGBnu6NFR9lz9GgS3aucvd/n240u7+VoRknNJnpR5WU34AEWgK/+I/96tW&#10;ELfGK/EGyNMvAAAA//8DAFBLAQItABQABgAIAAAAIQDb4fbL7gAAAIUBAAATAAAAAAAAAAAAAAAA&#10;AAAAAABbQ29udGVudF9UeXBlc10ueG1sUEsBAi0AFAAGAAgAAAAhAFr0LFu/AAAAFQEAAAsAAAAA&#10;AAAAAAAAAAAAHwEAAF9yZWxzLy5yZWxzUEsBAi0AFAAGAAgAAAAhAOn4ekvBAAAA2gAAAA8AAAAA&#10;AAAAAAAAAAAABwIAAGRycy9kb3ducmV2LnhtbFBLBQYAAAAAAwADALcAAAD1AgAAAAA=&#10;" fillcolor="white [3201]" strokecolor="black [3200]" strokeweight="1pt">
                      <v:textbox>
                        <w:txbxContent>
                          <w:p w:rsidR="009F7D50" w:rsidRPr="00ED4C46" w:rsidRDefault="009F7D50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hint="eastAsia"/>
                                <w:color w:val="00B0F0"/>
                              </w:rPr>
                              <w:t>공격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/ </w:t>
                            </w:r>
                            <w:r w:rsidRPr="00ED4C46">
                              <w:rPr>
                                <w:rFonts w:hint="eastAsia"/>
                                <w:color w:val="FF0000"/>
                              </w:rPr>
                              <w:t>강화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/ </w:t>
                            </w:r>
                            <w:r w:rsidRPr="00ED4C46">
                              <w:rPr>
                                <w:rFonts w:hint="eastAsia"/>
                                <w:color w:val="00B050"/>
                              </w:rPr>
                              <w:t>추가</w:t>
                            </w:r>
                          </w:p>
                        </w:txbxContent>
                      </v:textbox>
                    </v:rect>
                  </v:group>
                  <v:group id="그룹 17" o:spid="_x0000_s1039" style="position:absolute;left:10524;top:3364;width:0;height:31832" coordsize="0,31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9" o:spid="_x0000_s1040" type="#_x0000_t32" style="position:absolute;width:0;height:54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SD+wQAAANoAAAAPAAAAZHJzL2Rvd25yZXYueG1sRI9Bi8Iw&#10;FITvgv8hPMGbporKWo1iBcGjqyt4fDTPttq8lCba+u/NguBxmJlvmOW6NaV4Uu0KywpGwwgEcWp1&#10;wZmCv9Nu8APCeWSNpWVS8CIH61W3s8RY24Z/6Xn0mQgQdjEqyL2vYildmpNBN7QVcfCutjbog6wz&#10;qWtsAtyUchxFM2mw4LCQY0XbnNL78WEU3M7TlA+XbbK/3k7zy6xJdpNNolS/124WIDy1/hv+tPda&#10;wRz+r4QbIFdvAAAA//8DAFBLAQItABQABgAIAAAAIQDb4fbL7gAAAIUBAAATAAAAAAAAAAAAAAAA&#10;AAAAAABbQ29udGVudF9UeXBlc10ueG1sUEsBAi0AFAAGAAgAAAAhAFr0LFu/AAAAFQEAAAsAAAAA&#10;AAAAAAAAAAAAHwEAAF9yZWxzLy5yZWxzUEsBAi0AFAAGAAgAAAAhALklIP7BAAAA2gAAAA8AAAAA&#10;AAAAAAAAAAAABwIAAGRycy9kb3ducmV2LnhtbFBLBQYAAAAAAwADALcAAAD1AgAAAAA=&#10;" strokecolor="black [1920]" strokeweight="1.5pt">
                      <v:stroke endarrow="block"/>
                    </v:shape>
                    <v:shape id="직선 화살표 연결선 10" o:spid="_x0000_s1041" type="#_x0000_t32" style="position:absolute;top:8798;width:0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HtqxAAAANsAAAAPAAAAZHJzL2Rvd25yZXYueG1sRI9Pa8JA&#10;EMXvBb/DMgVvdVOpUlNXMYLg0T8VPA7ZMYnNzobs1sRv7xwEbzO8N+/9Zr7sXa1u1IbKs4HPUQKK&#10;OPe24sLA73Hz8Q0qRGSLtWcycKcAy8XgbY6p9R3v6XaIhZIQDikaKGNsUq1DXpLDMPINsWgX3zqM&#10;sraFti12Eu5qPU6SqXZYsTSU2NC6pPzv8O8MXE+TnHfndba9XI+z87TLNl+rzJjhe7/6ARWpjy/z&#10;83prBV/o5RcZQC8eAAAA//8DAFBLAQItABQABgAIAAAAIQDb4fbL7gAAAIUBAAATAAAAAAAAAAAA&#10;AAAAAAAAAABbQ29udGVudF9UeXBlc10ueG1sUEsBAi0AFAAGAAgAAAAhAFr0LFu/AAAAFQEAAAsA&#10;AAAAAAAAAAAAAAAAHwEAAF9yZWxzLy5yZWxzUEsBAi0AFAAGAAgAAAAhANNge2rEAAAA2wAAAA8A&#10;AAAAAAAAAAAAAAAABwIAAGRycy9kb3ducmV2LnhtbFBLBQYAAAAAAwADALcAAAD4AgAAAAA=&#10;" strokecolor="black [1920]" strokeweight="1.5pt">
                      <v:stroke endarrow="block"/>
                    </v:shape>
                    <v:shape id="직선 화살표 연결선 11" o:spid="_x0000_s1042" type="#_x0000_t32" style="position:absolute;top:17597;width:0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N7xwgAAANsAAAAPAAAAZHJzL2Rvd25yZXYueG1sRE9La8JA&#10;EL4X+h+WKfRWN5Y22Jg1JILgsUYLHofsmIfZ2ZDdmvTfd4VCb/PxPSfNZtOLG42utaxguYhAEFdW&#10;t1wrOB13LysQziNr7C2Tgh9ykG0eH1JMtJ34QLfS1yKEsEtQQeP9kEjpqoYMuoUdiAN3saNBH+BY&#10;Sz3iFMJNL1+jKJYGWw4NDQ60bai6lt9GQff1XvHneVvsL93x4xxPxe4tL5R6fprzNQhPs/8X/7n3&#10;Osxfwv2XcIDc/AIAAP//AwBQSwECLQAUAAYACAAAACEA2+H2y+4AAACFAQAAEwAAAAAAAAAAAAAA&#10;AAAAAAAAW0NvbnRlbnRfVHlwZXNdLnhtbFBLAQItABQABgAIAAAAIQBa9CxbvwAAABUBAAALAAAA&#10;AAAAAAAAAAAAAB8BAABfcmVscy8ucmVsc1BLAQItABQABgAIAAAAIQC8LN7xwgAAANsAAAAPAAAA&#10;AAAAAAAAAAAAAAcCAABkcnMvZG93bnJldi54bWxQSwUGAAAAAAMAAwC3AAAA9gIAAAAA&#10;" strokecolor="black [1920]" strokeweight="1.5pt">
                      <v:stroke endarrow="block"/>
                    </v:shape>
                    <v:shape id="직선 화살표 연결선 12" o:spid="_x0000_s1043" type="#_x0000_t32" style="position:absolute;top:26396;width:0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kCGwgAAANsAAAAPAAAAZHJzL2Rvd25yZXYueG1sRE9La8JA&#10;EL4X+h+WKXirm4pKG7MJRhA8Wm3B47A75mF2NmS3Jv333UKht/n4npMVk+3EnQbfOFbwMk9AEGtn&#10;Gq4UfJz3z68gfEA22DkmBd/kocgfHzJMjRv5ne6nUIkYwj5FBXUIfSql1zVZ9HPXE0fu6gaLIcKh&#10;kmbAMYbbTi6SZC0tNhwbauxpV5O+nb6sgvZzpfl42ZWHa3t+u6zHcr/clkrNnqbtBkSgKfyL/9wH&#10;E+cv4PeXeIDMfwAAAP//AwBQSwECLQAUAAYACAAAACEA2+H2y+4AAACFAQAAEwAAAAAAAAAAAAAA&#10;AAAAAAAAW0NvbnRlbnRfVHlwZXNdLnhtbFBLAQItABQABgAIAAAAIQBa9CxbvwAAABUBAAALAAAA&#10;AAAAAAAAAAAAAB8BAABfcmVscy8ucmVsc1BLAQItABQABgAIAAAAIQBM/kCGwgAAANsAAAAPAAAA&#10;AAAAAAAAAAAAAAcCAABkcnMvZG93bnJldi54bWxQSwUGAAAAAAMAAwC3AAAA9gIAAAAA&#10;" strokecolor="black [1920]" strokeweight="1.5pt">
                      <v:stroke endarrow="block"/>
                    </v:shape>
                  </v:group>
                </v:group>
                <v:group id="그룹 25" o:spid="_x0000_s1044" style="position:absolute;top:603;width:5520;height:37438" coordsize="5520,37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Text Box 19" o:spid="_x0000_s1045" type="#_x0000_t202" style="position:absolute;width:5520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X/qwgAAANsAAAAPAAAAZHJzL2Rvd25yZXYueG1sRE9La8JA&#10;EL4X+h+WKXirm1YpMXWVUJGKFcTHxduQnSah2dmQnWr8965Q6G0+vudM571r1Jm6UHs28DJMQBEX&#10;3tZcGjgels8pqCDIFhvPZOBKAeazx4cpZtZfeEfnvZQqhnDI0EAl0mZah6Iih2HoW+LIffvOoUTY&#10;ldp2eInhrtGvSfKmHdYcGyps6aOi4mf/6wysxydcjOSLrsL9Ns8/03YcNsYMnvr8HZRQL//iP/fK&#10;xvkTuP8SD9CzGwAAAP//AwBQSwECLQAUAAYACAAAACEA2+H2y+4AAACFAQAAEwAAAAAAAAAAAAAA&#10;AAAAAAAAW0NvbnRlbnRfVHlwZXNdLnhtbFBLAQItABQABgAIAAAAIQBa9CxbvwAAABUBAAALAAAA&#10;AAAAAAAAAAAAAB8BAABfcmVscy8ucmVsc1BLAQItABQABgAIAAAAIQCdmX/qwgAAANsAAAAPAAAA&#10;AAAAAAAAAAAAAAcCAABkcnMvZG93bnJldi54bWxQSwUGAAAAAAMAAwC3AAAA9gIAAAAA&#10;" fillcolor="white [3201]" strokecolor="white [3212]" strokeweight=".5pt">
                    <v:textbox>
                      <w:txbxContent>
                        <w:p w:rsidR="009F7D50" w:rsidRDefault="009F7D50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2</w:t>
                          </w:r>
                        </w:p>
                      </w:txbxContent>
                    </v:textbox>
                  </v:shape>
                  <v:shape id="Text Box 20" o:spid="_x0000_s1046" type="#_x0000_t202" style="position:absolute;top:8798;width:551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xzKwAAAANsAAAAPAAAAZHJzL2Rvd25yZXYueG1sRE9Na8JA&#10;EL0X/A/LCL3VjVaKRFcJilhqoVS9eBuyYxLMzobsqPHfuwfB4+N9zxadq9WV2lB5NjAcJKCIc28r&#10;Lgwc9uuPCaggyBZrz2TgTgEW897bDFPrb/xP150UKoZwSNFAKdKkWoe8JIdh4BviyJ1861AibAtt&#10;W7zFcFfrUZJ8aYcVx4YSG1qWlJ93F2fgZ3zE1ads6S7c/WXZZtKMw68x7/0um4IS6uQlfrq/rYFR&#10;XB+/xB+g5w8AAAD//wMAUEsBAi0AFAAGAAgAAAAhANvh9svuAAAAhQEAABMAAAAAAAAAAAAAAAAA&#10;AAAAAFtDb250ZW50X1R5cGVzXS54bWxQSwECLQAUAAYACAAAACEAWvQsW78AAAAVAQAACwAAAAAA&#10;AAAAAAAAAAAfAQAAX3JlbHMvLnJlbHNQSwECLQAUAAYACAAAACEAws8cysAAAADbAAAADwAAAAAA&#10;AAAAAAAAAAAHAgAAZHJzL2Rvd25yZXYueG1sUEsFBgAAAAADAAMAtwAAAPQCAAAAAA==&#10;" fillcolor="white [3201]" strokecolor="white [3212]" strokeweight=".5pt">
                    <v:textbox>
                      <w:txbxContent>
                        <w:p w:rsidR="009F7D50" w:rsidRDefault="009F7D50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7</w:t>
                          </w:r>
                        </w:p>
                      </w:txbxContent>
                    </v:textbox>
                  </v:shape>
                  <v:shape id="Text Box 21" o:spid="_x0000_s1047" type="#_x0000_t202" style="position:absolute;top:17597;width:552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7lRxAAAANsAAAAPAAAAZHJzL2Rvd25yZXYueG1sRI9Ba8JA&#10;FITvhf6H5RW81Y1WikQ3IbRIxRZE24u3R/aZBLNvQ/ap8d+7hUKPw8x8wyzzwbXqQn1oPBuYjBNQ&#10;xKW3DVcGfr5Xz3NQQZAttp7JwI0C5NnjwxJT66+8o8teKhUhHFI0UIt0qdahrMlhGPuOOHpH3zuU&#10;KPtK2x6vEe5aPU2SV+2w4bhQY0dvNZWn/dkZ2MwO+P4in3QTHrZF8THvZuHLmNHTUCxACQ3yH/5r&#10;r62B6QR+v8QfoLM7AAAA//8DAFBLAQItABQABgAIAAAAIQDb4fbL7gAAAIUBAAATAAAAAAAAAAAA&#10;AAAAAAAAAABbQ29udGVudF9UeXBlc10ueG1sUEsBAi0AFAAGAAgAAAAhAFr0LFu/AAAAFQEAAAsA&#10;AAAAAAAAAAAAAAAAHwEAAF9yZWxzLy5yZWxzUEsBAi0AFAAGAAgAAAAhAK2DuVHEAAAA2wAAAA8A&#10;AAAAAAAAAAAAAAAABwIAAGRycy9kb3ducmV2LnhtbFBLBQYAAAAAAwADALcAAAD4AgAAAAA=&#10;" fillcolor="white [3201]" strokecolor="white [3212]" strokeweight=".5pt">
                    <v:textbox>
                      <w:txbxContent>
                        <w:p w:rsidR="009F7D50" w:rsidRDefault="009F7D50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12</w:t>
                          </w:r>
                        </w:p>
                      </w:txbxContent>
                    </v:textbox>
                  </v:shape>
                  <v:shape id="Text Box 23" o:spid="_x0000_s1048" type="#_x0000_t202" style="position:absolute;top:26396;width:551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YK9wwAAANsAAAAPAAAAZHJzL2Rvd25yZXYueG1sRI9Ba8JA&#10;FITvhf6H5RW86aYqItFVQktRtCDaXrw9ss8kmH0bsk+N/94VCj0OM/MNM192rlZXakPl2cD7IAFF&#10;nHtbcWHg9+erPwUVBNli7ZkM3CnAcvH6MsfU+hvv6XqQQkUIhxQNlCJNqnXIS3IYBr4hjt7Jtw4l&#10;yrbQtsVbhLtaD5Nkoh1WHBdKbOijpPx8uDgDm/ERP0eypbtwt8uy1bQZh29jem9dNgMl1Ml/+K+9&#10;tgaGI3h+iT9ALx4AAAD//wMAUEsBAi0AFAAGAAgAAAAhANvh9svuAAAAhQEAABMAAAAAAAAAAAAA&#10;AAAAAAAAAFtDb250ZW50X1R5cGVzXS54bWxQSwECLQAUAAYACAAAACEAWvQsW78AAAAVAQAACwAA&#10;AAAAAAAAAAAAAAAfAQAAX3JlbHMvLnJlbHNQSwECLQAUAAYACAAAACEAMh2CvcMAAADbAAAADwAA&#10;AAAAAAAAAAAAAAAHAgAAZHJzL2Rvd25yZXYueG1sUEsFBgAAAAADAAMAtwAAAPcCAAAAAA==&#10;" fillcolor="white [3201]" strokecolor="white [3212]" strokeweight=".5pt">
                    <v:textbox>
                      <w:txbxContent>
                        <w:p w:rsidR="009F7D50" w:rsidRDefault="009F7D50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17</w:t>
                          </w:r>
                        </w:p>
                      </w:txbxContent>
                    </v:textbox>
                  </v:shape>
                  <v:shape id="Text Box 24" o:spid="_x0000_s1049" type="#_x0000_t202" style="position:absolute;top:35195;width:551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BrJwwAAANsAAAAPAAAAZHJzL2Rvd25yZXYueG1sRI9Ba8JA&#10;FITvgv9heUJvuqkNItFVQktp0YKovfT2yD6T0OzbkH3V+O9doeBxmJlvmOW6d406UxdqzwaeJwko&#10;4sLbmksD38f38RxUEGSLjWcycKUA69VwsMTM+gvv6XyQUkUIhwwNVCJtpnUoKnIYJr4ljt7Jdw4l&#10;yq7UtsNLhLtGT5Nkph3WHBcqbOm1ouL38OcMbNIffHuRLV2F+12ef8zbNHwZ8zTq8wUooV4e4f/2&#10;pzUwTeH+Jf4AvboBAAD//wMAUEsBAi0AFAAGAAgAAAAhANvh9svuAAAAhQEAABMAAAAAAAAAAAAA&#10;AAAAAAAAAFtDb250ZW50X1R5cGVzXS54bWxQSwECLQAUAAYACAAAACEAWvQsW78AAAAVAQAACwAA&#10;AAAAAAAAAAAAAAAfAQAAX3JlbHMvLnJlbHNQSwECLQAUAAYACAAAACEAvfQaycMAAADbAAAADwAA&#10;AAAAAAAAAAAAAAAHAgAAZHJzL2Rvd25yZXYueG1sUEsFBgAAAAADAAMAtwAAAPcCAAAAAA==&#10;" fillcolor="white [3201]" strokecolor="white [3212]" strokeweight=".5pt">
                    <v:textbox>
                      <w:txbxContent>
                        <w:p w:rsidR="009F7D50" w:rsidRDefault="009F7D50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21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2F6BCB" w:rsidRDefault="002F6BCB" w:rsidP="002F6BCB"/>
    <w:p w:rsidR="00EF3A53" w:rsidRDefault="008B44E2">
      <w:pPr>
        <w:spacing w:after="200"/>
      </w:pPr>
      <w:r>
        <w:br w:type="page"/>
      </w:r>
    </w:p>
    <w:p w:rsidR="00EF3A53" w:rsidRDefault="00EF3A53" w:rsidP="00EF3A53">
      <w:pPr>
        <w:pStyle w:val="1"/>
      </w:pPr>
      <w:bookmarkStart w:id="6" w:name="_Toc506640359"/>
      <w:r>
        <w:rPr>
          <w:rFonts w:hint="eastAsia"/>
        </w:rPr>
        <w:lastRenderedPageBreak/>
        <w:t>무기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6"/>
    </w:p>
    <w:p w:rsidR="00EF3A53" w:rsidRDefault="00EF3A53" w:rsidP="00EF3A53">
      <w:pPr>
        <w:pStyle w:val="20"/>
        <w:numPr>
          <w:ilvl w:val="0"/>
          <w:numId w:val="25"/>
        </w:numPr>
      </w:pPr>
      <w:bookmarkStart w:id="7" w:name="_Toc506640360"/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7"/>
    </w:p>
    <w:p w:rsidR="00EF3A53" w:rsidRDefault="00EF3A53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:rsidR="00EF3A53" w:rsidRDefault="00EF3A53" w:rsidP="00EF3A53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t>(</w:t>
      </w:r>
      <w:r>
        <w:rPr>
          <w:rFonts w:hint="eastAsia"/>
        </w:rPr>
        <w:t>검</w:t>
      </w:r>
      <w:r>
        <w:rPr>
          <w:rFonts w:hint="eastAsia"/>
        </w:rPr>
        <w:t>)</w:t>
      </w:r>
    </w:p>
    <w:p w:rsidR="00EF3A53" w:rsidRDefault="00EF3A53" w:rsidP="00EF3A53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활</w:t>
      </w:r>
      <w:r>
        <w:rPr>
          <w:rFonts w:hint="eastAsia"/>
        </w:rPr>
        <w:t>)</w:t>
      </w:r>
    </w:p>
    <w:p w:rsidR="00EF3A53" w:rsidRDefault="00EF3A53" w:rsidP="00EF3A53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스태프</w:t>
      </w:r>
      <w:r>
        <w:rPr>
          <w:rFonts w:hint="eastAsia"/>
        </w:rPr>
        <w:t>)</w:t>
      </w:r>
    </w:p>
    <w:p w:rsidR="00EF3A53" w:rsidRDefault="00EF3A53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무기에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스킬이</w:t>
      </w:r>
      <w:r>
        <w:rPr>
          <w:rFonts w:hint="eastAsia"/>
        </w:rPr>
        <w:t xml:space="preserve"> </w:t>
      </w:r>
      <w:r>
        <w:rPr>
          <w:rFonts w:hint="eastAsia"/>
        </w:rPr>
        <w:t>결정된다</w:t>
      </w:r>
      <w:r>
        <w:rPr>
          <w:rFonts w:hint="eastAsia"/>
        </w:rPr>
        <w:t>.</w:t>
      </w:r>
    </w:p>
    <w:p w:rsidR="00EF3A53" w:rsidRDefault="00EF3A53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스킬은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무기마다</w:t>
      </w:r>
      <w:r>
        <w:rPr>
          <w:rFonts w:hint="eastAsia"/>
        </w:rPr>
        <w:t xml:space="preserve"> </w:t>
      </w:r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</w:p>
    <w:p w:rsidR="00403B84" w:rsidRDefault="00403B84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사용에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상태이상의</w:t>
      </w:r>
      <w:r>
        <w:rPr>
          <w:rFonts w:hint="eastAsia"/>
        </w:rPr>
        <w:t xml:space="preserve"> </w:t>
      </w:r>
      <w:r>
        <w:rPr>
          <w:rFonts w:hint="eastAsia"/>
        </w:rPr>
        <w:t>종류는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7052"/>
      </w:tblGrid>
      <w:tr w:rsidR="00B8714D" w:rsidTr="00B8714D">
        <w:tc>
          <w:tcPr>
            <w:tcW w:w="1515" w:type="dxa"/>
            <w:vAlign w:val="center"/>
          </w:tcPr>
          <w:p w:rsidR="00B8714D" w:rsidRPr="00B86D7C" w:rsidRDefault="00B8714D" w:rsidP="00B8714D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종류</w:t>
            </w:r>
          </w:p>
        </w:tc>
        <w:tc>
          <w:tcPr>
            <w:tcW w:w="7052" w:type="dxa"/>
            <w:vAlign w:val="center"/>
          </w:tcPr>
          <w:p w:rsidR="00B8714D" w:rsidRPr="00B86D7C" w:rsidRDefault="00B8714D" w:rsidP="00B8714D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내용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  <w:tc>
          <w:tcPr>
            <w:tcW w:w="7052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가능하다</w:t>
            </w:r>
            <w:r>
              <w:rPr>
                <w:rFonts w:hint="eastAsia"/>
              </w:rPr>
              <w:t>.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감속</w:t>
            </w:r>
          </w:p>
        </w:tc>
        <w:tc>
          <w:tcPr>
            <w:tcW w:w="7052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속도가</w:t>
            </w:r>
            <w:r w:rsidR="005E1DDC">
              <w:rPr>
                <w:rFonts w:hint="eastAsia"/>
              </w:rPr>
              <w:t xml:space="preserve"> </w:t>
            </w:r>
            <w:r w:rsidR="005E1DDC">
              <w:t>30%</w:t>
            </w:r>
            <w:r>
              <w:rPr>
                <w:rFonts w:hint="eastAsia"/>
              </w:rPr>
              <w:t xml:space="preserve"> </w:t>
            </w:r>
            <w:r w:rsidR="005E1DDC">
              <w:rPr>
                <w:rFonts w:hint="eastAsia"/>
              </w:rPr>
              <w:t>감소</w:t>
            </w:r>
            <w:r w:rsidR="005E1DDC">
              <w:rPr>
                <w:rFonts w:hint="eastAsia"/>
              </w:rPr>
              <w:t xml:space="preserve"> </w:t>
            </w:r>
            <w:r w:rsidR="005E1DDC">
              <w:rPr>
                <w:rFonts w:hint="eastAsia"/>
              </w:rPr>
              <w:t>한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기절</w:t>
            </w:r>
          </w:p>
        </w:tc>
        <w:tc>
          <w:tcPr>
            <w:tcW w:w="7052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867E26" w:rsidP="00B8714D">
            <w:pPr>
              <w:jc w:val="center"/>
            </w:pPr>
            <w:r>
              <w:rPr>
                <w:rFonts w:hint="eastAsia"/>
              </w:rPr>
              <w:t>출혈</w:t>
            </w:r>
          </w:p>
        </w:tc>
        <w:tc>
          <w:tcPr>
            <w:tcW w:w="7052" w:type="dxa"/>
            <w:vAlign w:val="center"/>
          </w:tcPr>
          <w:p w:rsidR="00867E26" w:rsidRPr="00867E26" w:rsidRDefault="00867E26" w:rsidP="00867E26">
            <w:pPr>
              <w:jc w:val="center"/>
            </w:pP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일정량의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감소한다</w:t>
            </w:r>
            <w:r>
              <w:rPr>
                <w:rFonts w:hint="eastAsia"/>
              </w:rPr>
              <w:t>.</w:t>
            </w:r>
          </w:p>
        </w:tc>
      </w:tr>
      <w:tr w:rsidR="00867E26" w:rsidTr="00B8714D">
        <w:tc>
          <w:tcPr>
            <w:tcW w:w="1515" w:type="dxa"/>
            <w:vAlign w:val="center"/>
          </w:tcPr>
          <w:p w:rsidR="00867E26" w:rsidRDefault="00B86D7C" w:rsidP="00B8714D">
            <w:pPr>
              <w:jc w:val="center"/>
            </w:pPr>
            <w:r>
              <w:rPr>
                <w:rFonts w:hint="eastAsia"/>
              </w:rPr>
              <w:t>파열</w:t>
            </w:r>
          </w:p>
        </w:tc>
        <w:tc>
          <w:tcPr>
            <w:tcW w:w="7052" w:type="dxa"/>
            <w:vAlign w:val="center"/>
          </w:tcPr>
          <w:p w:rsidR="00B86D7C" w:rsidRDefault="00B86D7C" w:rsidP="00B86D7C">
            <w:pPr>
              <w:jc w:val="center"/>
            </w:pPr>
            <w:r>
              <w:rPr>
                <w:rFonts w:hint="eastAsia"/>
              </w:rPr>
              <w:t>방어력이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증가한다</w:t>
            </w:r>
            <w:r>
              <w:rPr>
                <w:rFonts w:hint="eastAsia"/>
              </w:rPr>
              <w:t>.</w:t>
            </w:r>
          </w:p>
        </w:tc>
      </w:tr>
    </w:tbl>
    <w:p w:rsidR="00B8714D" w:rsidRDefault="00B8714D" w:rsidP="00B8714D">
      <w:pPr>
        <w:ind w:left="720"/>
      </w:pPr>
    </w:p>
    <w:p w:rsidR="00EF3A53" w:rsidRDefault="00EF3A53">
      <w:pPr>
        <w:spacing w:after="200"/>
      </w:pPr>
      <w:r>
        <w:br w:type="page"/>
      </w:r>
    </w:p>
    <w:p w:rsidR="00EF3A53" w:rsidRDefault="00EF3A53" w:rsidP="00EF3A53">
      <w:pPr>
        <w:pStyle w:val="20"/>
        <w:numPr>
          <w:ilvl w:val="0"/>
          <w:numId w:val="25"/>
        </w:numPr>
      </w:pPr>
      <w:bookmarkStart w:id="8" w:name="_Toc506640361"/>
      <w:r>
        <w:rPr>
          <w:rFonts w:hint="eastAsia"/>
        </w:rPr>
        <w:lastRenderedPageBreak/>
        <w:t>근접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검</w:t>
      </w:r>
      <w:r>
        <w:rPr>
          <w:rFonts w:hint="eastAsia"/>
        </w:rPr>
        <w:t>)</w:t>
      </w:r>
      <w:bookmarkEnd w:id="8"/>
    </w:p>
    <w:p w:rsidR="00043CE3" w:rsidRDefault="00043CE3" w:rsidP="00043CE3">
      <w:pPr>
        <w:pStyle w:val="af8"/>
        <w:numPr>
          <w:ilvl w:val="0"/>
          <w:numId w:val="28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043CE3" w:rsidRDefault="00043CE3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기획</w:t>
      </w:r>
      <w:r>
        <w:rPr>
          <w:rFonts w:hint="eastAsia"/>
        </w:rPr>
        <w:t>-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 w:rsidR="00A8232F">
        <w:t>-</w:t>
      </w:r>
      <w:r w:rsidR="00A8232F">
        <w:rPr>
          <w:rFonts w:hint="eastAsia"/>
        </w:rPr>
        <w:t>플레이어</w:t>
      </w:r>
      <w:r w:rsidR="00A8232F">
        <w:rPr>
          <w:rFonts w:hint="eastAsia"/>
        </w:rPr>
        <w:t>-</w:t>
      </w:r>
      <w:r w:rsidR="00A8232F">
        <w:rPr>
          <w:rFonts w:hint="eastAsia"/>
        </w:rPr>
        <w:t>기본</w:t>
      </w:r>
      <w:r w:rsidR="00A8232F">
        <w:rPr>
          <w:rFonts w:hint="eastAsia"/>
        </w:rPr>
        <w:t xml:space="preserve"> </w:t>
      </w:r>
      <w:r w:rsidR="00A8232F">
        <w:rPr>
          <w:rFonts w:hint="eastAsia"/>
        </w:rPr>
        <w:t>검을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043CE3" w:rsidRDefault="00A8232F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 w:rsidR="00043CE3">
        <w:t>(33, 33, 33)</w:t>
      </w:r>
      <w:r w:rsidR="00043CE3">
        <w:rPr>
          <w:rFonts w:hint="eastAsia"/>
        </w:rPr>
        <w:t>로</w:t>
      </w:r>
      <w:r w:rsidR="00043CE3">
        <w:rPr>
          <w:rFonts w:hint="eastAsia"/>
        </w:rPr>
        <w:t xml:space="preserve"> </w:t>
      </w:r>
      <w:r w:rsidR="00043CE3">
        <w:rPr>
          <w:rFonts w:hint="eastAsia"/>
        </w:rPr>
        <w:t>설정한다</w:t>
      </w:r>
      <w:r w:rsidR="00043CE3">
        <w:rPr>
          <w:rFonts w:hint="eastAsia"/>
        </w:rPr>
        <w:t>.</w:t>
      </w:r>
    </w:p>
    <w:p w:rsidR="00043CE3" w:rsidRDefault="00043CE3" w:rsidP="00043CE3">
      <w:pPr>
        <w:pStyle w:val="af8"/>
        <w:numPr>
          <w:ilvl w:val="0"/>
          <w:numId w:val="28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</w:p>
    <w:p w:rsidR="00043CE3" w:rsidRDefault="00B54C95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강타</w:t>
      </w:r>
    </w:p>
    <w:p w:rsidR="00B54C95" w:rsidRDefault="00B54C95" w:rsidP="00B54C95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강하게</w:t>
      </w:r>
      <w:r>
        <w:rPr>
          <w:rFonts w:hint="eastAsia"/>
        </w:rPr>
        <w:t xml:space="preserve"> </w:t>
      </w:r>
      <w:r>
        <w:rPr>
          <w:rFonts w:hint="eastAsia"/>
        </w:rPr>
        <w:t>내려찍어</w:t>
      </w:r>
      <w:r>
        <w:rPr>
          <w:rFonts w:hint="eastAsia"/>
        </w:rPr>
        <w:t xml:space="preserve"> </w:t>
      </w:r>
      <w:r>
        <w:rPr>
          <w:rFonts w:hint="eastAsia"/>
        </w:rPr>
        <w:t>전방</w:t>
      </w:r>
      <w: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D35F94" w:rsidRDefault="00B54C95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발도</w:t>
      </w:r>
    </w:p>
    <w:p w:rsidR="00B54C95" w:rsidRDefault="00B54C95" w:rsidP="00B54C95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검을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휘둘러</w:t>
      </w:r>
      <w:r>
        <w:rPr>
          <w:rFonts w:hint="eastAsia"/>
        </w:rPr>
        <w:t xml:space="preserve"> </w:t>
      </w:r>
      <w:r>
        <w:rPr>
          <w:rFonts w:hint="eastAsia"/>
        </w:rPr>
        <w:t>전방</w:t>
      </w:r>
      <w:r>
        <w:rPr>
          <w:rFonts w:hint="eastAsia"/>
        </w:rPr>
        <w:t xml:space="preserve"> </w:t>
      </w:r>
      <w:r>
        <w:t>180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D35F94" w:rsidRDefault="00B54C95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돌진</w:t>
      </w:r>
    </w:p>
    <w:p w:rsidR="00B54C95" w:rsidRDefault="00B54C95" w:rsidP="00B54C95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대상에게</w:t>
      </w:r>
      <w:r>
        <w:rPr>
          <w:rFonts w:hint="eastAsia"/>
        </w:rPr>
        <w:t xml:space="preserve"> </w:t>
      </w:r>
      <w:r>
        <w:rPr>
          <w:rFonts w:hint="eastAsia"/>
        </w:rPr>
        <w:t>돌진하며</w:t>
      </w:r>
      <w:r>
        <w:rPr>
          <w:rFonts w:hint="eastAsia"/>
        </w:rPr>
        <w:t xml:space="preserve"> </w:t>
      </w:r>
      <w:r>
        <w:rPr>
          <w:rFonts w:hint="eastAsia"/>
        </w:rPr>
        <w:t>돌진</w:t>
      </w:r>
      <w:r>
        <w:rPr>
          <w:rFonts w:hint="eastAsia"/>
        </w:rPr>
        <w:t xml:space="preserve"> </w:t>
      </w:r>
      <w:r>
        <w:rPr>
          <w:rFonts w:hint="eastAsia"/>
        </w:rPr>
        <w:t>경로에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밀어낸다</w:t>
      </w:r>
      <w:r>
        <w:rPr>
          <w:rFonts w:hint="eastAsia"/>
        </w:rPr>
        <w:t>.</w:t>
      </w:r>
    </w:p>
    <w:p w:rsidR="00D35F94" w:rsidRDefault="00B54C95" w:rsidP="00D35F94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저지</w:t>
      </w:r>
    </w:p>
    <w:p w:rsidR="00477476" w:rsidRDefault="00B54C95" w:rsidP="00477476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검을</w:t>
      </w:r>
      <w:r>
        <w:rPr>
          <w:rFonts w:hint="eastAsia"/>
        </w:rPr>
        <w:t xml:space="preserve"> </w:t>
      </w:r>
      <w:r>
        <w:rPr>
          <w:rFonts w:hint="eastAsia"/>
        </w:rPr>
        <w:t>내려찍어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477476" w:rsidRDefault="00477476" w:rsidP="00477476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감속</w:t>
      </w:r>
      <w:r>
        <w:t>’</w:t>
      </w:r>
      <w:r w:rsidR="00E133F9">
        <w:t xml:space="preserve"> </w:t>
      </w:r>
      <w:r w:rsidR="00E133F9">
        <w:rPr>
          <w:rFonts w:hint="eastAsia"/>
        </w:rPr>
        <w:t>상태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EF3A53" w:rsidRDefault="00EF3A53" w:rsidP="00477476">
      <w:pPr>
        <w:pStyle w:val="af8"/>
        <w:numPr>
          <w:ilvl w:val="2"/>
          <w:numId w:val="28"/>
        </w:numPr>
        <w:ind w:leftChars="0"/>
      </w:pPr>
      <w:r>
        <w:br w:type="page"/>
      </w:r>
    </w:p>
    <w:p w:rsidR="00EF3A53" w:rsidRDefault="00EF3A53" w:rsidP="00EF3A53">
      <w:pPr>
        <w:pStyle w:val="20"/>
        <w:numPr>
          <w:ilvl w:val="0"/>
          <w:numId w:val="25"/>
        </w:numPr>
      </w:pPr>
      <w:bookmarkStart w:id="9" w:name="_Toc506640362"/>
      <w:r>
        <w:rPr>
          <w:rFonts w:hint="eastAsia"/>
        </w:rPr>
        <w:lastRenderedPageBreak/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활</w:t>
      </w:r>
      <w:r>
        <w:rPr>
          <w:rFonts w:hint="eastAsia"/>
        </w:rPr>
        <w:t>)</w:t>
      </w:r>
      <w:bookmarkEnd w:id="9"/>
    </w:p>
    <w:p w:rsidR="00EF3A53" w:rsidRDefault="00A8232F" w:rsidP="00EF3A53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A8232F" w:rsidRDefault="00A8232F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그래픽</w:t>
      </w:r>
      <w:r>
        <w:rPr>
          <w:rFonts w:hint="eastAsia"/>
        </w:rPr>
        <w:t>-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t>-</w:t>
      </w:r>
      <w:r>
        <w:rPr>
          <w:rFonts w:hint="eastAsia"/>
        </w:rPr>
        <w:t>플레이어</w:t>
      </w:r>
      <w:r>
        <w:t>-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활을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A8232F" w:rsidRDefault="00A8232F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Albedo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(188, 96, 43)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적용한다</w:t>
      </w:r>
      <w:r>
        <w:rPr>
          <w:rFonts w:hint="eastAsia"/>
        </w:rPr>
        <w:t>.</w:t>
      </w:r>
    </w:p>
    <w:p w:rsidR="00A8232F" w:rsidRDefault="00A8232F" w:rsidP="00A8232F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</w:p>
    <w:p w:rsidR="00D35F94" w:rsidRDefault="00525A3F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폭탄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525A3F" w:rsidRDefault="00525A3F" w:rsidP="00525A3F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대상에게</w:t>
      </w:r>
      <w:r>
        <w:rPr>
          <w:rFonts w:hint="eastAsia"/>
        </w:rPr>
        <w:t xml:space="preserve"> </w:t>
      </w:r>
      <w:r>
        <w:rPr>
          <w:rFonts w:hint="eastAsia"/>
        </w:rPr>
        <w:t>폭탄이</w:t>
      </w:r>
      <w:r>
        <w:rPr>
          <w:rFonts w:hint="eastAsia"/>
        </w:rPr>
        <w:t xml:space="preserve"> </w:t>
      </w:r>
      <w:r>
        <w:rPr>
          <w:rFonts w:hint="eastAsia"/>
        </w:rPr>
        <w:t>부착된</w:t>
      </w:r>
      <w:r>
        <w:rPr>
          <w:rFonts w:hint="eastAsia"/>
        </w:rPr>
        <w:t xml:space="preserve"> </w:t>
      </w:r>
      <w:r>
        <w:rPr>
          <w:rFonts w:hint="eastAsia"/>
        </w:rPr>
        <w:t>화살을</w:t>
      </w:r>
      <w:r>
        <w:rPr>
          <w:rFonts w:hint="eastAsia"/>
        </w:rPr>
        <w:t xml:space="preserve"> </w:t>
      </w:r>
      <w:r>
        <w:rPr>
          <w:rFonts w:hint="eastAsia"/>
        </w:rPr>
        <w:t>발사한다</w:t>
      </w:r>
      <w:r>
        <w:rPr>
          <w:rFonts w:hint="eastAsia"/>
        </w:rPr>
        <w:t>.</w:t>
      </w:r>
    </w:p>
    <w:p w:rsidR="00525A3F" w:rsidRDefault="00525A3F" w:rsidP="00525A3F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대상에게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폭탄이</w:t>
      </w:r>
      <w:r>
        <w:rPr>
          <w:rFonts w:hint="eastAsia"/>
        </w:rPr>
        <w:t xml:space="preserve"> </w:t>
      </w:r>
      <w:r>
        <w:rPr>
          <w:rFonts w:hint="eastAsia"/>
        </w:rPr>
        <w:t>폭발하여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 </w:t>
      </w:r>
      <w:r>
        <w:rPr>
          <w:rFonts w:hint="eastAsia"/>
        </w:rPr>
        <w:t>주위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D35F94" w:rsidRDefault="00477476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대왕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477476" w:rsidRDefault="00477476" w:rsidP="00477476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거대한</w:t>
      </w:r>
      <w:r>
        <w:rPr>
          <w:rFonts w:hint="eastAsia"/>
        </w:rPr>
        <w:t xml:space="preserve"> </w:t>
      </w:r>
      <w:r>
        <w:rPr>
          <w:rFonts w:hint="eastAsia"/>
        </w:rPr>
        <w:t>화살을</w:t>
      </w:r>
      <w:r>
        <w:rPr>
          <w:rFonts w:hint="eastAsia"/>
        </w:rPr>
        <w:t xml:space="preserve"> </w:t>
      </w:r>
      <w:r>
        <w:rPr>
          <w:rFonts w:hint="eastAsia"/>
        </w:rPr>
        <w:t>발사하여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상에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E1003E" w:rsidRDefault="00E1003E" w:rsidP="00477476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명에게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감속</w:t>
      </w:r>
      <w:r>
        <w:t>’</w:t>
      </w:r>
      <w:r>
        <w:rPr>
          <w:rFonts w:hint="eastAsia"/>
        </w:rPr>
        <w:t>효과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</w:p>
    <w:p w:rsidR="00D35F94" w:rsidRDefault="002C38CB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부메랑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2C38CB" w:rsidRDefault="002C38CB" w:rsidP="002C38CB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거리를</w:t>
      </w:r>
      <w:r w:rsidR="00B051E4">
        <w:t xml:space="preserve"> </w:t>
      </w:r>
      <w:r w:rsidR="00B051E4">
        <w:rPr>
          <w:rFonts w:hint="eastAsia"/>
        </w:rPr>
        <w:t>이동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후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돌아오는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화살을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발사하여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경로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상에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피해를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준다</w:t>
      </w:r>
      <w:r w:rsidR="00B051E4">
        <w:rPr>
          <w:rFonts w:hint="eastAsia"/>
        </w:rPr>
        <w:t>.</w:t>
      </w:r>
    </w:p>
    <w:p w:rsidR="00D35F94" w:rsidRDefault="00CB5023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톱날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CB5023" w:rsidRDefault="00CB5023" w:rsidP="00CB5023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회전하는</w:t>
      </w:r>
      <w:r>
        <w:rPr>
          <w:rFonts w:hint="eastAsia"/>
        </w:rPr>
        <w:t xml:space="preserve"> </w:t>
      </w:r>
      <w:r>
        <w:rPr>
          <w:rFonts w:hint="eastAsia"/>
        </w:rPr>
        <w:t>화살을</w:t>
      </w:r>
      <w:r>
        <w:rPr>
          <w:rFonts w:hint="eastAsia"/>
        </w:rPr>
        <w:t xml:space="preserve"> </w:t>
      </w:r>
      <w:r>
        <w:rPr>
          <w:rFonts w:hint="eastAsia"/>
        </w:rPr>
        <w:t>발사하여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상의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CB5023" w:rsidRDefault="00CB5023" w:rsidP="00CB5023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화살의</w:t>
      </w:r>
      <w:r>
        <w:rPr>
          <w:rFonts w:hint="eastAsia"/>
        </w:rPr>
        <w:t xml:space="preserve"> </w:t>
      </w:r>
      <w:r>
        <w:rPr>
          <w:rFonts w:hint="eastAsia"/>
        </w:rPr>
        <w:t>속도와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절반이다</w:t>
      </w:r>
      <w:r>
        <w:rPr>
          <w:rFonts w:hint="eastAsia"/>
        </w:rPr>
        <w:t>.</w:t>
      </w:r>
    </w:p>
    <w:p w:rsidR="00CB5023" w:rsidRDefault="00CB5023" w:rsidP="00CB5023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출혈</w:t>
      </w:r>
      <w:r>
        <w:t xml:space="preserve">’ </w:t>
      </w:r>
      <w:r w:rsidR="00E133F9">
        <w:rPr>
          <w:rFonts w:hint="eastAsia"/>
        </w:rPr>
        <w:t>상태가</w:t>
      </w:r>
      <w:r w:rsidR="00E133F9">
        <w:rPr>
          <w:rFonts w:hint="eastAsia"/>
        </w:rPr>
        <w:t xml:space="preserve"> </w:t>
      </w:r>
      <w:r w:rsidR="00E133F9">
        <w:rPr>
          <w:rFonts w:hint="eastAsia"/>
        </w:rPr>
        <w:t>된다</w:t>
      </w:r>
      <w:r w:rsidR="00E133F9">
        <w:rPr>
          <w:rFonts w:hint="eastAsia"/>
        </w:rPr>
        <w:t>.</w:t>
      </w:r>
    </w:p>
    <w:p w:rsidR="00EF3A53" w:rsidRDefault="00EF3A53">
      <w:pPr>
        <w:spacing w:after="200"/>
      </w:pPr>
      <w:r>
        <w:br w:type="page"/>
      </w:r>
    </w:p>
    <w:p w:rsidR="00EF3A53" w:rsidRDefault="00EF3A53" w:rsidP="00EF3A53">
      <w:pPr>
        <w:pStyle w:val="20"/>
        <w:numPr>
          <w:ilvl w:val="0"/>
          <w:numId w:val="25"/>
        </w:numPr>
      </w:pPr>
      <w:bookmarkStart w:id="10" w:name="_Toc506640363"/>
      <w:r>
        <w:rPr>
          <w:rFonts w:hint="eastAsia"/>
        </w:rPr>
        <w:lastRenderedPageBreak/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스태프</w:t>
      </w:r>
      <w:r>
        <w:rPr>
          <w:rFonts w:hint="eastAsia"/>
        </w:rPr>
        <w:t>)</w:t>
      </w:r>
      <w:bookmarkEnd w:id="10"/>
    </w:p>
    <w:p w:rsidR="00EF3A53" w:rsidRDefault="00A8232F" w:rsidP="00EF3A53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A8232F" w:rsidRDefault="00A8232F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그래픽</w:t>
      </w:r>
      <w:r>
        <w:t>-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t>-</w:t>
      </w:r>
      <w:r>
        <w:rPr>
          <w:rFonts w:hint="eastAsia"/>
        </w:rPr>
        <w:t>플레이어</w:t>
      </w:r>
      <w:r>
        <w:rPr>
          <w:rFonts w:hint="eastAsia"/>
        </w:rPr>
        <w:t>-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지팡이를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A8232F" w:rsidRDefault="00A8232F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Albedo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(</w:t>
      </w:r>
      <w:r w:rsidR="00C27A4C">
        <w:t>219, 58, 0</w:t>
      </w:r>
      <w: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적용한다</w:t>
      </w:r>
      <w:r>
        <w:rPr>
          <w:rFonts w:hint="eastAsia"/>
        </w:rPr>
        <w:t>.</w:t>
      </w:r>
    </w:p>
    <w:p w:rsidR="00EF3A53" w:rsidRDefault="00A8232F" w:rsidP="00EF3A53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</w:p>
    <w:p w:rsidR="00A8232F" w:rsidRDefault="007E71FE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빨간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불타는</w:t>
      </w:r>
      <w:r>
        <w:rPr>
          <w:rFonts w:hint="eastAsia"/>
        </w:rPr>
        <w:t xml:space="preserve"> </w:t>
      </w:r>
      <w:r>
        <w:rPr>
          <w:rFonts w:hint="eastAsia"/>
        </w:rPr>
        <w:t>공을</w:t>
      </w:r>
      <w:r>
        <w:rPr>
          <w:rFonts w:hint="eastAsia"/>
        </w:rPr>
        <w:t xml:space="preserve"> </w:t>
      </w:r>
      <w:r>
        <w:rPr>
          <w:rFonts w:hint="eastAsia"/>
        </w:rPr>
        <w:t>던진다</w:t>
      </w:r>
      <w:r>
        <w:rPr>
          <w:rFonts w:hint="eastAsia"/>
        </w:rPr>
        <w:t>.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도달한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폭발하여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D35F94" w:rsidRDefault="007E71FE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파란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얼음이</w:t>
      </w:r>
      <w:r>
        <w:rPr>
          <w:rFonts w:hint="eastAsia"/>
        </w:rPr>
        <w:t xml:space="preserve"> </w:t>
      </w:r>
      <w:r>
        <w:rPr>
          <w:rFonts w:hint="eastAsia"/>
        </w:rPr>
        <w:t>발생하여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도달한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위치의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t xml:space="preserve">’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부여한다</w:t>
      </w:r>
      <w:r>
        <w:rPr>
          <w:rFonts w:hint="eastAsia"/>
        </w:rPr>
        <w:t>.</w:t>
      </w:r>
    </w:p>
    <w:p w:rsidR="00D35F94" w:rsidRDefault="0079244F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노란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</w:p>
    <w:p w:rsidR="0079244F" w:rsidRDefault="0079244F" w:rsidP="0079244F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전기가</w:t>
      </w:r>
      <w:r>
        <w:rPr>
          <w:rFonts w:hint="eastAsia"/>
        </w:rPr>
        <w:t xml:space="preserve"> </w:t>
      </w:r>
      <w:r>
        <w:rPr>
          <w:rFonts w:hint="eastAsia"/>
        </w:rPr>
        <w:t>발생하여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79244F" w:rsidRDefault="0079244F" w:rsidP="0079244F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위치의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내의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기절</w:t>
      </w:r>
      <w:r>
        <w:t xml:space="preserve">’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부여한다</w:t>
      </w:r>
      <w:r>
        <w:rPr>
          <w:rFonts w:hint="eastAsia"/>
        </w:rPr>
        <w:t>.</w:t>
      </w:r>
    </w:p>
    <w:p w:rsidR="00D35F94" w:rsidRDefault="007E71FE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지우개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시간동안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지우개를</w:t>
      </w:r>
      <w:r>
        <w:rPr>
          <w:rFonts w:hint="eastAsia"/>
        </w:rPr>
        <w:t xml:space="preserve"> </w:t>
      </w:r>
      <w:r>
        <w:rPr>
          <w:rFonts w:hint="eastAsia"/>
        </w:rPr>
        <w:t>떨어뜨린다</w:t>
      </w:r>
      <w:r>
        <w:rPr>
          <w:rFonts w:hint="eastAsia"/>
        </w:rPr>
        <w:t>.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지우개에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7E71FE" w:rsidRPr="00EF3A53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지우개에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감속</w:t>
      </w:r>
      <w:r>
        <w:t>’</w:t>
      </w:r>
      <w:r>
        <w:rPr>
          <w:rFonts w:hint="eastAsia"/>
        </w:rPr>
        <w:t>상태가</w:t>
      </w:r>
      <w:r>
        <w:rPr>
          <w:rFonts w:hint="eastAsia"/>
        </w:rPr>
        <w:t xml:space="preserve"> </w:t>
      </w:r>
      <w:r>
        <w:rPr>
          <w:rFonts w:hint="eastAsia"/>
        </w:rPr>
        <w:t>적용된다</w:t>
      </w:r>
      <w:r>
        <w:rPr>
          <w:rFonts w:hint="eastAsia"/>
        </w:rPr>
        <w:t>.</w:t>
      </w:r>
    </w:p>
    <w:p w:rsidR="00E5375B" w:rsidRDefault="00EF3A53">
      <w:pPr>
        <w:spacing w:after="200"/>
      </w:pPr>
      <w:r>
        <w:br w:type="page"/>
      </w:r>
    </w:p>
    <w:p w:rsidR="00E5375B" w:rsidRDefault="00E5375B" w:rsidP="00E5375B">
      <w:pPr>
        <w:pStyle w:val="1"/>
      </w:pPr>
      <w:bookmarkStart w:id="11" w:name="_Toc506640364"/>
      <w:r>
        <w:rPr>
          <w:rFonts w:hint="eastAsia"/>
        </w:rPr>
        <w:lastRenderedPageBreak/>
        <w:t>근접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1"/>
    </w:p>
    <w:p w:rsidR="00E5375B" w:rsidRDefault="00E5375B" w:rsidP="00E5375B">
      <w:pPr>
        <w:pStyle w:val="20"/>
        <w:ind w:firstLineChars="100" w:firstLine="295"/>
      </w:pPr>
      <w:bookmarkStart w:id="12" w:name="_Toc506640365"/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2"/>
    </w:p>
    <w:p w:rsidR="00E5375B" w:rsidRDefault="00E5375B" w:rsidP="00E5375B">
      <w:pPr>
        <w:pStyle w:val="af8"/>
        <w:numPr>
          <w:ilvl w:val="0"/>
          <w:numId w:val="36"/>
        </w:numPr>
        <w:ind w:leftChars="0"/>
        <w:rPr>
          <w:color w:val="FF0000"/>
        </w:rPr>
      </w:pPr>
      <w:r w:rsidRPr="00E5375B">
        <w:rPr>
          <w:rFonts w:hint="eastAsia"/>
          <w:color w:val="FF0000"/>
        </w:rPr>
        <w:t>공격</w:t>
      </w:r>
    </w:p>
    <w:p w:rsidR="00E5375B" w:rsidRPr="00F86924" w:rsidRDefault="00F86924" w:rsidP="00E5375B">
      <w:pPr>
        <w:pStyle w:val="af8"/>
        <w:numPr>
          <w:ilvl w:val="1"/>
          <w:numId w:val="36"/>
        </w:numPr>
        <w:ind w:leftChars="0"/>
        <w:rPr>
          <w:color w:val="FF0000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강타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30% </w:t>
      </w:r>
      <w:r>
        <w:rPr>
          <w:rFonts w:hint="eastAsia"/>
          <w:color w:val="auto"/>
        </w:rPr>
        <w:t>증가</w:t>
      </w:r>
    </w:p>
    <w:p w:rsidR="00F86924" w:rsidRPr="00E5375B" w:rsidRDefault="00F86924" w:rsidP="00E5375B">
      <w:pPr>
        <w:pStyle w:val="af8"/>
        <w:numPr>
          <w:ilvl w:val="1"/>
          <w:numId w:val="36"/>
        </w:numPr>
        <w:ind w:leftChars="0"/>
        <w:rPr>
          <w:color w:val="FF0000"/>
        </w:rPr>
      </w:pPr>
      <w:r>
        <w:rPr>
          <w:rFonts w:hint="eastAsia"/>
          <w:color w:val="auto"/>
        </w:rPr>
        <w:t>무기를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들고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있는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팔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굵기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3</w:t>
      </w:r>
      <w:r>
        <w:rPr>
          <w:rFonts w:hint="eastAsia"/>
          <w:color w:val="auto"/>
        </w:rPr>
        <w:t>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  <w:r>
        <w:rPr>
          <w:rFonts w:hint="eastAsia"/>
          <w:color w:val="auto"/>
        </w:rPr>
        <w:t>)</w:t>
      </w:r>
    </w:p>
    <w:p w:rsidR="00E5375B" w:rsidRDefault="00E5375B" w:rsidP="00E5375B">
      <w:pPr>
        <w:pStyle w:val="af8"/>
        <w:numPr>
          <w:ilvl w:val="0"/>
          <w:numId w:val="36"/>
        </w:numPr>
        <w:ind w:leftChars="0"/>
        <w:rPr>
          <w:color w:val="00B0F0"/>
        </w:rPr>
      </w:pPr>
      <w:r w:rsidRPr="00E5375B">
        <w:rPr>
          <w:rFonts w:hint="eastAsia"/>
          <w:color w:val="00B0F0"/>
        </w:rPr>
        <w:t>방어</w:t>
      </w:r>
    </w:p>
    <w:p w:rsidR="00E5375B" w:rsidRPr="00F86924" w:rsidRDefault="00F86924" w:rsidP="00E5375B">
      <w:pPr>
        <w:pStyle w:val="af8"/>
        <w:numPr>
          <w:ilvl w:val="1"/>
          <w:numId w:val="36"/>
        </w:numPr>
        <w:ind w:leftChars="0"/>
        <w:rPr>
          <w:color w:val="00B0F0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돌진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대상이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적중한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경우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3</w:t>
      </w:r>
      <w:r>
        <w:rPr>
          <w:rFonts w:hint="eastAsia"/>
          <w:color w:val="auto"/>
        </w:rPr>
        <w:t>초간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30% </w:t>
      </w:r>
      <w:r>
        <w:rPr>
          <w:rFonts w:hint="eastAsia"/>
          <w:color w:val="auto"/>
        </w:rPr>
        <w:t>증가</w:t>
      </w:r>
    </w:p>
    <w:p w:rsidR="00F86924" w:rsidRPr="00E5375B" w:rsidRDefault="00F86924" w:rsidP="00E5375B">
      <w:pPr>
        <w:pStyle w:val="af8"/>
        <w:numPr>
          <w:ilvl w:val="1"/>
          <w:numId w:val="36"/>
        </w:numPr>
        <w:ind w:leftChars="0"/>
        <w:rPr>
          <w:color w:val="00B0F0"/>
        </w:rPr>
      </w:pPr>
      <w:r>
        <w:rPr>
          <w:rFonts w:hint="eastAsia"/>
          <w:color w:val="auto"/>
        </w:rPr>
        <w:t>캐릭터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머리에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초록색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방패모양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E5375B" w:rsidRDefault="00E5375B" w:rsidP="00E5375B">
      <w:pPr>
        <w:pStyle w:val="af8"/>
        <w:numPr>
          <w:ilvl w:val="0"/>
          <w:numId w:val="36"/>
        </w:numPr>
        <w:ind w:leftChars="0"/>
        <w:rPr>
          <w:color w:val="00B0F0"/>
        </w:rPr>
      </w:pPr>
      <w:r w:rsidRPr="00E5375B">
        <w:rPr>
          <w:rFonts w:hint="eastAsia"/>
          <w:color w:val="00B0F0"/>
        </w:rPr>
        <w:t>속도</w:t>
      </w:r>
    </w:p>
    <w:p w:rsidR="00F86924" w:rsidRPr="00F86924" w:rsidRDefault="00F86924" w:rsidP="00F86924">
      <w:pPr>
        <w:pStyle w:val="af8"/>
        <w:numPr>
          <w:ilvl w:val="1"/>
          <w:numId w:val="36"/>
        </w:numPr>
        <w:ind w:leftChars="0"/>
        <w:rPr>
          <w:color w:val="00B0F0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저지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사용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2</w:t>
      </w:r>
      <w:r>
        <w:rPr>
          <w:rFonts w:hint="eastAsia"/>
          <w:color w:val="auto"/>
        </w:rPr>
        <w:t>초간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5% </w:t>
      </w:r>
      <w:r>
        <w:rPr>
          <w:rFonts w:hint="eastAsia"/>
          <w:color w:val="auto"/>
        </w:rPr>
        <w:t>증가</w:t>
      </w:r>
    </w:p>
    <w:p w:rsidR="00F86924" w:rsidRPr="00F86924" w:rsidRDefault="00F86924" w:rsidP="00F86924">
      <w:pPr>
        <w:pStyle w:val="af8"/>
        <w:numPr>
          <w:ilvl w:val="1"/>
          <w:numId w:val="36"/>
        </w:numPr>
        <w:ind w:leftChars="0"/>
        <w:rPr>
          <w:color w:val="auto"/>
        </w:rPr>
      </w:pPr>
      <w:r w:rsidRPr="00F86924">
        <w:rPr>
          <w:rFonts w:hint="eastAsia"/>
          <w:color w:val="auto"/>
        </w:rPr>
        <w:t>적중한</w:t>
      </w:r>
      <w:r w:rsidRPr="00F86924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따라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중복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가능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최대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50%)</w:t>
      </w:r>
    </w:p>
    <w:p w:rsidR="00F86924" w:rsidRPr="00F86924" w:rsidRDefault="00F86924" w:rsidP="00F86924">
      <w:pPr>
        <w:pStyle w:val="af8"/>
        <w:numPr>
          <w:ilvl w:val="1"/>
          <w:numId w:val="36"/>
        </w:numPr>
        <w:ind w:leftChars="0"/>
        <w:rPr>
          <w:color w:val="00B0F0"/>
        </w:rPr>
      </w:pPr>
      <w:r>
        <w:rPr>
          <w:rFonts w:hint="eastAsia"/>
          <w:color w:val="auto"/>
        </w:rPr>
        <w:t>캐릭터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머리에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노란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번개모양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F86924" w:rsidRDefault="00F86924">
      <w:pPr>
        <w:spacing w:after="200"/>
      </w:pPr>
      <w:r>
        <w:br w:type="page"/>
      </w:r>
    </w:p>
    <w:p w:rsidR="00E5375B" w:rsidRDefault="00F86924" w:rsidP="00F86924">
      <w:pPr>
        <w:pStyle w:val="20"/>
        <w:ind w:firstLineChars="96" w:firstLine="283"/>
      </w:pPr>
      <w:bookmarkStart w:id="13" w:name="_Toc506640366"/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3"/>
    </w:p>
    <w:p w:rsidR="00F86924" w:rsidRDefault="00F86924" w:rsidP="00F86924">
      <w:pPr>
        <w:pStyle w:val="af8"/>
        <w:numPr>
          <w:ilvl w:val="0"/>
          <w:numId w:val="37"/>
        </w:numPr>
        <w:ind w:leftChars="0"/>
        <w:rPr>
          <w:color w:val="00B050"/>
        </w:rPr>
      </w:pPr>
      <w:r w:rsidRPr="00F86924">
        <w:rPr>
          <w:rFonts w:hint="eastAsia"/>
          <w:color w:val="00B050"/>
        </w:rPr>
        <w:t>공격</w:t>
      </w:r>
    </w:p>
    <w:p w:rsidR="009E7B8F" w:rsidRDefault="009E7B8F" w:rsidP="009E7B8F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강타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플레이어가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적중할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때마다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 w:rsidR="00B733C1">
        <w:rPr>
          <w:color w:val="auto"/>
        </w:rPr>
        <w:t>5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임의수치</w:t>
      </w:r>
      <w:r>
        <w:rPr>
          <w:rFonts w:hint="eastAsia"/>
          <w:color w:val="auto"/>
        </w:rPr>
        <w:t>)</w:t>
      </w:r>
    </w:p>
    <w:p w:rsidR="009E7B8F" w:rsidRPr="009E7B8F" w:rsidRDefault="009E7B8F" w:rsidP="009E7B8F">
      <w:pPr>
        <w:pStyle w:val="af8"/>
        <w:numPr>
          <w:ilvl w:val="1"/>
          <w:numId w:val="37"/>
        </w:numPr>
        <w:ind w:leftChars="0"/>
        <w:rPr>
          <w:color w:val="auto"/>
        </w:rPr>
      </w:pPr>
      <w:proofErr w:type="spellStart"/>
      <w:r>
        <w:rPr>
          <w:rFonts w:hint="eastAsia"/>
          <w:color w:val="auto"/>
        </w:rPr>
        <w:t>메이스</w:t>
      </w:r>
      <w:proofErr w:type="spellEnd"/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혹은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모닝스타로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F86924" w:rsidRDefault="00F86924" w:rsidP="00F86924">
      <w:pPr>
        <w:pStyle w:val="af8"/>
        <w:numPr>
          <w:ilvl w:val="0"/>
          <w:numId w:val="37"/>
        </w:numPr>
        <w:ind w:leftChars="0"/>
        <w:rPr>
          <w:color w:val="00B050"/>
        </w:rPr>
      </w:pPr>
      <w:r w:rsidRPr="00F86924">
        <w:rPr>
          <w:rFonts w:hint="eastAsia"/>
          <w:color w:val="00B050"/>
        </w:rPr>
        <w:t>강화</w:t>
      </w:r>
    </w:p>
    <w:p w:rsidR="00F86924" w:rsidRDefault="00F86924" w:rsidP="00F86924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발도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전방</w:t>
      </w:r>
      <w:r>
        <w:rPr>
          <w:color w:val="auto"/>
        </w:rPr>
        <w:t xml:space="preserve"> 180</w:t>
      </w:r>
      <w:r>
        <w:rPr>
          <w:rFonts w:hint="eastAsia"/>
          <w:color w:val="auto"/>
        </w:rPr>
        <w:t>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에서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원형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F55E27" w:rsidRDefault="00F55E27" w:rsidP="00F86924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모든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15%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F55E27" w:rsidRPr="00F86924" w:rsidRDefault="00F55E27" w:rsidP="00F86924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기존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무기보다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15%</w:t>
      </w:r>
      <w:r>
        <w:rPr>
          <w:rFonts w:hint="eastAsia"/>
          <w:color w:val="auto"/>
        </w:rPr>
        <w:t>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F86924" w:rsidRDefault="00F86924" w:rsidP="00F86924">
      <w:pPr>
        <w:pStyle w:val="af8"/>
        <w:numPr>
          <w:ilvl w:val="0"/>
          <w:numId w:val="37"/>
        </w:numPr>
        <w:ind w:leftChars="0"/>
        <w:rPr>
          <w:color w:val="00B0F0"/>
        </w:rPr>
      </w:pPr>
      <w:r w:rsidRPr="00F86924">
        <w:rPr>
          <w:rFonts w:hint="eastAsia"/>
          <w:color w:val="00B0F0"/>
        </w:rPr>
        <w:t>추가</w:t>
      </w:r>
    </w:p>
    <w:p w:rsidR="00F55E27" w:rsidRDefault="00F55E27" w:rsidP="00F55E27">
      <w:pPr>
        <w:pStyle w:val="af8"/>
        <w:numPr>
          <w:ilvl w:val="1"/>
          <w:numId w:val="37"/>
        </w:numPr>
        <w:ind w:leftChars="0"/>
        <w:rPr>
          <w:color w:val="auto"/>
        </w:rPr>
      </w:pPr>
      <w:r w:rsidRPr="00F55E27">
        <w:rPr>
          <w:color w:val="auto"/>
        </w:rPr>
        <w:t>‘</w:t>
      </w:r>
      <w:r w:rsidRPr="00F55E27">
        <w:rPr>
          <w:rFonts w:hint="eastAsia"/>
          <w:color w:val="auto"/>
        </w:rPr>
        <w:t>돌진</w:t>
      </w:r>
      <w:r w:rsidRPr="00F55E27">
        <w:rPr>
          <w:color w:val="auto"/>
        </w:rPr>
        <w:t xml:space="preserve">’ </w:t>
      </w:r>
      <w:r w:rsidRPr="00F55E27">
        <w:rPr>
          <w:rFonts w:hint="eastAsia"/>
          <w:color w:val="auto"/>
        </w:rPr>
        <w:t>스킬에</w:t>
      </w:r>
      <w:r w:rsidRPr="00F55E27">
        <w:rPr>
          <w:rFonts w:hint="eastAsia"/>
          <w:color w:val="auto"/>
        </w:rPr>
        <w:t xml:space="preserve"> </w:t>
      </w:r>
      <w:r w:rsidRPr="00F55E27">
        <w:rPr>
          <w:rFonts w:hint="eastAsia"/>
          <w:color w:val="auto"/>
        </w:rPr>
        <w:t>적중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경우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원형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범위에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파열</w:t>
      </w:r>
      <w:r>
        <w:rPr>
          <w:color w:val="auto"/>
        </w:rPr>
        <w:t>’</w:t>
      </w:r>
      <w:r>
        <w:rPr>
          <w:rFonts w:hint="eastAsia"/>
          <w:color w:val="auto"/>
        </w:rPr>
        <w:t>상태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F55E27" w:rsidRPr="00F55E27" w:rsidRDefault="00F55E27" w:rsidP="00F55E27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플레이어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Albedo</w:t>
      </w:r>
      <w:r>
        <w:rPr>
          <w:rFonts w:hint="eastAsia"/>
          <w:color w:val="auto"/>
        </w:rPr>
        <w:t>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보라색</w:t>
      </w:r>
      <w:r>
        <w:rPr>
          <w:rFonts w:hint="eastAsia"/>
          <w:color w:val="auto"/>
        </w:rPr>
        <w:t>(</w:t>
      </w:r>
      <w:r>
        <w:rPr>
          <w:color w:val="auto"/>
        </w:rPr>
        <w:t>128, 65, 217)</w:t>
      </w:r>
      <w:r>
        <w:rPr>
          <w:rFonts w:hint="eastAsia"/>
          <w:color w:val="auto"/>
        </w:rPr>
        <w:t>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025B5A" w:rsidRDefault="00025B5A">
      <w:pPr>
        <w:spacing w:after="200"/>
      </w:pPr>
      <w:r>
        <w:br w:type="page"/>
      </w:r>
    </w:p>
    <w:p w:rsidR="00025B5A" w:rsidRDefault="00025B5A" w:rsidP="00025B5A">
      <w:pPr>
        <w:pStyle w:val="20"/>
        <w:ind w:firstLineChars="96" w:firstLine="283"/>
      </w:pPr>
      <w:bookmarkStart w:id="14" w:name="_Toc506640367"/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4"/>
    </w:p>
    <w:p w:rsidR="00025B5A" w:rsidRDefault="00025B5A" w:rsidP="00025B5A">
      <w:pPr>
        <w:pStyle w:val="af8"/>
        <w:numPr>
          <w:ilvl w:val="0"/>
          <w:numId w:val="40"/>
        </w:numPr>
        <w:ind w:leftChars="0"/>
        <w:rPr>
          <w:color w:val="00B0F0"/>
        </w:rPr>
      </w:pPr>
      <w:r w:rsidRPr="00025B5A">
        <w:rPr>
          <w:rFonts w:hint="eastAsia"/>
          <w:color w:val="00B0F0"/>
        </w:rPr>
        <w:t>방어</w:t>
      </w:r>
    </w:p>
    <w:p w:rsidR="001D72D5" w:rsidRDefault="001D72D5" w:rsidP="001D72D5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현재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따라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</w:p>
    <w:p w:rsidR="001D72D5" w:rsidRDefault="001D72D5" w:rsidP="001D72D5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2%</w:t>
      </w:r>
      <w:r>
        <w:rPr>
          <w:rFonts w:hint="eastAsia"/>
          <w:color w:val="auto"/>
        </w:rPr>
        <w:t>감소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마다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1%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최대</w:t>
      </w:r>
      <w:r>
        <w:rPr>
          <w:color w:val="auto"/>
        </w:rPr>
        <w:t xml:space="preserve"> 49%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,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임의수치</w:t>
      </w:r>
      <w:r>
        <w:rPr>
          <w:rFonts w:hint="eastAsia"/>
          <w:color w:val="auto"/>
        </w:rPr>
        <w:t>)</w:t>
      </w:r>
    </w:p>
    <w:p w:rsidR="001D72D5" w:rsidRPr="001D72D5" w:rsidRDefault="001D72D5" w:rsidP="001D72D5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캐릭터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전체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돌</w:t>
      </w:r>
      <w:r>
        <w:rPr>
          <w:color w:val="auto"/>
        </w:rPr>
        <w:t>(</w:t>
      </w:r>
      <w:r>
        <w:rPr>
          <w:rFonts w:hint="eastAsia"/>
          <w:color w:val="auto"/>
        </w:rPr>
        <w:t>혹은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철</w:t>
      </w:r>
      <w:r>
        <w:rPr>
          <w:rFonts w:hint="eastAsia"/>
          <w:color w:val="auto"/>
        </w:rPr>
        <w:t>)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025B5A" w:rsidRDefault="00025B5A" w:rsidP="00025B5A">
      <w:pPr>
        <w:pStyle w:val="af8"/>
        <w:numPr>
          <w:ilvl w:val="0"/>
          <w:numId w:val="40"/>
        </w:numPr>
        <w:ind w:leftChars="0"/>
        <w:rPr>
          <w:color w:val="00B050"/>
        </w:rPr>
      </w:pPr>
      <w:r w:rsidRPr="00025B5A">
        <w:rPr>
          <w:rFonts w:hint="eastAsia"/>
          <w:color w:val="00B050"/>
        </w:rPr>
        <w:t>속도</w:t>
      </w:r>
    </w:p>
    <w:p w:rsidR="00025B5A" w:rsidRDefault="001D72D5" w:rsidP="00025B5A">
      <w:pPr>
        <w:pStyle w:val="af8"/>
        <w:numPr>
          <w:ilvl w:val="1"/>
          <w:numId w:val="40"/>
        </w:numPr>
        <w:ind w:leftChars="0"/>
        <w:rPr>
          <w:color w:val="auto"/>
        </w:rPr>
      </w:pPr>
      <w:r w:rsidRPr="001D72D5">
        <w:rPr>
          <w:rFonts w:hint="eastAsia"/>
          <w:color w:val="auto"/>
        </w:rPr>
        <w:t>적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플레이어에게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마다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1%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최대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15%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)</w:t>
      </w:r>
    </w:p>
    <w:p w:rsidR="001D72D5" w:rsidRDefault="001D72D5" w:rsidP="00025B5A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속도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마다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0.5%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감소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최대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7.5</w:t>
      </w:r>
      <w:r>
        <w:rPr>
          <w:rFonts w:hint="eastAsia"/>
          <w:color w:val="auto"/>
        </w:rPr>
        <w:t>%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감소</w:t>
      </w:r>
      <w:r>
        <w:rPr>
          <w:rFonts w:hint="eastAsia"/>
          <w:color w:val="auto"/>
        </w:rPr>
        <w:t>)</w:t>
      </w:r>
    </w:p>
    <w:p w:rsidR="001D72D5" w:rsidRPr="001D72D5" w:rsidRDefault="001D72D5" w:rsidP="00025B5A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톱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025B5A" w:rsidRDefault="00EA7BC2" w:rsidP="00025B5A">
      <w:pPr>
        <w:pStyle w:val="af8"/>
        <w:numPr>
          <w:ilvl w:val="0"/>
          <w:numId w:val="40"/>
        </w:numPr>
        <w:ind w:leftChars="0"/>
        <w:rPr>
          <w:color w:val="00B0F0"/>
        </w:rPr>
      </w:pPr>
      <w:r>
        <w:rPr>
          <w:rFonts w:hint="eastAsia"/>
          <w:color w:val="00B0F0"/>
        </w:rPr>
        <w:t>강화</w:t>
      </w:r>
    </w:p>
    <w:p w:rsidR="00025B5A" w:rsidRDefault="0021169F" w:rsidP="00025B5A">
      <w:pPr>
        <w:pStyle w:val="af8"/>
        <w:numPr>
          <w:ilvl w:val="1"/>
          <w:numId w:val="40"/>
        </w:numPr>
        <w:ind w:leftChars="0"/>
        <w:rPr>
          <w:color w:val="auto"/>
        </w:rPr>
      </w:pPr>
      <w:r w:rsidRPr="0021169F">
        <w:rPr>
          <w:color w:val="auto"/>
        </w:rPr>
        <w:t>‘</w:t>
      </w:r>
      <w:r w:rsidRPr="0021169F">
        <w:rPr>
          <w:rFonts w:hint="eastAsia"/>
          <w:color w:val="auto"/>
        </w:rPr>
        <w:t>저지</w:t>
      </w:r>
      <w:r w:rsidRPr="0021169F">
        <w:rPr>
          <w:color w:val="auto"/>
        </w:rPr>
        <w:t>’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스킬의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감속</w:t>
      </w:r>
      <w:r>
        <w:rPr>
          <w:rFonts w:hint="eastAsia"/>
          <w:color w:val="auto"/>
        </w:rPr>
        <w:t xml:space="preserve"> </w:t>
      </w:r>
      <w:r w:rsidR="005E1DDC">
        <w:rPr>
          <w:rFonts w:hint="eastAsia"/>
          <w:color w:val="auto"/>
        </w:rPr>
        <w:t>적용</w:t>
      </w:r>
      <w:r w:rsidR="005E1DDC">
        <w:rPr>
          <w:rFonts w:hint="eastAsia"/>
          <w:color w:val="auto"/>
        </w:rPr>
        <w:t xml:space="preserve"> </w:t>
      </w:r>
      <w:r w:rsidR="005E1DDC">
        <w:rPr>
          <w:rFonts w:hint="eastAsia"/>
          <w:color w:val="auto"/>
        </w:rPr>
        <w:t>시간</w:t>
      </w:r>
      <w:r w:rsidR="005E1DDC">
        <w:rPr>
          <w:rFonts w:hint="eastAsia"/>
          <w:color w:val="auto"/>
        </w:rPr>
        <w:t xml:space="preserve"> </w:t>
      </w:r>
      <w:r w:rsidR="005E1DDC">
        <w:rPr>
          <w:color w:val="auto"/>
        </w:rPr>
        <w:t xml:space="preserve">100% </w:t>
      </w:r>
      <w:r w:rsidR="005E1DDC">
        <w:rPr>
          <w:rFonts w:hint="eastAsia"/>
          <w:color w:val="auto"/>
        </w:rPr>
        <w:t>증가</w:t>
      </w:r>
      <w:r w:rsidR="005E1DDC">
        <w:rPr>
          <w:rFonts w:hint="eastAsia"/>
          <w:color w:val="auto"/>
        </w:rPr>
        <w:t>(</w:t>
      </w:r>
      <w:r w:rsidR="005E1DDC">
        <w:rPr>
          <w:rFonts w:hint="eastAsia"/>
          <w:color w:val="auto"/>
        </w:rPr>
        <w:t>임의</w:t>
      </w:r>
      <w:r w:rsidR="005E1DDC">
        <w:rPr>
          <w:rFonts w:hint="eastAsia"/>
          <w:color w:val="auto"/>
        </w:rPr>
        <w:t xml:space="preserve"> </w:t>
      </w:r>
      <w:r w:rsidR="005E1DDC">
        <w:rPr>
          <w:rFonts w:hint="eastAsia"/>
          <w:color w:val="auto"/>
        </w:rPr>
        <w:t>수치</w:t>
      </w:r>
      <w:r w:rsidR="005E1DDC">
        <w:rPr>
          <w:rFonts w:hint="eastAsia"/>
          <w:color w:val="auto"/>
        </w:rPr>
        <w:t>)</w:t>
      </w:r>
    </w:p>
    <w:p w:rsidR="005E1DDC" w:rsidRDefault="005E1DDC" w:rsidP="00025B5A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이동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속도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감수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30%</w:t>
      </w:r>
      <w:r>
        <w:rPr>
          <w:rFonts w:hint="eastAsia"/>
          <w:color w:val="auto"/>
        </w:rPr>
        <w:t>에서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20%</w:t>
      </w:r>
      <w:r>
        <w:rPr>
          <w:rFonts w:hint="eastAsia"/>
          <w:color w:val="auto"/>
        </w:rPr>
        <w:t>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감소</w:t>
      </w:r>
    </w:p>
    <w:p w:rsidR="005E1DDC" w:rsidRDefault="005E1DDC" w:rsidP="00025B5A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캐릭터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다리에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늪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FE3427" w:rsidRDefault="00FE3427" w:rsidP="00FE3427">
      <w:pPr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5486400" cy="31432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427" w:rsidRDefault="00FE3427" w:rsidP="00FE3427">
      <w:pPr>
        <w:rPr>
          <w:color w:val="auto"/>
        </w:rPr>
      </w:pPr>
      <w:r>
        <w:rPr>
          <w:rFonts w:hint="eastAsia"/>
          <w:color w:val="auto"/>
        </w:rPr>
        <w:t>그림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2 </w:t>
      </w:r>
      <w:r>
        <w:rPr>
          <w:rFonts w:hint="eastAsia"/>
          <w:color w:val="auto"/>
        </w:rPr>
        <w:t>늪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예제</w:t>
      </w:r>
    </w:p>
    <w:p w:rsidR="00025B5A" w:rsidRDefault="00FE3427" w:rsidP="007B7A21">
      <w:r>
        <w:rPr>
          <w:color w:val="auto"/>
        </w:rPr>
        <w:tab/>
      </w:r>
      <w:r>
        <w:rPr>
          <w:rFonts w:hint="eastAsia"/>
          <w:color w:val="auto"/>
        </w:rPr>
        <w:t>늪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텍스처는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끈적한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초록색이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다리에서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흐르는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느낌을</w:t>
      </w:r>
      <w:r>
        <w:rPr>
          <w:rFonts w:hint="eastAsia"/>
          <w:color w:val="auto"/>
        </w:rPr>
        <w:t xml:space="preserve"> </w:t>
      </w:r>
      <w:r w:rsidR="008B70C4">
        <w:rPr>
          <w:rFonts w:hint="eastAsia"/>
          <w:color w:val="auto"/>
        </w:rPr>
        <w:t>적용한다</w:t>
      </w:r>
      <w:r w:rsidR="008B70C4">
        <w:rPr>
          <w:rFonts w:hint="eastAsia"/>
          <w:color w:val="auto"/>
        </w:rPr>
        <w:t>.</w:t>
      </w:r>
      <w:r w:rsidR="00025B5A">
        <w:br w:type="page"/>
      </w:r>
    </w:p>
    <w:p w:rsidR="00025B5A" w:rsidRDefault="00025B5A" w:rsidP="00025B5A">
      <w:pPr>
        <w:pStyle w:val="20"/>
        <w:ind w:firstLineChars="96" w:firstLine="283"/>
      </w:pPr>
      <w:bookmarkStart w:id="15" w:name="_Toc506640368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5"/>
    </w:p>
    <w:p w:rsidR="00025B5A" w:rsidRPr="009E7B8F" w:rsidRDefault="00335B5B" w:rsidP="00025B5A">
      <w:pPr>
        <w:pStyle w:val="af8"/>
        <w:numPr>
          <w:ilvl w:val="0"/>
          <w:numId w:val="41"/>
        </w:numPr>
        <w:ind w:leftChars="0"/>
        <w:rPr>
          <w:color w:val="00B0F0"/>
        </w:rPr>
      </w:pPr>
      <w:r>
        <w:rPr>
          <w:rFonts w:hint="eastAsia"/>
          <w:color w:val="00B0F0"/>
        </w:rPr>
        <w:t>공격</w:t>
      </w:r>
    </w:p>
    <w:p w:rsidR="00025B5A" w:rsidRDefault="00335B5B" w:rsidP="00025B5A">
      <w:pPr>
        <w:pStyle w:val="af8"/>
        <w:numPr>
          <w:ilvl w:val="1"/>
          <w:numId w:val="41"/>
        </w:numPr>
        <w:ind w:leftChars="0"/>
      </w:pPr>
      <w:r>
        <w:t>‘</w:t>
      </w:r>
      <w:r>
        <w:rPr>
          <w:rFonts w:hint="eastAsia"/>
        </w:rPr>
        <w:t>강타</w:t>
      </w:r>
      <w:r>
        <w:t>’</w:t>
      </w:r>
      <w:r>
        <w:rPr>
          <w:rFonts w:hint="eastAsia"/>
        </w:rPr>
        <w:t>스킬의</w:t>
      </w:r>
      <w:r>
        <w:rPr>
          <w:rFonts w:hint="eastAsia"/>
        </w:rPr>
        <w:t xml:space="preserve"> </w:t>
      </w:r>
      <w:r>
        <w:rPr>
          <w:rFonts w:hint="eastAsia"/>
        </w:rPr>
        <w:t>중심에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 xml:space="preserve">150%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</w:p>
    <w:p w:rsidR="00335B5B" w:rsidRDefault="00335B5B" w:rsidP="00025B5A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부위에</w:t>
      </w:r>
      <w:r>
        <w:rPr>
          <w:rFonts w:hint="eastAsia"/>
        </w:rPr>
        <w:t xml:space="preserve"> </w:t>
      </w:r>
      <w:r>
        <w:rPr>
          <w:rFonts w:hint="eastAsia"/>
        </w:rPr>
        <w:t>과녁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p w:rsidR="00025B5A" w:rsidRPr="009E7B8F" w:rsidRDefault="009E7B8F" w:rsidP="00025B5A">
      <w:pPr>
        <w:pStyle w:val="af8"/>
        <w:numPr>
          <w:ilvl w:val="0"/>
          <w:numId w:val="41"/>
        </w:numPr>
        <w:ind w:leftChars="0"/>
        <w:rPr>
          <w:color w:val="FF0000"/>
        </w:rPr>
      </w:pPr>
      <w:r w:rsidRPr="009E7B8F">
        <w:rPr>
          <w:rFonts w:hint="eastAsia"/>
          <w:color w:val="FF0000"/>
        </w:rPr>
        <w:t>강화</w:t>
      </w:r>
    </w:p>
    <w:p w:rsidR="00025B5A" w:rsidRDefault="00335B5B" w:rsidP="00025B5A">
      <w:pPr>
        <w:pStyle w:val="af8"/>
        <w:numPr>
          <w:ilvl w:val="1"/>
          <w:numId w:val="41"/>
        </w:numPr>
        <w:ind w:leftChars="0"/>
      </w:pPr>
      <w:r>
        <w:t>‘</w:t>
      </w:r>
      <w:r>
        <w:rPr>
          <w:rFonts w:hint="eastAsia"/>
        </w:rPr>
        <w:t>돌진</w:t>
      </w:r>
      <w:r>
        <w:t xml:space="preserve">’ </w:t>
      </w:r>
      <w:r>
        <w:rPr>
          <w:rFonts w:hint="eastAsia"/>
        </w:rPr>
        <w:t>스킬에</w:t>
      </w:r>
      <w:r>
        <w:rPr>
          <w:rFonts w:hint="eastAsia"/>
        </w:rPr>
        <w:t xml:space="preserve"> </w:t>
      </w:r>
      <w:r>
        <w:rPr>
          <w:rFonts w:hint="eastAsia"/>
        </w:rPr>
        <w:t>밀쳐진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돌진</w:t>
      </w:r>
      <w:r>
        <w:t xml:space="preserve">’ </w:t>
      </w: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쿨</w:t>
      </w:r>
      <w:r>
        <w:rPr>
          <w:rFonts w:hint="eastAsia"/>
        </w:rPr>
        <w:t xml:space="preserve"> </w:t>
      </w:r>
      <w:r>
        <w:rPr>
          <w:rFonts w:hint="eastAsia"/>
        </w:rPr>
        <w:t>타임</w:t>
      </w:r>
      <w:r>
        <w:rPr>
          <w:rFonts w:hint="eastAsia"/>
        </w:rPr>
        <w:t xml:space="preserve"> </w:t>
      </w:r>
      <w:r>
        <w:rPr>
          <w:rFonts w:hint="eastAsia"/>
        </w:rPr>
        <w:t>감소</w:t>
      </w:r>
    </w:p>
    <w:p w:rsidR="00335B5B" w:rsidRDefault="00335B5B" w:rsidP="00025B5A">
      <w:pPr>
        <w:pStyle w:val="af8"/>
        <w:numPr>
          <w:ilvl w:val="1"/>
          <w:numId w:val="41"/>
        </w:numPr>
        <w:ind w:leftChars="0"/>
      </w:pPr>
      <w:r>
        <w:t>1</w:t>
      </w:r>
      <w:r>
        <w:rPr>
          <w:rFonts w:hint="eastAsia"/>
        </w:rPr>
        <w:t>마리당</w:t>
      </w:r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감소</w:t>
      </w:r>
      <w:r>
        <w:rPr>
          <w:rFonts w:hint="eastAsia"/>
        </w:rPr>
        <w:t>(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 xml:space="preserve"> </w:t>
      </w:r>
      <w:r>
        <w:rPr>
          <w:rFonts w:hint="eastAsia"/>
        </w:rPr>
        <w:t>감소</w:t>
      </w:r>
      <w:r>
        <w:rPr>
          <w:rFonts w:hint="eastAsia"/>
        </w:rPr>
        <w:t>)</w:t>
      </w:r>
    </w:p>
    <w:p w:rsidR="00335B5B" w:rsidRDefault="00335B5B" w:rsidP="00025B5A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갑옷</w:t>
      </w:r>
      <w:r>
        <w:rPr>
          <w:rFonts w:hint="eastAsia"/>
        </w:rPr>
        <w:t>(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투구만</w:t>
      </w:r>
      <w:r>
        <w:rPr>
          <w:rFonts w:hint="eastAsia"/>
        </w:rPr>
        <w:t>)</w:t>
      </w:r>
      <w:r>
        <w:rPr>
          <w:rFonts w:hint="eastAsia"/>
        </w:rPr>
        <w:t>입은</w:t>
      </w:r>
      <w:r>
        <w:rPr>
          <w:rFonts w:hint="eastAsia"/>
        </w:rPr>
        <w:t xml:space="preserve">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025B5A" w:rsidRPr="009E7B8F" w:rsidRDefault="009E7B8F" w:rsidP="00025B5A">
      <w:pPr>
        <w:pStyle w:val="af8"/>
        <w:numPr>
          <w:ilvl w:val="0"/>
          <w:numId w:val="41"/>
        </w:numPr>
        <w:ind w:leftChars="0"/>
        <w:rPr>
          <w:color w:val="00B050"/>
        </w:rPr>
      </w:pPr>
      <w:r w:rsidRPr="009E7B8F">
        <w:rPr>
          <w:rFonts w:hint="eastAsia"/>
          <w:color w:val="00B050"/>
        </w:rPr>
        <w:t>추가</w:t>
      </w:r>
    </w:p>
    <w:p w:rsidR="00025B5A" w:rsidRDefault="00D92D76" w:rsidP="00025B5A">
      <w:pPr>
        <w:pStyle w:val="af8"/>
        <w:numPr>
          <w:ilvl w:val="1"/>
          <w:numId w:val="41"/>
        </w:numPr>
        <w:ind w:leftChars="0"/>
      </w:pPr>
      <w:r>
        <w:t>‘</w:t>
      </w:r>
      <w:r>
        <w:rPr>
          <w:rFonts w:hint="eastAsia"/>
        </w:rPr>
        <w:t>발도</w:t>
      </w:r>
      <w:r>
        <w:t xml:space="preserve">’ </w:t>
      </w:r>
      <w:r>
        <w:rPr>
          <w:rFonts w:hint="eastAsia"/>
        </w:rPr>
        <w:t>스킬에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출혈</w:t>
      </w:r>
      <w:r>
        <w:t>’</w:t>
      </w:r>
      <w:r>
        <w:rPr>
          <w:rFonts w:hint="eastAsia"/>
        </w:rPr>
        <w:t>효과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</w:p>
    <w:p w:rsidR="00D92D76" w:rsidRDefault="00D92D76" w:rsidP="00025B5A">
      <w:pPr>
        <w:pStyle w:val="af8"/>
        <w:numPr>
          <w:ilvl w:val="1"/>
          <w:numId w:val="41"/>
        </w:numPr>
        <w:ind w:leftChars="0"/>
      </w:pPr>
      <w:r>
        <w:t>‘</w:t>
      </w:r>
      <w:r>
        <w:rPr>
          <w:rFonts w:hint="eastAsia"/>
        </w:rPr>
        <w:t>출혈</w:t>
      </w:r>
      <w:r>
        <w:t xml:space="preserve">’ </w:t>
      </w:r>
      <w:r>
        <w:rPr>
          <w:rFonts w:hint="eastAsia"/>
        </w:rPr>
        <w:t>효과가</w:t>
      </w:r>
      <w:r>
        <w:rPr>
          <w:rFonts w:hint="eastAsia"/>
        </w:rPr>
        <w:t xml:space="preserve"> </w:t>
      </w:r>
      <w:r>
        <w:rPr>
          <w:rFonts w:hint="eastAsia"/>
        </w:rPr>
        <w:t>적용된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1%</w:t>
      </w:r>
      <w:r>
        <w:rPr>
          <w:rFonts w:hint="eastAsia"/>
        </w:rPr>
        <w:t>씩</w:t>
      </w:r>
      <w:r>
        <w:rPr>
          <w:rFonts w:hint="eastAsia"/>
        </w:rPr>
        <w:t xml:space="preserve"> </w:t>
      </w:r>
      <w:r>
        <w:rPr>
          <w:rFonts w:hint="eastAsia"/>
        </w:rPr>
        <w:t>감소</w:t>
      </w:r>
      <w:r>
        <w:rPr>
          <w:rFonts w:hint="eastAsia"/>
        </w:rPr>
        <w:t>(</w:t>
      </w:r>
      <w:r>
        <w:rPr>
          <w:rFonts w:hint="eastAsia"/>
        </w:rPr>
        <w:t>최대</w:t>
      </w:r>
      <w:r>
        <w:t xml:space="preserve"> 15</w:t>
      </w:r>
      <w:r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)</w:t>
      </w:r>
    </w:p>
    <w:p w:rsidR="00D92D76" w:rsidRPr="00025B5A" w:rsidRDefault="00D92D76" w:rsidP="00D92D76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붉은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t>‘</w:t>
      </w:r>
      <w:proofErr w:type="spellStart"/>
      <w:r>
        <w:rPr>
          <w:rFonts w:hint="eastAsia"/>
        </w:rPr>
        <w:t>사브르</w:t>
      </w:r>
      <w:proofErr w:type="spellEnd"/>
      <w:r>
        <w:t xml:space="preserve">’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D92D76" w:rsidRDefault="00025B5A" w:rsidP="00025B5A">
      <w:pPr>
        <w:spacing w:after="200"/>
      </w:pPr>
      <w:r>
        <w:t xml:space="preserve"> </w:t>
      </w:r>
      <w:r w:rsidR="00D92D76">
        <w:rPr>
          <w:noProof/>
        </w:rPr>
        <w:drawing>
          <wp:inline distT="0" distB="0" distL="0" distR="0" wp14:anchorId="39D0B5D4" wp14:editId="16DC604F">
            <wp:extent cx="5095875" cy="314511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07" cy="31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D76" w:rsidRDefault="00D92D76" w:rsidP="00025B5A">
      <w:pPr>
        <w:spacing w:after="20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3 </w:t>
      </w:r>
      <w:proofErr w:type="spellStart"/>
      <w:r>
        <w:rPr>
          <w:rFonts w:hint="eastAsia"/>
        </w:rPr>
        <w:t>사브르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DB3B84" w:rsidRDefault="00DB3B84">
      <w:pPr>
        <w:spacing w:after="200"/>
      </w:pPr>
      <w:r>
        <w:br w:type="page"/>
      </w:r>
    </w:p>
    <w:p w:rsidR="00DB3B84" w:rsidRDefault="00DB3B84" w:rsidP="00DB3B84">
      <w:pPr>
        <w:pStyle w:val="1"/>
      </w:pPr>
      <w:bookmarkStart w:id="16" w:name="_Toc506640369"/>
      <w:r>
        <w:rPr>
          <w:rFonts w:hint="eastAsia"/>
        </w:rPr>
        <w:lastRenderedPageBreak/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6"/>
    </w:p>
    <w:p w:rsidR="00DB3B84" w:rsidRDefault="00DB3B84" w:rsidP="00DB3B84">
      <w:pPr>
        <w:pStyle w:val="20"/>
        <w:ind w:firstLineChars="96" w:firstLine="283"/>
      </w:pPr>
      <w:bookmarkStart w:id="17" w:name="_Toc506640370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7"/>
    </w:p>
    <w:p w:rsidR="00DB3B84" w:rsidRDefault="00DB3B84" w:rsidP="00DB3B84">
      <w:pPr>
        <w:pStyle w:val="af8"/>
        <w:numPr>
          <w:ilvl w:val="0"/>
          <w:numId w:val="42"/>
        </w:numPr>
        <w:ind w:leftChars="0"/>
        <w:rPr>
          <w:color w:val="FF0000"/>
        </w:rPr>
      </w:pPr>
      <w:r w:rsidRPr="00E5375B">
        <w:rPr>
          <w:rFonts w:hint="eastAsia"/>
          <w:color w:val="FF0000"/>
        </w:rPr>
        <w:t>공격</w:t>
      </w:r>
    </w:p>
    <w:p w:rsidR="00DB3B84" w:rsidRPr="00573C29" w:rsidRDefault="00573C29" w:rsidP="00DB3B84">
      <w:pPr>
        <w:pStyle w:val="af8"/>
        <w:numPr>
          <w:ilvl w:val="1"/>
          <w:numId w:val="42"/>
        </w:numPr>
        <w:ind w:leftChars="0"/>
        <w:rPr>
          <w:color w:val="FF0000"/>
        </w:rPr>
      </w:pPr>
      <w:r>
        <w:rPr>
          <w:rFonts w:hint="eastAsia"/>
          <w:color w:val="auto"/>
        </w:rPr>
        <w:t>주변에서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몬스터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혹은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플레이어가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사망한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경우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점수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획득</w:t>
      </w:r>
    </w:p>
    <w:p w:rsidR="00573C29" w:rsidRPr="00573C29" w:rsidRDefault="00573C29" w:rsidP="00573C29">
      <w:pPr>
        <w:pStyle w:val="af8"/>
        <w:numPr>
          <w:ilvl w:val="1"/>
          <w:numId w:val="42"/>
        </w:numPr>
        <w:ind w:leftChars="0"/>
        <w:rPr>
          <w:color w:val="FF0000"/>
        </w:rPr>
      </w:pPr>
      <w:r>
        <w:rPr>
          <w:rFonts w:hint="eastAsia"/>
        </w:rPr>
        <w:t>점수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0.2 </w:t>
      </w:r>
      <w:r>
        <w:rPr>
          <w:rFonts w:hint="eastAsia"/>
        </w:rPr>
        <w:t>증가</w:t>
      </w:r>
      <w:r>
        <w:rPr>
          <w:rFonts w:hint="eastAsia"/>
        </w:rPr>
        <w:t>(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t>100</w:t>
      </w:r>
      <w:r>
        <w:rPr>
          <w:rFonts w:hint="eastAsia"/>
        </w:rPr>
        <w:t>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)</w:t>
      </w:r>
    </w:p>
    <w:p w:rsidR="00573C29" w:rsidRPr="00DC2F98" w:rsidRDefault="00573C29" w:rsidP="00573C29">
      <w:pPr>
        <w:pStyle w:val="af8"/>
        <w:numPr>
          <w:ilvl w:val="1"/>
          <w:numId w:val="42"/>
        </w:numPr>
        <w:ind w:leftChars="0"/>
        <w:rPr>
          <w:color w:val="FF0000"/>
        </w:rPr>
      </w:pP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수치의</w:t>
      </w:r>
      <w:r>
        <w:rPr>
          <w:rFonts w:hint="eastAsia"/>
        </w:rPr>
        <w:t xml:space="preserve"> </w:t>
      </w:r>
      <w:r>
        <w:rPr>
          <w:rFonts w:hint="eastAsia"/>
        </w:rPr>
        <w:t>점수를</w:t>
      </w:r>
      <w:r>
        <w:rPr>
          <w:rFonts w:hint="eastAsia"/>
        </w:rPr>
        <w:t xml:space="preserve"> </w:t>
      </w:r>
      <w:r>
        <w:rPr>
          <w:rFonts w:hint="eastAsia"/>
        </w:rPr>
        <w:t>획득하면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2</w:t>
      </w:r>
      <w:r>
        <w:t>0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>
        <w:rPr>
          <w:rFonts w:hint="eastAsia"/>
        </w:rPr>
        <w:t>(</w:t>
      </w:r>
      <w:r>
        <w:rPr>
          <w:rFonts w:hint="eastAsia"/>
        </w:rPr>
        <w:t>임의수치</w:t>
      </w:r>
      <w:r>
        <w:rPr>
          <w:rFonts w:hint="eastAsia"/>
        </w:rPr>
        <w:t>)</w:t>
      </w:r>
    </w:p>
    <w:p w:rsidR="00DC2F98" w:rsidRPr="004635FD" w:rsidRDefault="00DC2F98" w:rsidP="00573C29">
      <w:pPr>
        <w:pStyle w:val="af8"/>
        <w:numPr>
          <w:ilvl w:val="1"/>
          <w:numId w:val="42"/>
        </w:numPr>
        <w:ind w:leftChars="0"/>
        <w:rPr>
          <w:color w:val="FF0000"/>
        </w:rPr>
      </w:pPr>
      <w:r>
        <w:rPr>
          <w:rFonts w:hint="eastAsia"/>
        </w:rPr>
        <w:t>깃털</w:t>
      </w:r>
      <w:r>
        <w:rPr>
          <w:rFonts w:hint="eastAsia"/>
        </w:rPr>
        <w:t xml:space="preserve"> </w:t>
      </w:r>
      <w:r>
        <w:rPr>
          <w:rFonts w:hint="eastAsia"/>
        </w:rPr>
        <w:t>모자</w:t>
      </w:r>
      <w:r>
        <w:rPr>
          <w:rFonts w:hint="eastAsia"/>
        </w:rPr>
        <w:t xml:space="preserve"> </w:t>
      </w:r>
      <w:r>
        <w:rPr>
          <w:rFonts w:hint="eastAsia"/>
        </w:rPr>
        <w:t>착용</w:t>
      </w:r>
      <w:r>
        <w:rPr>
          <w:rFonts w:hint="eastAsia"/>
        </w:rPr>
        <w:t xml:space="preserve">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>(</w:t>
      </w:r>
      <w:r>
        <w:rPr>
          <w:rFonts w:hint="eastAsia"/>
        </w:rPr>
        <w:t>미정</w:t>
      </w:r>
      <w:r>
        <w:rPr>
          <w:rFonts w:hint="eastAsia"/>
        </w:rPr>
        <w:t>)</w:t>
      </w:r>
    </w:p>
    <w:p w:rsidR="004635FD" w:rsidRDefault="004635FD" w:rsidP="004635F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333875" cy="2643664"/>
            <wp:effectExtent l="0" t="0" r="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10" cy="26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FD" w:rsidRPr="004635FD" w:rsidRDefault="004635FD" w:rsidP="004635FD">
      <w:r w:rsidRPr="004635FD"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4 </w:t>
      </w:r>
      <w:proofErr w:type="spellStart"/>
      <w:r>
        <w:rPr>
          <w:rFonts w:hint="eastAsia"/>
        </w:rPr>
        <w:t>드래고니카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궁수</w:t>
      </w:r>
    </w:p>
    <w:p w:rsidR="00DB3B84" w:rsidRDefault="00DB3B84" w:rsidP="00DB3B84">
      <w:pPr>
        <w:pStyle w:val="af8"/>
        <w:numPr>
          <w:ilvl w:val="0"/>
          <w:numId w:val="42"/>
        </w:numPr>
        <w:ind w:leftChars="0"/>
        <w:rPr>
          <w:color w:val="00B0F0"/>
        </w:rPr>
      </w:pPr>
      <w:r w:rsidRPr="00E5375B">
        <w:rPr>
          <w:rFonts w:hint="eastAsia"/>
          <w:color w:val="00B0F0"/>
        </w:rPr>
        <w:t>방어</w:t>
      </w:r>
    </w:p>
    <w:p w:rsidR="00573C29" w:rsidRPr="00573C29" w:rsidRDefault="00573C29" w:rsidP="00573C29">
      <w:pPr>
        <w:pStyle w:val="af8"/>
        <w:numPr>
          <w:ilvl w:val="1"/>
          <w:numId w:val="42"/>
        </w:numPr>
        <w:ind w:leftChars="0"/>
        <w:rPr>
          <w:color w:val="00B0F0"/>
        </w:rPr>
      </w:pPr>
      <w:r>
        <w:rPr>
          <w:rFonts w:hint="eastAsia"/>
          <w:color w:val="auto"/>
        </w:rPr>
        <w:t>적에게</w:t>
      </w:r>
      <w:r>
        <w:rPr>
          <w:color w:val="auto"/>
        </w:rPr>
        <w:t xml:space="preserve"> 5</w:t>
      </w:r>
      <w:r>
        <w:rPr>
          <w:rFonts w:hint="eastAsia"/>
          <w:color w:val="auto"/>
        </w:rPr>
        <w:t>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받는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경우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회피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</w:t>
      </w:r>
      <w:r>
        <w:rPr>
          <w:rFonts w:hint="eastAsia"/>
          <w:color w:val="auto"/>
        </w:rPr>
        <w:t>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</w:p>
    <w:p w:rsidR="00573C29" w:rsidRPr="00DC2F98" w:rsidRDefault="00573C29" w:rsidP="00573C29">
      <w:pPr>
        <w:pStyle w:val="af8"/>
        <w:numPr>
          <w:ilvl w:val="1"/>
          <w:numId w:val="42"/>
        </w:numPr>
        <w:ind w:leftChars="0"/>
        <w:rPr>
          <w:color w:val="00B0F0"/>
        </w:rPr>
      </w:pPr>
      <w:r>
        <w:rPr>
          <w:rFonts w:hint="eastAsia"/>
        </w:rPr>
        <w:t>회피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1</w:t>
      </w:r>
      <w:r>
        <w:rPr>
          <w:rFonts w:hint="eastAsia"/>
        </w:rPr>
        <w:t>초간</w:t>
      </w:r>
      <w:r>
        <w:rPr>
          <w:rFonts w:hint="eastAsia"/>
        </w:rPr>
        <w:t xml:space="preserve"> </w:t>
      </w:r>
      <w:r>
        <w:rPr>
          <w:rFonts w:hint="eastAsia"/>
        </w:rPr>
        <w:t>피해</w:t>
      </w:r>
      <w:r>
        <w:rPr>
          <w:rFonts w:hint="eastAsia"/>
        </w:rPr>
        <w:t xml:space="preserve"> </w:t>
      </w:r>
      <w:r>
        <w:rPr>
          <w:rFonts w:hint="eastAsia"/>
        </w:rPr>
        <w:t>량</w:t>
      </w:r>
      <w:r>
        <w:rPr>
          <w:rFonts w:hint="eastAsia"/>
        </w:rPr>
        <w:t xml:space="preserve"> </w:t>
      </w:r>
      <w:r>
        <w:t xml:space="preserve">90% </w:t>
      </w:r>
      <w:r>
        <w:rPr>
          <w:rFonts w:hint="eastAsia"/>
        </w:rPr>
        <w:t>감소</w:t>
      </w:r>
      <w:r>
        <w:rPr>
          <w:rFonts w:hint="eastAsia"/>
        </w:rPr>
        <w:t>(</w:t>
      </w:r>
      <w:r>
        <w:rPr>
          <w:rFonts w:hint="eastAsia"/>
        </w:rPr>
        <w:t>임의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)</w:t>
      </w:r>
    </w:p>
    <w:p w:rsidR="00DC2F98" w:rsidRPr="00573C29" w:rsidRDefault="00DC2F98" w:rsidP="00573C29">
      <w:pPr>
        <w:pStyle w:val="af8"/>
        <w:numPr>
          <w:ilvl w:val="1"/>
          <w:numId w:val="42"/>
        </w:numPr>
        <w:ind w:leftChars="0"/>
        <w:rPr>
          <w:color w:val="00B0F0"/>
        </w:rPr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머리에</w:t>
      </w:r>
      <w:r>
        <w:rPr>
          <w:rFonts w:hint="eastAsia"/>
        </w:rPr>
        <w:t xml:space="preserve"> </w:t>
      </w:r>
      <w:r>
        <w:rPr>
          <w:rFonts w:hint="eastAsia"/>
        </w:rPr>
        <w:t>초록색</w:t>
      </w:r>
      <w:r>
        <w:rPr>
          <w:rFonts w:hint="eastAsia"/>
        </w:rPr>
        <w:t xml:space="preserve"> </w:t>
      </w:r>
      <w:r>
        <w:rPr>
          <w:rFonts w:hint="eastAsia"/>
        </w:rPr>
        <w:t>방패모양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p w:rsidR="00DB3B84" w:rsidRDefault="00DB3B84" w:rsidP="00DB3B84">
      <w:pPr>
        <w:pStyle w:val="af8"/>
        <w:numPr>
          <w:ilvl w:val="0"/>
          <w:numId w:val="42"/>
        </w:numPr>
        <w:ind w:leftChars="0"/>
        <w:rPr>
          <w:color w:val="00B0F0"/>
        </w:rPr>
      </w:pPr>
      <w:r w:rsidRPr="00E5375B">
        <w:rPr>
          <w:rFonts w:hint="eastAsia"/>
          <w:color w:val="00B0F0"/>
        </w:rPr>
        <w:t>속도</w:t>
      </w:r>
    </w:p>
    <w:p w:rsidR="00DB3B84" w:rsidRPr="00573C29" w:rsidRDefault="00573C29" w:rsidP="00DB3B84">
      <w:pPr>
        <w:pStyle w:val="af8"/>
        <w:numPr>
          <w:ilvl w:val="1"/>
          <w:numId w:val="42"/>
        </w:numPr>
        <w:ind w:leftChars="0"/>
      </w:pP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100% </w:t>
      </w:r>
      <w:r>
        <w:rPr>
          <w:rFonts w:hint="eastAsia"/>
          <w:color w:val="auto"/>
        </w:rPr>
        <w:t>증가</w:t>
      </w:r>
    </w:p>
    <w:p w:rsidR="00573C29" w:rsidRDefault="00573C29" w:rsidP="00DB3B84">
      <w:pPr>
        <w:pStyle w:val="af8"/>
        <w:numPr>
          <w:ilvl w:val="1"/>
          <w:numId w:val="42"/>
        </w:numPr>
        <w:ind w:leftChars="0"/>
      </w:pPr>
      <w:r>
        <w:rPr>
          <w:rFonts w:hint="eastAsia"/>
        </w:rPr>
        <w:t>일반</w:t>
      </w:r>
      <w: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감소</w:t>
      </w:r>
    </w:p>
    <w:p w:rsidR="00DC2F98" w:rsidRPr="00DB3B84" w:rsidRDefault="00DC2F98" w:rsidP="00DB3B84">
      <w:pPr>
        <w:pStyle w:val="af8"/>
        <w:numPr>
          <w:ilvl w:val="1"/>
          <w:numId w:val="42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머리에</w:t>
      </w:r>
      <w:r>
        <w:rPr>
          <w:rFonts w:hint="eastAsia"/>
        </w:rPr>
        <w:t xml:space="preserve"> </w:t>
      </w:r>
      <w:r>
        <w:rPr>
          <w:rFonts w:hint="eastAsia"/>
        </w:rPr>
        <w:t>번개모양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p w:rsidR="00F90FE7" w:rsidRDefault="00F90FE7" w:rsidP="009D1E91">
      <w:pPr>
        <w:pStyle w:val="20"/>
        <w:ind w:firstLineChars="96" w:firstLine="283"/>
      </w:pPr>
      <w:bookmarkStart w:id="18" w:name="_Toc506640371"/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8"/>
    </w:p>
    <w:p w:rsidR="00F90FE7" w:rsidRDefault="00F90FE7" w:rsidP="00F90FE7">
      <w:pPr>
        <w:pStyle w:val="af8"/>
        <w:numPr>
          <w:ilvl w:val="0"/>
          <w:numId w:val="43"/>
        </w:numPr>
        <w:ind w:leftChars="0"/>
        <w:rPr>
          <w:color w:val="00B050"/>
        </w:rPr>
      </w:pPr>
      <w:r w:rsidRPr="00F86924">
        <w:rPr>
          <w:rFonts w:hint="eastAsia"/>
          <w:color w:val="00B050"/>
        </w:rPr>
        <w:t>공격</w:t>
      </w:r>
    </w:p>
    <w:p w:rsidR="00532DBC" w:rsidRDefault="00F90FE7" w:rsidP="00532DBC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color w:val="auto"/>
        </w:rPr>
        <w:t>‘</w:t>
      </w:r>
      <w:r w:rsidR="00532DBC">
        <w:rPr>
          <w:rFonts w:hint="eastAsia"/>
          <w:color w:val="auto"/>
        </w:rPr>
        <w:t>대왕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화살</w:t>
      </w:r>
      <w:r w:rsidR="00532DBC">
        <w:rPr>
          <w:color w:val="auto"/>
        </w:rPr>
        <w:t>’</w:t>
      </w:r>
      <w:r w:rsidR="00532DBC">
        <w:rPr>
          <w:rFonts w:hint="eastAsia"/>
          <w:color w:val="auto"/>
        </w:rPr>
        <w:t>에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적중한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적의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수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만큼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다음</w:t>
      </w:r>
      <w:r w:rsidR="00532DBC">
        <w:rPr>
          <w:rFonts w:hint="eastAsia"/>
          <w:color w:val="auto"/>
        </w:rPr>
        <w:t xml:space="preserve"> </w:t>
      </w:r>
      <w:r w:rsidR="00532DBC">
        <w:rPr>
          <w:color w:val="auto"/>
        </w:rPr>
        <w:t>‘</w:t>
      </w:r>
      <w:r w:rsidR="00532DBC">
        <w:rPr>
          <w:rFonts w:hint="eastAsia"/>
          <w:color w:val="auto"/>
        </w:rPr>
        <w:t>대왕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화살</w:t>
      </w:r>
      <w:r w:rsidR="00532DBC">
        <w:rPr>
          <w:color w:val="auto"/>
        </w:rPr>
        <w:t>’</w:t>
      </w:r>
      <w:r w:rsidR="00532DBC">
        <w:rPr>
          <w:rFonts w:hint="eastAsia"/>
          <w:color w:val="auto"/>
        </w:rPr>
        <w:t>의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공격력</w:t>
      </w:r>
      <w:r w:rsidR="00532DBC">
        <w:rPr>
          <w:rFonts w:hint="eastAsia"/>
          <w:color w:val="auto"/>
        </w:rPr>
        <w:t xml:space="preserve"> </w:t>
      </w:r>
      <w:r w:rsidR="00532DBC">
        <w:rPr>
          <w:rFonts w:hint="eastAsia"/>
          <w:color w:val="auto"/>
        </w:rPr>
        <w:t>증가</w:t>
      </w:r>
    </w:p>
    <w:p w:rsidR="00532DBC" w:rsidRDefault="00532DBC" w:rsidP="00532DBC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적중한</w:t>
      </w:r>
      <w:r>
        <w:rPr>
          <w:rFonts w:hint="eastAsia"/>
          <w:color w:val="auto"/>
        </w:rPr>
        <w:t xml:space="preserve"> </w:t>
      </w:r>
      <w:proofErr w:type="spellStart"/>
      <w:r>
        <w:rPr>
          <w:rFonts w:hint="eastAsia"/>
          <w:color w:val="auto"/>
        </w:rPr>
        <w:t>미니언</w:t>
      </w:r>
      <w:proofErr w:type="spellEnd"/>
      <w:r>
        <w:rPr>
          <w:rFonts w:hint="eastAsia"/>
          <w:color w:val="auto"/>
        </w:rPr>
        <w:t>,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중립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몬스터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</w:t>
      </w:r>
      <w:r>
        <w:rPr>
          <w:rFonts w:hint="eastAsia"/>
          <w:color w:val="auto"/>
        </w:rPr>
        <w:t>기당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1%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최대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40%, 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532DBC" w:rsidRDefault="00532DBC" w:rsidP="00532DBC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적중한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플레이어</w:t>
      </w:r>
      <w:r>
        <w:rPr>
          <w:rFonts w:hint="eastAsia"/>
          <w:color w:val="auto"/>
        </w:rPr>
        <w:t xml:space="preserve"> 1</w:t>
      </w:r>
      <w:r>
        <w:rPr>
          <w:rFonts w:hint="eastAsia"/>
          <w:color w:val="auto"/>
        </w:rPr>
        <w:t>명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당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10%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9420E1" w:rsidRPr="009420E1" w:rsidRDefault="009420E1" w:rsidP="009420E1">
      <w:pPr>
        <w:pStyle w:val="af8"/>
        <w:numPr>
          <w:ilvl w:val="1"/>
          <w:numId w:val="43"/>
        </w:numPr>
        <w:ind w:leftChars="0"/>
        <w:rPr>
          <w:color w:val="auto"/>
        </w:rPr>
      </w:pPr>
      <w:proofErr w:type="spellStart"/>
      <w:r>
        <w:rPr>
          <w:rFonts w:hint="eastAsia"/>
          <w:color w:val="auto"/>
        </w:rPr>
        <w:t>컴파운드</w:t>
      </w:r>
      <w:proofErr w:type="spellEnd"/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보우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사용</w:t>
      </w:r>
    </w:p>
    <w:p w:rsidR="00F90FE7" w:rsidRDefault="00F90FE7" w:rsidP="00F90FE7">
      <w:pPr>
        <w:pStyle w:val="af8"/>
        <w:numPr>
          <w:ilvl w:val="0"/>
          <w:numId w:val="43"/>
        </w:numPr>
        <w:ind w:leftChars="0"/>
        <w:rPr>
          <w:color w:val="00B050"/>
        </w:rPr>
      </w:pPr>
      <w:r w:rsidRPr="00F86924">
        <w:rPr>
          <w:rFonts w:hint="eastAsia"/>
          <w:color w:val="00B050"/>
        </w:rPr>
        <w:t>강화</w:t>
      </w:r>
    </w:p>
    <w:p w:rsidR="00F90FE7" w:rsidRDefault="00F90FE7" w:rsidP="00F90FE7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color w:val="auto"/>
        </w:rPr>
        <w:t>‘</w:t>
      </w:r>
      <w:r w:rsidR="009420E1">
        <w:rPr>
          <w:rFonts w:hint="eastAsia"/>
          <w:color w:val="auto"/>
        </w:rPr>
        <w:t>부메랑</w:t>
      </w:r>
      <w:r w:rsidR="009420E1">
        <w:rPr>
          <w:rFonts w:hint="eastAsia"/>
          <w:color w:val="auto"/>
        </w:rPr>
        <w:t xml:space="preserve"> </w:t>
      </w:r>
      <w:r w:rsidR="009420E1">
        <w:rPr>
          <w:rFonts w:hint="eastAsia"/>
          <w:color w:val="auto"/>
        </w:rPr>
        <w:t>화살</w:t>
      </w:r>
      <w:r w:rsidR="009420E1">
        <w:rPr>
          <w:color w:val="auto"/>
        </w:rPr>
        <w:t>’</w:t>
      </w:r>
      <w:r w:rsidR="009420E1">
        <w:rPr>
          <w:rFonts w:hint="eastAsia"/>
          <w:color w:val="auto"/>
        </w:rPr>
        <w:t>이</w:t>
      </w:r>
      <w:r w:rsidR="009420E1">
        <w:rPr>
          <w:rFonts w:hint="eastAsia"/>
          <w:color w:val="auto"/>
        </w:rPr>
        <w:t xml:space="preserve"> </w:t>
      </w:r>
      <w:r w:rsidR="009420E1">
        <w:rPr>
          <w:rFonts w:hint="eastAsia"/>
          <w:color w:val="auto"/>
        </w:rPr>
        <w:t>돌아올</w:t>
      </w:r>
      <w:r w:rsidR="009420E1">
        <w:rPr>
          <w:rFonts w:hint="eastAsia"/>
          <w:color w:val="auto"/>
        </w:rPr>
        <w:t xml:space="preserve"> </w:t>
      </w:r>
      <w:r w:rsidR="009420E1">
        <w:rPr>
          <w:rFonts w:hint="eastAsia"/>
          <w:color w:val="auto"/>
        </w:rPr>
        <w:t>때</w:t>
      </w:r>
      <w:r w:rsidR="009420E1">
        <w:rPr>
          <w:rFonts w:hint="eastAsia"/>
          <w:color w:val="auto"/>
        </w:rPr>
        <w:t xml:space="preserve"> </w:t>
      </w:r>
      <w:r w:rsidR="009420E1">
        <w:rPr>
          <w:rFonts w:hint="eastAsia"/>
          <w:color w:val="auto"/>
        </w:rPr>
        <w:t>공격력</w:t>
      </w:r>
      <w:r w:rsidR="009420E1">
        <w:rPr>
          <w:rFonts w:hint="eastAsia"/>
          <w:color w:val="auto"/>
        </w:rPr>
        <w:t xml:space="preserve"> </w:t>
      </w:r>
      <w:r w:rsidR="009420E1">
        <w:rPr>
          <w:color w:val="auto"/>
        </w:rPr>
        <w:t xml:space="preserve">200% </w:t>
      </w:r>
      <w:r w:rsidR="009420E1">
        <w:rPr>
          <w:rFonts w:hint="eastAsia"/>
          <w:color w:val="auto"/>
        </w:rPr>
        <w:t>증가</w:t>
      </w:r>
    </w:p>
    <w:p w:rsidR="009420E1" w:rsidRPr="00F86924" w:rsidRDefault="00701DC4" w:rsidP="00F90FE7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color w:val="auto"/>
        </w:rPr>
        <w:t xml:space="preserve"> </w:t>
      </w:r>
      <w:r w:rsidR="009420E1">
        <w:rPr>
          <w:color w:val="auto"/>
        </w:rPr>
        <w:t>‘</w:t>
      </w:r>
      <w:proofErr w:type="spellStart"/>
      <w:r w:rsidR="009420E1">
        <w:rPr>
          <w:rFonts w:hint="eastAsia"/>
          <w:color w:val="auto"/>
        </w:rPr>
        <w:t>이누야샤</w:t>
      </w:r>
      <w:proofErr w:type="spellEnd"/>
      <w:r w:rsidR="009420E1">
        <w:rPr>
          <w:rFonts w:hint="eastAsia"/>
          <w:color w:val="auto"/>
        </w:rPr>
        <w:t>-</w:t>
      </w:r>
      <w:proofErr w:type="spellStart"/>
      <w:r w:rsidR="009420E1">
        <w:rPr>
          <w:rFonts w:hint="eastAsia"/>
          <w:color w:val="auto"/>
        </w:rPr>
        <w:t>비</w:t>
      </w:r>
      <w:r w:rsidR="00F57591">
        <w:rPr>
          <w:rFonts w:hint="eastAsia"/>
          <w:color w:val="auto"/>
        </w:rPr>
        <w:t>뢰</w:t>
      </w:r>
      <w:r w:rsidR="009420E1">
        <w:rPr>
          <w:rFonts w:hint="eastAsia"/>
          <w:color w:val="auto"/>
        </w:rPr>
        <w:t>골</w:t>
      </w:r>
      <w:proofErr w:type="spellEnd"/>
      <w:r w:rsidR="009420E1">
        <w:rPr>
          <w:color w:val="auto"/>
        </w:rPr>
        <w:t>’</w:t>
      </w:r>
      <w:r w:rsidR="009420E1">
        <w:rPr>
          <w:rFonts w:hint="eastAsia"/>
          <w:color w:val="auto"/>
        </w:rPr>
        <w:t>에</w:t>
      </w:r>
      <w:r w:rsidR="009420E1">
        <w:rPr>
          <w:rFonts w:hint="eastAsia"/>
          <w:color w:val="auto"/>
        </w:rPr>
        <w:t xml:space="preserve"> </w:t>
      </w:r>
      <w:r w:rsidR="009420E1">
        <w:rPr>
          <w:rFonts w:hint="eastAsia"/>
          <w:color w:val="auto"/>
        </w:rPr>
        <w:t>실만</w:t>
      </w:r>
      <w:r w:rsidR="009420E1">
        <w:rPr>
          <w:rFonts w:hint="eastAsia"/>
          <w:color w:val="auto"/>
        </w:rPr>
        <w:t xml:space="preserve"> </w:t>
      </w:r>
      <w:r w:rsidR="009420E1">
        <w:rPr>
          <w:rFonts w:hint="eastAsia"/>
          <w:color w:val="auto"/>
        </w:rPr>
        <w:t>연결한</w:t>
      </w:r>
      <w:r w:rsidR="009420E1">
        <w:rPr>
          <w:rFonts w:hint="eastAsia"/>
          <w:color w:val="auto"/>
        </w:rPr>
        <w:t xml:space="preserve"> </w:t>
      </w:r>
      <w:r w:rsidR="009420E1">
        <w:rPr>
          <w:rFonts w:hint="eastAsia"/>
          <w:color w:val="auto"/>
        </w:rPr>
        <w:t>형태</w:t>
      </w:r>
      <w:r>
        <w:rPr>
          <w:rFonts w:hint="eastAsia"/>
          <w:color w:val="auto"/>
        </w:rPr>
        <w:t>의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사용</w:t>
      </w:r>
    </w:p>
    <w:p w:rsidR="009D1E91" w:rsidRDefault="00F90FE7" w:rsidP="009D1E91">
      <w:pPr>
        <w:pStyle w:val="af8"/>
        <w:numPr>
          <w:ilvl w:val="0"/>
          <w:numId w:val="43"/>
        </w:numPr>
        <w:ind w:leftChars="0"/>
        <w:rPr>
          <w:color w:val="00B0F0"/>
        </w:rPr>
      </w:pPr>
      <w:r w:rsidRPr="00F86924">
        <w:rPr>
          <w:rFonts w:hint="eastAsia"/>
          <w:color w:val="00B0F0"/>
        </w:rPr>
        <w:t>추가</w:t>
      </w:r>
    </w:p>
    <w:p w:rsidR="009D1E91" w:rsidRDefault="000F747F" w:rsidP="009D1E91">
      <w:pPr>
        <w:pStyle w:val="af8"/>
        <w:numPr>
          <w:ilvl w:val="1"/>
          <w:numId w:val="43"/>
        </w:numPr>
        <w:ind w:leftChars="0"/>
      </w:pPr>
      <w:r>
        <w:t>‘</w:t>
      </w:r>
      <w:r>
        <w:rPr>
          <w:rFonts w:hint="eastAsia"/>
        </w:rPr>
        <w:t>부메랑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  <w:r>
        <w:t>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파열</w:t>
      </w:r>
      <w:r>
        <w:t xml:space="preserve">’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</w:p>
    <w:p w:rsidR="000F747F" w:rsidRPr="00C2397C" w:rsidRDefault="00C2397C" w:rsidP="00C2397C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플레이어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Albedo</w:t>
      </w:r>
      <w:r>
        <w:rPr>
          <w:rFonts w:hint="eastAsia"/>
          <w:color w:val="auto"/>
        </w:rPr>
        <w:t>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보라색</w:t>
      </w:r>
      <w:r>
        <w:rPr>
          <w:rFonts w:hint="eastAsia"/>
          <w:color w:val="auto"/>
        </w:rPr>
        <w:t>(</w:t>
      </w:r>
      <w:r>
        <w:rPr>
          <w:color w:val="auto"/>
        </w:rPr>
        <w:t>128, 65, 217)</w:t>
      </w:r>
      <w:r>
        <w:rPr>
          <w:rFonts w:hint="eastAsia"/>
          <w:color w:val="auto"/>
        </w:rPr>
        <w:t>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9D1E91" w:rsidRDefault="009D1E91">
      <w:pPr>
        <w:spacing w:after="200"/>
      </w:pPr>
      <w:r>
        <w:br w:type="page"/>
      </w:r>
    </w:p>
    <w:p w:rsidR="009D1E91" w:rsidRDefault="009D1E91" w:rsidP="009D1E91">
      <w:pPr>
        <w:pStyle w:val="20"/>
        <w:ind w:firstLineChars="96" w:firstLine="283"/>
      </w:pPr>
      <w:bookmarkStart w:id="19" w:name="_Toc506640372"/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9"/>
    </w:p>
    <w:p w:rsidR="008D78A0" w:rsidRDefault="008D78A0" w:rsidP="008D78A0">
      <w:pPr>
        <w:pStyle w:val="af8"/>
        <w:numPr>
          <w:ilvl w:val="0"/>
          <w:numId w:val="44"/>
        </w:numPr>
        <w:ind w:leftChars="0"/>
        <w:rPr>
          <w:color w:val="00B0F0"/>
        </w:rPr>
      </w:pPr>
      <w:r w:rsidRPr="00025B5A">
        <w:rPr>
          <w:rFonts w:hint="eastAsia"/>
          <w:color w:val="00B0F0"/>
        </w:rPr>
        <w:t>방어</w:t>
      </w:r>
    </w:p>
    <w:p w:rsidR="008D78A0" w:rsidRDefault="0076468D" w:rsidP="008D78A0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폭탄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화살</w:t>
      </w:r>
      <w:r>
        <w:rPr>
          <w:color w:val="auto"/>
        </w:rPr>
        <w:t>’</w:t>
      </w:r>
      <w:r>
        <w:rPr>
          <w:rFonts w:hint="eastAsia"/>
          <w:color w:val="auto"/>
        </w:rPr>
        <w:t>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적중한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수만큼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</w:p>
    <w:p w:rsidR="0076468D" w:rsidRDefault="0076468D" w:rsidP="0076468D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적중한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</w:t>
      </w:r>
      <w:r>
        <w:rPr>
          <w:rFonts w:hint="eastAsia"/>
          <w:color w:val="auto"/>
        </w:rPr>
        <w:t>마리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당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1.5</w:t>
      </w:r>
      <w:r>
        <w:rPr>
          <w:rFonts w:hint="eastAsia"/>
          <w:color w:val="auto"/>
        </w:rPr>
        <w:t>초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동안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1%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임의수치</w:t>
      </w:r>
      <w:r>
        <w:rPr>
          <w:rFonts w:hint="eastAsia"/>
          <w:color w:val="auto"/>
        </w:rPr>
        <w:t>)</w:t>
      </w:r>
    </w:p>
    <w:p w:rsidR="0004022D" w:rsidRPr="0004022D" w:rsidRDefault="0004022D" w:rsidP="0004022D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캐릭터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전체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돌</w:t>
      </w:r>
      <w:r>
        <w:rPr>
          <w:color w:val="auto"/>
        </w:rPr>
        <w:t>(</w:t>
      </w:r>
      <w:r>
        <w:rPr>
          <w:rFonts w:hint="eastAsia"/>
          <w:color w:val="auto"/>
        </w:rPr>
        <w:t>혹은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철</w:t>
      </w:r>
      <w:r>
        <w:rPr>
          <w:rFonts w:hint="eastAsia"/>
          <w:color w:val="auto"/>
        </w:rPr>
        <w:t>)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8D78A0" w:rsidRDefault="008D78A0" w:rsidP="008D78A0">
      <w:pPr>
        <w:pStyle w:val="af8"/>
        <w:numPr>
          <w:ilvl w:val="0"/>
          <w:numId w:val="44"/>
        </w:numPr>
        <w:ind w:leftChars="0"/>
        <w:rPr>
          <w:color w:val="00B050"/>
        </w:rPr>
      </w:pPr>
      <w:r w:rsidRPr="00025B5A">
        <w:rPr>
          <w:rFonts w:hint="eastAsia"/>
          <w:color w:val="00B050"/>
        </w:rPr>
        <w:t>속도</w:t>
      </w:r>
    </w:p>
    <w:p w:rsidR="008D78A0" w:rsidRDefault="00F74EA9" w:rsidP="008D78A0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폭탄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화살</w:t>
      </w:r>
      <w:r>
        <w:rPr>
          <w:color w:val="auto"/>
        </w:rPr>
        <w:t>’</w:t>
      </w:r>
      <w:r>
        <w:rPr>
          <w:rFonts w:hint="eastAsia"/>
          <w:color w:val="auto"/>
        </w:rPr>
        <w:t>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플레이어가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적중한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경우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1%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최대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15%, 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537290" w:rsidRPr="001D72D5" w:rsidRDefault="00F74EA9" w:rsidP="008D78A0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바나나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사용</w:t>
      </w:r>
    </w:p>
    <w:p w:rsidR="008D78A0" w:rsidRDefault="008D78A0" w:rsidP="008D78A0">
      <w:pPr>
        <w:pStyle w:val="af8"/>
        <w:numPr>
          <w:ilvl w:val="0"/>
          <w:numId w:val="44"/>
        </w:numPr>
        <w:ind w:leftChars="0"/>
        <w:rPr>
          <w:color w:val="00B0F0"/>
        </w:rPr>
      </w:pPr>
      <w:r>
        <w:rPr>
          <w:rFonts w:hint="eastAsia"/>
          <w:color w:val="00B0F0"/>
        </w:rPr>
        <w:t>강화</w:t>
      </w:r>
    </w:p>
    <w:p w:rsidR="008D78A0" w:rsidRDefault="00062459" w:rsidP="008D78A0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톱날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화살</w:t>
      </w:r>
      <w:r>
        <w:rPr>
          <w:color w:val="auto"/>
        </w:rPr>
        <w:t>’</w:t>
      </w:r>
      <w:r>
        <w:rPr>
          <w:rFonts w:hint="eastAsia"/>
          <w:color w:val="auto"/>
        </w:rPr>
        <w:t>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속도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및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이동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거리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2</w:t>
      </w:r>
      <w:r>
        <w:rPr>
          <w:rFonts w:hint="eastAsia"/>
          <w:color w:val="auto"/>
        </w:rPr>
        <w:t>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</w:p>
    <w:p w:rsidR="00062459" w:rsidRPr="008D78A0" w:rsidRDefault="00062459" w:rsidP="008D78A0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캐릭터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전체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가시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혹은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철조망</w:t>
      </w:r>
      <w:r>
        <w:rPr>
          <w:rFonts w:hint="eastAsia"/>
          <w:color w:val="auto"/>
        </w:rPr>
        <w:t>)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8D78A0" w:rsidRDefault="008D78A0">
      <w:pPr>
        <w:spacing w:after="200"/>
      </w:pPr>
      <w:r>
        <w:br w:type="page"/>
      </w:r>
    </w:p>
    <w:p w:rsidR="008D78A0" w:rsidRDefault="008D78A0" w:rsidP="008D78A0">
      <w:pPr>
        <w:pStyle w:val="20"/>
        <w:ind w:firstLineChars="96" w:firstLine="283"/>
      </w:pPr>
      <w:bookmarkStart w:id="20" w:name="_Toc506640373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0"/>
    </w:p>
    <w:p w:rsidR="008D78A0" w:rsidRPr="009E7B8F" w:rsidRDefault="008D78A0" w:rsidP="008D78A0">
      <w:pPr>
        <w:pStyle w:val="af8"/>
        <w:numPr>
          <w:ilvl w:val="0"/>
          <w:numId w:val="45"/>
        </w:numPr>
        <w:ind w:leftChars="0"/>
        <w:rPr>
          <w:color w:val="00B0F0"/>
        </w:rPr>
      </w:pPr>
      <w:r>
        <w:rPr>
          <w:rFonts w:hint="eastAsia"/>
          <w:color w:val="00B0F0"/>
        </w:rPr>
        <w:t>공격</w:t>
      </w:r>
    </w:p>
    <w:p w:rsidR="00C21C2C" w:rsidRDefault="0044108C" w:rsidP="008D78A0">
      <w:pPr>
        <w:pStyle w:val="af8"/>
        <w:numPr>
          <w:ilvl w:val="1"/>
          <w:numId w:val="45"/>
        </w:numPr>
        <w:ind w:leftChars="0"/>
      </w:pPr>
      <w:r>
        <w:t>‘</w:t>
      </w:r>
      <w:r>
        <w:rPr>
          <w:rFonts w:hint="eastAsia"/>
        </w:rPr>
        <w:t>폭탄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  <w:r>
        <w:t xml:space="preserve">’ </w:t>
      </w: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중심에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 xml:space="preserve">150%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</w:p>
    <w:p w:rsidR="008D78A0" w:rsidRDefault="00C21C2C" w:rsidP="008D78A0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부위에</w:t>
      </w:r>
      <w:r>
        <w:rPr>
          <w:rFonts w:hint="eastAsia"/>
        </w:rPr>
        <w:t xml:space="preserve"> </w:t>
      </w:r>
      <w:r>
        <w:rPr>
          <w:rFonts w:hint="eastAsia"/>
        </w:rPr>
        <w:t>과녁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p w:rsidR="008D78A0" w:rsidRPr="009E7B8F" w:rsidRDefault="008D78A0" w:rsidP="008D78A0">
      <w:pPr>
        <w:pStyle w:val="af8"/>
        <w:numPr>
          <w:ilvl w:val="0"/>
          <w:numId w:val="45"/>
        </w:numPr>
        <w:ind w:leftChars="0"/>
        <w:rPr>
          <w:color w:val="FF0000"/>
        </w:rPr>
      </w:pPr>
      <w:r w:rsidRPr="009E7B8F">
        <w:rPr>
          <w:rFonts w:hint="eastAsia"/>
          <w:color w:val="FF0000"/>
        </w:rPr>
        <w:t>강화</w:t>
      </w:r>
    </w:p>
    <w:p w:rsidR="00C93033" w:rsidRDefault="008D78A0" w:rsidP="00C93033">
      <w:pPr>
        <w:pStyle w:val="af8"/>
        <w:numPr>
          <w:ilvl w:val="1"/>
          <w:numId w:val="45"/>
        </w:numPr>
        <w:ind w:leftChars="0"/>
      </w:pPr>
      <w:r>
        <w:t>‘</w:t>
      </w:r>
      <w:r w:rsidR="00C93033">
        <w:rPr>
          <w:rFonts w:hint="eastAsia"/>
        </w:rPr>
        <w:t>대왕</w:t>
      </w:r>
      <w:r w:rsidR="00C93033">
        <w:rPr>
          <w:rFonts w:hint="eastAsia"/>
        </w:rPr>
        <w:t xml:space="preserve"> </w:t>
      </w:r>
      <w:r w:rsidR="00C93033">
        <w:rPr>
          <w:rFonts w:hint="eastAsia"/>
        </w:rPr>
        <w:t>화살</w:t>
      </w:r>
      <w:r w:rsidR="00C93033">
        <w:t>’</w:t>
      </w:r>
      <w:r w:rsidR="00C93033">
        <w:rPr>
          <w:rFonts w:hint="eastAsia"/>
        </w:rPr>
        <w:t>의</w:t>
      </w:r>
      <w:r w:rsidR="00C93033">
        <w:t xml:space="preserve"> ‘</w:t>
      </w:r>
      <w:r w:rsidR="00C93033">
        <w:rPr>
          <w:rFonts w:hint="eastAsia"/>
        </w:rPr>
        <w:t>감속</w:t>
      </w:r>
      <w:r w:rsidR="00C93033">
        <w:t xml:space="preserve">’ </w:t>
      </w:r>
      <w:r w:rsidR="00C93033">
        <w:rPr>
          <w:rFonts w:hint="eastAsia"/>
        </w:rPr>
        <w:t>수치를</w:t>
      </w:r>
      <w:r w:rsidR="00C93033">
        <w:rPr>
          <w:rFonts w:hint="eastAsia"/>
        </w:rPr>
        <w:t xml:space="preserve"> </w:t>
      </w:r>
      <w:r w:rsidR="00C93033">
        <w:t>30%</w:t>
      </w:r>
      <w:r w:rsidR="00C93033">
        <w:rPr>
          <w:rFonts w:hint="eastAsia"/>
        </w:rPr>
        <w:t>에서</w:t>
      </w:r>
      <w:r w:rsidR="00C93033">
        <w:rPr>
          <w:rFonts w:hint="eastAsia"/>
        </w:rPr>
        <w:t xml:space="preserve"> </w:t>
      </w:r>
      <w:r w:rsidR="00C93033">
        <w:t>50%</w:t>
      </w:r>
      <w:r w:rsidR="00C93033">
        <w:rPr>
          <w:rFonts w:hint="eastAsia"/>
        </w:rPr>
        <w:t>로</w:t>
      </w:r>
      <w:r w:rsidR="00C93033">
        <w:rPr>
          <w:rFonts w:hint="eastAsia"/>
        </w:rPr>
        <w:t xml:space="preserve"> </w:t>
      </w:r>
      <w:r w:rsidR="00C93033">
        <w:rPr>
          <w:rFonts w:hint="eastAsia"/>
        </w:rPr>
        <w:t>증가</w:t>
      </w:r>
    </w:p>
    <w:p w:rsidR="00C93033" w:rsidRDefault="008B33FE" w:rsidP="00C93033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효과의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제한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  <w:r>
        <w:rPr>
          <w:rFonts w:hint="eastAsia"/>
        </w:rPr>
        <w:t>(</w:t>
      </w:r>
      <w:r>
        <w:t>3</w:t>
      </w:r>
      <w:r>
        <w:rPr>
          <w:rFonts w:hint="eastAsia"/>
        </w:rPr>
        <w:t>명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무제한</w:t>
      </w:r>
      <w:r>
        <w:rPr>
          <w:rFonts w:hint="eastAsia"/>
        </w:rPr>
        <w:t>)</w:t>
      </w:r>
    </w:p>
    <w:p w:rsidR="008B33FE" w:rsidRDefault="00691EDC" w:rsidP="00C93033">
      <w:pPr>
        <w:pStyle w:val="af8"/>
        <w:numPr>
          <w:ilvl w:val="1"/>
          <w:numId w:val="45"/>
        </w:numPr>
        <w:ind w:leftChars="0"/>
      </w:pPr>
      <w:r>
        <w:t>‘</w:t>
      </w:r>
      <w:proofErr w:type="spellStart"/>
      <w:r>
        <w:rPr>
          <w:rFonts w:hint="eastAsia"/>
        </w:rPr>
        <w:t>젤다의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전설</w:t>
      </w:r>
      <w:r>
        <w:rPr>
          <w:rFonts w:hint="eastAsia"/>
        </w:rPr>
        <w:t>-</w:t>
      </w:r>
      <w:r>
        <w:rPr>
          <w:rFonts w:hint="eastAsia"/>
        </w:rPr>
        <w:t>링크</w:t>
      </w:r>
      <w:r>
        <w:t xml:space="preserve">’ </w:t>
      </w:r>
      <w:r>
        <w:rPr>
          <w:rFonts w:hint="eastAsia"/>
        </w:rPr>
        <w:t>요정</w:t>
      </w:r>
      <w:r>
        <w:rPr>
          <w:rFonts w:hint="eastAsia"/>
        </w:rPr>
        <w:t xml:space="preserve"> </w:t>
      </w:r>
      <w:r>
        <w:rPr>
          <w:rFonts w:hint="eastAsia"/>
        </w:rPr>
        <w:t>옷</w:t>
      </w:r>
      <w:r>
        <w:rPr>
          <w:rFonts w:hint="eastAsia"/>
        </w:rPr>
        <w:t xml:space="preserve"> </w:t>
      </w:r>
      <w:r>
        <w:rPr>
          <w:rFonts w:hint="eastAsia"/>
        </w:rPr>
        <w:t>입은</w:t>
      </w:r>
      <w:r>
        <w:rPr>
          <w:rFonts w:hint="eastAsia"/>
        </w:rPr>
        <w:t xml:space="preserve">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2306A2" w:rsidRDefault="002306A2" w:rsidP="002306A2">
      <w:pPr>
        <w:ind w:firstLine="400"/>
      </w:pPr>
      <w:r>
        <w:rPr>
          <w:noProof/>
        </w:rPr>
        <w:drawing>
          <wp:inline distT="0" distB="0" distL="0" distR="0">
            <wp:extent cx="4219575" cy="3164681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04" cy="316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6A2" w:rsidRDefault="002306A2" w:rsidP="002306A2">
      <w:pPr>
        <w:ind w:firstLine="40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5 </w:t>
      </w:r>
      <w:proofErr w:type="spellStart"/>
      <w:r>
        <w:rPr>
          <w:rFonts w:hint="eastAsia"/>
        </w:rPr>
        <w:t>젤다의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링크</w:t>
      </w:r>
    </w:p>
    <w:p w:rsidR="008D78A0" w:rsidRPr="009E7B8F" w:rsidRDefault="008D78A0" w:rsidP="008D78A0">
      <w:pPr>
        <w:pStyle w:val="af8"/>
        <w:numPr>
          <w:ilvl w:val="0"/>
          <w:numId w:val="45"/>
        </w:numPr>
        <w:ind w:leftChars="0"/>
        <w:rPr>
          <w:color w:val="00B050"/>
        </w:rPr>
      </w:pPr>
      <w:r w:rsidRPr="009E7B8F">
        <w:rPr>
          <w:rFonts w:hint="eastAsia"/>
          <w:color w:val="00B050"/>
        </w:rPr>
        <w:t>추가</w:t>
      </w:r>
    </w:p>
    <w:p w:rsidR="00350139" w:rsidRDefault="00350139" w:rsidP="002B182E">
      <w:pPr>
        <w:pStyle w:val="af8"/>
        <w:numPr>
          <w:ilvl w:val="1"/>
          <w:numId w:val="45"/>
        </w:numPr>
        <w:ind w:leftChars="0"/>
      </w:pPr>
      <w:r>
        <w:t>‘</w:t>
      </w:r>
      <w:r>
        <w:rPr>
          <w:rFonts w:hint="eastAsia"/>
        </w:rPr>
        <w:t>폭탄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  <w:r>
        <w:t xml:space="preserve">’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증가</w:t>
      </w:r>
    </w:p>
    <w:p w:rsidR="002B182E" w:rsidRDefault="008D78A0" w:rsidP="002B182E">
      <w:pPr>
        <w:pStyle w:val="af8"/>
        <w:numPr>
          <w:ilvl w:val="1"/>
          <w:numId w:val="45"/>
        </w:numPr>
        <w:ind w:leftChars="0"/>
      </w:pPr>
      <w:r>
        <w:t>‘</w:t>
      </w:r>
      <w:r w:rsidR="002B182E">
        <w:rPr>
          <w:rFonts w:hint="eastAsia"/>
        </w:rPr>
        <w:t>출혈</w:t>
      </w:r>
      <w:r w:rsidR="002B182E">
        <w:t xml:space="preserve">’ </w:t>
      </w:r>
      <w:r w:rsidR="002B182E">
        <w:rPr>
          <w:rFonts w:hint="eastAsia"/>
        </w:rPr>
        <w:t>상태의</w:t>
      </w:r>
      <w:r w:rsidR="002B182E">
        <w:rPr>
          <w:rFonts w:hint="eastAsia"/>
        </w:rPr>
        <w:t xml:space="preserve"> </w:t>
      </w:r>
      <w:r w:rsidR="002B182E">
        <w:rPr>
          <w:rFonts w:hint="eastAsia"/>
        </w:rPr>
        <w:t>적에게</w:t>
      </w:r>
      <w:r w:rsidR="002B182E">
        <w:rPr>
          <w:rFonts w:hint="eastAsia"/>
        </w:rPr>
        <w:t xml:space="preserve"> </w:t>
      </w:r>
      <w:r w:rsidR="002B182E">
        <w:t>‘</w:t>
      </w:r>
      <w:r w:rsidR="002B182E">
        <w:rPr>
          <w:rFonts w:hint="eastAsia"/>
        </w:rPr>
        <w:t>폭탄</w:t>
      </w:r>
      <w:r w:rsidR="002B182E">
        <w:rPr>
          <w:rFonts w:hint="eastAsia"/>
        </w:rPr>
        <w:t xml:space="preserve"> </w:t>
      </w:r>
      <w:r w:rsidR="002B182E">
        <w:rPr>
          <w:rFonts w:hint="eastAsia"/>
        </w:rPr>
        <w:t>화살</w:t>
      </w:r>
      <w:r w:rsidR="002B182E">
        <w:t>’</w:t>
      </w:r>
      <w:r w:rsidR="002B182E">
        <w:rPr>
          <w:rFonts w:hint="eastAsia"/>
        </w:rPr>
        <w:t xml:space="preserve"> </w:t>
      </w:r>
      <w:r w:rsidR="002B182E">
        <w:rPr>
          <w:rFonts w:hint="eastAsia"/>
        </w:rPr>
        <w:t>적중</w:t>
      </w:r>
      <w:r w:rsidR="002B182E">
        <w:rPr>
          <w:rFonts w:hint="eastAsia"/>
        </w:rPr>
        <w:t xml:space="preserve"> </w:t>
      </w:r>
      <w:r w:rsidR="002B182E">
        <w:rPr>
          <w:rFonts w:hint="eastAsia"/>
        </w:rPr>
        <w:t>시</w:t>
      </w:r>
      <w:r w:rsidR="002B182E">
        <w:rPr>
          <w:rFonts w:hint="eastAsia"/>
        </w:rPr>
        <w:t xml:space="preserve"> </w:t>
      </w:r>
      <w:r w:rsidR="002B182E">
        <w:t>1.5</w:t>
      </w:r>
      <w:r w:rsidR="002B182E">
        <w:rPr>
          <w:rFonts w:hint="eastAsia"/>
        </w:rPr>
        <w:t>초</w:t>
      </w:r>
      <w:r w:rsidR="002B182E">
        <w:rPr>
          <w:rFonts w:hint="eastAsia"/>
        </w:rPr>
        <w:t xml:space="preserve"> </w:t>
      </w:r>
      <w:r w:rsidR="002B182E">
        <w:rPr>
          <w:rFonts w:hint="eastAsia"/>
        </w:rPr>
        <w:t>간</w:t>
      </w:r>
      <w:r w:rsidR="002B182E">
        <w:rPr>
          <w:rFonts w:hint="eastAsia"/>
        </w:rPr>
        <w:t xml:space="preserve"> </w:t>
      </w:r>
      <w:r w:rsidR="002B182E">
        <w:t>‘</w:t>
      </w:r>
      <w:r w:rsidR="002B182E">
        <w:rPr>
          <w:rFonts w:hint="eastAsia"/>
        </w:rPr>
        <w:t>기절</w:t>
      </w:r>
      <w:r w:rsidR="002B182E">
        <w:t>’</w:t>
      </w:r>
      <w:r w:rsidR="002B182E">
        <w:rPr>
          <w:rFonts w:hint="eastAsia"/>
        </w:rPr>
        <w:t>효과</w:t>
      </w:r>
      <w:r w:rsidR="002B182E">
        <w:rPr>
          <w:rFonts w:hint="eastAsia"/>
        </w:rPr>
        <w:t xml:space="preserve"> </w:t>
      </w:r>
      <w:r w:rsidR="002B182E">
        <w:rPr>
          <w:rFonts w:hint="eastAsia"/>
        </w:rPr>
        <w:t>적용</w:t>
      </w:r>
    </w:p>
    <w:p w:rsidR="002B182E" w:rsidRPr="002B182E" w:rsidRDefault="002B182E" w:rsidP="002B182E">
      <w:pPr>
        <w:pStyle w:val="af8"/>
        <w:numPr>
          <w:ilvl w:val="1"/>
          <w:numId w:val="45"/>
        </w:numPr>
        <w:ind w:leftChars="0"/>
      </w:pPr>
      <w:r>
        <w:t>‘</w:t>
      </w:r>
      <w:r>
        <w:rPr>
          <w:rFonts w:hint="eastAsia"/>
        </w:rPr>
        <w:t>W</w:t>
      </w:r>
      <w:r>
        <w:t>OW-</w:t>
      </w:r>
      <w:proofErr w:type="spellStart"/>
      <w:r>
        <w:rPr>
          <w:rFonts w:hint="eastAsia"/>
        </w:rPr>
        <w:t>일리단</w:t>
      </w:r>
      <w:proofErr w:type="spellEnd"/>
      <w:r>
        <w:t>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무기로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531C8C" w:rsidRDefault="00531C8C">
      <w:pPr>
        <w:spacing w:after="200"/>
      </w:pPr>
      <w:r>
        <w:br w:type="page"/>
      </w:r>
    </w:p>
    <w:p w:rsidR="00531C8C" w:rsidRDefault="00531C8C" w:rsidP="00531C8C">
      <w:pPr>
        <w:pStyle w:val="1"/>
      </w:pPr>
      <w:bookmarkStart w:id="21" w:name="_Toc506640374"/>
      <w:r>
        <w:rPr>
          <w:rFonts w:hint="eastAsia"/>
        </w:rPr>
        <w:lastRenderedPageBreak/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1"/>
    </w:p>
    <w:p w:rsidR="00531C8C" w:rsidRDefault="00531C8C" w:rsidP="00531C8C">
      <w:pPr>
        <w:pStyle w:val="20"/>
        <w:ind w:firstLineChars="96" w:firstLine="283"/>
      </w:pPr>
      <w:bookmarkStart w:id="22" w:name="_Toc506640375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2"/>
    </w:p>
    <w:p w:rsidR="00531C8C" w:rsidRDefault="00531C8C" w:rsidP="00531C8C">
      <w:pPr>
        <w:pStyle w:val="af8"/>
        <w:numPr>
          <w:ilvl w:val="0"/>
          <w:numId w:val="42"/>
        </w:numPr>
        <w:ind w:leftChars="0"/>
        <w:rPr>
          <w:color w:val="FF0000"/>
        </w:rPr>
      </w:pPr>
      <w:r w:rsidRPr="00E5375B">
        <w:rPr>
          <w:rFonts w:hint="eastAsia"/>
          <w:color w:val="FF0000"/>
        </w:rPr>
        <w:t>공격</w:t>
      </w:r>
    </w:p>
    <w:p w:rsidR="00531C8C" w:rsidRPr="009D45AF" w:rsidRDefault="00531C8C" w:rsidP="00531C8C">
      <w:pPr>
        <w:pStyle w:val="af8"/>
        <w:numPr>
          <w:ilvl w:val="1"/>
          <w:numId w:val="42"/>
        </w:numPr>
        <w:ind w:leftChars="0"/>
        <w:rPr>
          <w:color w:val="FF0000"/>
        </w:rPr>
      </w:pPr>
      <w:r>
        <w:rPr>
          <w:color w:val="auto"/>
        </w:rPr>
        <w:t>‘</w:t>
      </w:r>
      <w:r w:rsidR="009D45AF">
        <w:rPr>
          <w:rFonts w:hint="eastAsia"/>
          <w:color w:val="auto"/>
        </w:rPr>
        <w:t>빨간</w:t>
      </w:r>
      <w:r w:rsidR="009D45AF">
        <w:rPr>
          <w:rFonts w:hint="eastAsia"/>
          <w:color w:val="auto"/>
        </w:rPr>
        <w:t xml:space="preserve"> </w:t>
      </w:r>
      <w:r w:rsidR="009D45AF">
        <w:rPr>
          <w:rFonts w:hint="eastAsia"/>
          <w:color w:val="auto"/>
        </w:rPr>
        <w:t>펜</w:t>
      </w:r>
      <w:r w:rsidR="009D45AF">
        <w:rPr>
          <w:color w:val="auto"/>
        </w:rPr>
        <w:t>’</w:t>
      </w:r>
      <w:r w:rsidR="009D45AF">
        <w:rPr>
          <w:rFonts w:hint="eastAsia"/>
          <w:color w:val="auto"/>
        </w:rPr>
        <w:t>스킬</w:t>
      </w:r>
      <w:r w:rsidR="009D45AF">
        <w:rPr>
          <w:rFonts w:hint="eastAsia"/>
          <w:color w:val="auto"/>
        </w:rPr>
        <w:t xml:space="preserve"> </w:t>
      </w:r>
      <w:r w:rsidR="009D45AF">
        <w:rPr>
          <w:rFonts w:hint="eastAsia"/>
          <w:color w:val="auto"/>
        </w:rPr>
        <w:t>공격력</w:t>
      </w:r>
      <w:r w:rsidR="009D45AF">
        <w:rPr>
          <w:rFonts w:hint="eastAsia"/>
          <w:color w:val="auto"/>
        </w:rPr>
        <w:t xml:space="preserve"> </w:t>
      </w:r>
      <w:r w:rsidR="009D45AF">
        <w:rPr>
          <w:color w:val="auto"/>
        </w:rPr>
        <w:t xml:space="preserve">30% </w:t>
      </w:r>
      <w:r w:rsidR="009D45AF">
        <w:rPr>
          <w:rFonts w:hint="eastAsia"/>
          <w:color w:val="auto"/>
        </w:rPr>
        <w:t>증가</w:t>
      </w:r>
    </w:p>
    <w:p w:rsidR="009D45AF" w:rsidRPr="009D45AF" w:rsidRDefault="009D45AF" w:rsidP="00531C8C">
      <w:pPr>
        <w:pStyle w:val="af8"/>
        <w:numPr>
          <w:ilvl w:val="1"/>
          <w:numId w:val="42"/>
        </w:numPr>
        <w:ind w:leftChars="0"/>
        <w:rPr>
          <w:color w:val="FF0000"/>
        </w:rPr>
      </w:pPr>
      <w:r>
        <w:rPr>
          <w:rFonts w:hint="eastAsia"/>
          <w:color w:val="auto"/>
        </w:rPr>
        <w:t>마법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로브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착용한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9D45AF" w:rsidRDefault="009D45AF" w:rsidP="009D45AF">
      <w:pPr>
        <w:ind w:firstLine="40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447925" cy="24479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5AF" w:rsidRPr="009D45AF" w:rsidRDefault="009D45AF" w:rsidP="009D45AF">
      <w:pPr>
        <w:ind w:firstLine="400"/>
        <w:rPr>
          <w:rFonts w:hint="eastAsia"/>
          <w:color w:val="auto"/>
        </w:rPr>
      </w:pPr>
      <w:r w:rsidRPr="009D45AF">
        <w:rPr>
          <w:rFonts w:hint="eastAsia"/>
          <w:color w:val="auto"/>
        </w:rPr>
        <w:t>그림</w:t>
      </w:r>
      <w:r w:rsidRPr="009D45AF">
        <w:rPr>
          <w:rFonts w:hint="eastAsia"/>
          <w:color w:val="auto"/>
        </w:rPr>
        <w:t xml:space="preserve"> </w:t>
      </w:r>
      <w:r>
        <w:rPr>
          <w:color w:val="auto"/>
        </w:rPr>
        <w:t xml:space="preserve">6 </w:t>
      </w:r>
      <w:r>
        <w:rPr>
          <w:rFonts w:hint="eastAsia"/>
          <w:color w:val="auto"/>
        </w:rPr>
        <w:t>로브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예제</w:t>
      </w:r>
    </w:p>
    <w:p w:rsidR="00531C8C" w:rsidRDefault="00531C8C" w:rsidP="00531C8C">
      <w:pPr>
        <w:pStyle w:val="af8"/>
        <w:numPr>
          <w:ilvl w:val="0"/>
          <w:numId w:val="42"/>
        </w:numPr>
        <w:ind w:leftChars="0"/>
        <w:rPr>
          <w:color w:val="00B0F0"/>
        </w:rPr>
      </w:pPr>
      <w:r w:rsidRPr="00E5375B">
        <w:rPr>
          <w:rFonts w:hint="eastAsia"/>
          <w:color w:val="00B0F0"/>
        </w:rPr>
        <w:t>방어</w:t>
      </w:r>
    </w:p>
    <w:p w:rsidR="001E3E3D" w:rsidRPr="001E3E3D" w:rsidRDefault="001E3E3D" w:rsidP="001E3E3D">
      <w:pPr>
        <w:pStyle w:val="af8"/>
        <w:numPr>
          <w:ilvl w:val="1"/>
          <w:numId w:val="42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t>적에게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당하는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경우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10% </w:t>
      </w:r>
      <w:r>
        <w:rPr>
          <w:rFonts w:hint="eastAsia"/>
          <w:color w:val="auto"/>
        </w:rPr>
        <w:t>확률로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적에게</w:t>
      </w:r>
      <w:r>
        <w:rPr>
          <w:rFonts w:hint="eastAsia"/>
          <w:color w:val="auto"/>
        </w:rPr>
        <w:t xml:space="preserve"> </w:t>
      </w:r>
      <w:r w:rsidR="00293DF3">
        <w:rPr>
          <w:color w:val="auto"/>
        </w:rPr>
        <w:t>1</w:t>
      </w:r>
      <w:r w:rsidR="00293DF3">
        <w:rPr>
          <w:rFonts w:hint="eastAsia"/>
          <w:color w:val="auto"/>
        </w:rPr>
        <w:t>초간</w:t>
      </w:r>
      <w:r w:rsidR="00293DF3"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감속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적용</w:t>
      </w:r>
      <w:r w:rsidR="00AA05DB">
        <w:rPr>
          <w:rFonts w:hint="eastAsia"/>
          <w:color w:val="auto"/>
        </w:rPr>
        <w:t>(</w:t>
      </w:r>
      <w:r w:rsidR="00AA05DB">
        <w:rPr>
          <w:rFonts w:hint="eastAsia"/>
          <w:color w:val="auto"/>
        </w:rPr>
        <w:t>임의</w:t>
      </w:r>
      <w:r w:rsidR="00AA05DB">
        <w:rPr>
          <w:rFonts w:hint="eastAsia"/>
          <w:color w:val="auto"/>
        </w:rPr>
        <w:t xml:space="preserve"> </w:t>
      </w:r>
      <w:r w:rsidR="00AA05DB">
        <w:rPr>
          <w:rFonts w:hint="eastAsia"/>
          <w:color w:val="auto"/>
        </w:rPr>
        <w:t>수치</w:t>
      </w:r>
      <w:r w:rsidR="00AA05DB">
        <w:rPr>
          <w:rFonts w:hint="eastAsia"/>
          <w:color w:val="auto"/>
        </w:rPr>
        <w:t>)</w:t>
      </w:r>
    </w:p>
    <w:p w:rsidR="00531C8C" w:rsidRPr="00531C8C" w:rsidRDefault="00232EDC" w:rsidP="00531C8C">
      <w:pPr>
        <w:pStyle w:val="af8"/>
        <w:numPr>
          <w:ilvl w:val="1"/>
          <w:numId w:val="42"/>
        </w:numPr>
        <w:ind w:leftChars="0"/>
        <w:rPr>
          <w:color w:val="auto"/>
        </w:rPr>
      </w:pPr>
      <w:r>
        <w:rPr>
          <w:rFonts w:hint="eastAsia"/>
          <w:color w:val="auto"/>
        </w:rPr>
        <w:t>캐릭터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머리에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초록색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방패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531C8C" w:rsidRDefault="00531C8C" w:rsidP="00531C8C">
      <w:pPr>
        <w:pStyle w:val="af8"/>
        <w:numPr>
          <w:ilvl w:val="0"/>
          <w:numId w:val="42"/>
        </w:numPr>
        <w:ind w:leftChars="0"/>
        <w:rPr>
          <w:color w:val="00B0F0"/>
        </w:rPr>
      </w:pPr>
      <w:r w:rsidRPr="00E5375B">
        <w:rPr>
          <w:rFonts w:hint="eastAsia"/>
          <w:color w:val="00B0F0"/>
        </w:rPr>
        <w:t>속도</w:t>
      </w:r>
    </w:p>
    <w:p w:rsidR="00C614C5" w:rsidRDefault="00C614C5" w:rsidP="00C614C5">
      <w:pPr>
        <w:pStyle w:val="af8"/>
        <w:numPr>
          <w:ilvl w:val="1"/>
          <w:numId w:val="42"/>
        </w:numPr>
        <w:ind w:leftChars="0"/>
        <w:rPr>
          <w:color w:val="00B0F0"/>
        </w:rPr>
      </w:pPr>
      <w:r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10%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531C8C" w:rsidRPr="00531C8C" w:rsidRDefault="00232EDC" w:rsidP="00531C8C">
      <w:pPr>
        <w:pStyle w:val="af8"/>
        <w:numPr>
          <w:ilvl w:val="1"/>
          <w:numId w:val="42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머리에</w:t>
      </w:r>
      <w:r>
        <w:rPr>
          <w:rFonts w:hint="eastAsia"/>
        </w:rPr>
        <w:t xml:space="preserve"> </w:t>
      </w:r>
      <w:r>
        <w:rPr>
          <w:rFonts w:hint="eastAsia"/>
        </w:rPr>
        <w:t>노란</w:t>
      </w:r>
      <w:r>
        <w:rPr>
          <w:rFonts w:hint="eastAsia"/>
        </w:rPr>
        <w:t xml:space="preserve"> </w:t>
      </w:r>
      <w:r>
        <w:rPr>
          <w:rFonts w:hint="eastAsia"/>
        </w:rPr>
        <w:t>번개</w:t>
      </w:r>
      <w:r>
        <w:rPr>
          <w:rFonts w:hint="eastAsia"/>
        </w:rPr>
        <w:t xml:space="preserve"> </w:t>
      </w:r>
      <w:r>
        <w:rPr>
          <w:rFonts w:hint="eastAsia"/>
        </w:rPr>
        <w:t>모양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p w:rsidR="00531C8C" w:rsidRDefault="00531C8C">
      <w:pPr>
        <w:spacing w:after="200"/>
      </w:pPr>
      <w:r>
        <w:br w:type="page"/>
      </w:r>
    </w:p>
    <w:p w:rsidR="00531C8C" w:rsidRDefault="00531C8C" w:rsidP="00531C8C">
      <w:pPr>
        <w:pStyle w:val="20"/>
        <w:ind w:firstLineChars="96" w:firstLine="283"/>
      </w:pPr>
      <w:bookmarkStart w:id="23" w:name="_Toc506640376"/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3"/>
    </w:p>
    <w:p w:rsidR="00531C8C" w:rsidRDefault="00531C8C" w:rsidP="00531C8C">
      <w:pPr>
        <w:pStyle w:val="af8"/>
        <w:numPr>
          <w:ilvl w:val="0"/>
          <w:numId w:val="43"/>
        </w:numPr>
        <w:ind w:leftChars="0"/>
        <w:rPr>
          <w:color w:val="00B050"/>
        </w:rPr>
      </w:pPr>
      <w:r w:rsidRPr="00F86924">
        <w:rPr>
          <w:rFonts w:hint="eastAsia"/>
          <w:color w:val="00B050"/>
        </w:rPr>
        <w:t>공격</w:t>
      </w:r>
    </w:p>
    <w:p w:rsidR="00531C8C" w:rsidRDefault="00531C8C" w:rsidP="00531C8C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color w:val="auto"/>
        </w:rPr>
        <w:t>‘</w:t>
      </w:r>
      <w:r w:rsidR="00E624C4">
        <w:rPr>
          <w:rFonts w:hint="eastAsia"/>
          <w:color w:val="auto"/>
        </w:rPr>
        <w:t>그냥</w:t>
      </w:r>
      <w:r w:rsidR="00E624C4">
        <w:rPr>
          <w:rFonts w:hint="eastAsia"/>
          <w:color w:val="auto"/>
        </w:rPr>
        <w:t xml:space="preserve"> </w:t>
      </w:r>
      <w:r w:rsidR="00E624C4">
        <w:rPr>
          <w:rFonts w:hint="eastAsia"/>
          <w:color w:val="auto"/>
        </w:rPr>
        <w:t>지우개</w:t>
      </w:r>
      <w:r w:rsidR="00E624C4">
        <w:rPr>
          <w:color w:val="auto"/>
        </w:rPr>
        <w:t>’</w:t>
      </w:r>
      <w:r w:rsidR="00E624C4">
        <w:rPr>
          <w:rFonts w:hint="eastAsia"/>
          <w:color w:val="auto"/>
        </w:rPr>
        <w:t>스킬</w:t>
      </w:r>
      <w:r w:rsidR="00E624C4">
        <w:rPr>
          <w:rFonts w:hint="eastAsia"/>
          <w:color w:val="auto"/>
        </w:rPr>
        <w:t xml:space="preserve"> </w:t>
      </w:r>
      <w:r w:rsidR="00E624C4">
        <w:rPr>
          <w:rFonts w:hint="eastAsia"/>
          <w:color w:val="auto"/>
        </w:rPr>
        <w:t>적중</w:t>
      </w:r>
      <w:r w:rsidR="00E624C4">
        <w:rPr>
          <w:rFonts w:hint="eastAsia"/>
          <w:color w:val="auto"/>
        </w:rPr>
        <w:t xml:space="preserve"> </w:t>
      </w:r>
      <w:r w:rsidR="00E624C4">
        <w:rPr>
          <w:rFonts w:hint="eastAsia"/>
          <w:color w:val="auto"/>
        </w:rPr>
        <w:t>공격력</w:t>
      </w:r>
      <w:r w:rsidR="00E624C4">
        <w:rPr>
          <w:rFonts w:hint="eastAsia"/>
          <w:color w:val="auto"/>
        </w:rPr>
        <w:t xml:space="preserve"> </w:t>
      </w:r>
      <w:r w:rsidR="00E624C4">
        <w:rPr>
          <w:color w:val="auto"/>
        </w:rPr>
        <w:t xml:space="preserve">15% </w:t>
      </w:r>
      <w:r w:rsidR="00E624C4">
        <w:rPr>
          <w:rFonts w:hint="eastAsia"/>
          <w:color w:val="auto"/>
        </w:rPr>
        <w:t>증가</w:t>
      </w:r>
      <w:r w:rsidR="00E624C4">
        <w:rPr>
          <w:rFonts w:hint="eastAsia"/>
          <w:color w:val="auto"/>
        </w:rPr>
        <w:t>(</w:t>
      </w:r>
      <w:r w:rsidR="00E624C4">
        <w:rPr>
          <w:rFonts w:hint="eastAsia"/>
          <w:color w:val="auto"/>
        </w:rPr>
        <w:t>임의</w:t>
      </w:r>
      <w:r w:rsidR="00E624C4">
        <w:rPr>
          <w:rFonts w:hint="eastAsia"/>
          <w:color w:val="auto"/>
        </w:rPr>
        <w:t xml:space="preserve"> </w:t>
      </w:r>
      <w:r w:rsidR="00E624C4">
        <w:rPr>
          <w:rFonts w:hint="eastAsia"/>
          <w:color w:val="auto"/>
        </w:rPr>
        <w:t>수치</w:t>
      </w:r>
      <w:r w:rsidR="00E624C4">
        <w:rPr>
          <w:rFonts w:hint="eastAsia"/>
          <w:color w:val="auto"/>
        </w:rPr>
        <w:t>)</w:t>
      </w:r>
    </w:p>
    <w:p w:rsidR="00E624C4" w:rsidRPr="009420E1" w:rsidRDefault="00E624C4" w:rsidP="00531C8C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연필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지우개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지팡이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무기로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531C8C" w:rsidRDefault="00531C8C" w:rsidP="00531C8C">
      <w:pPr>
        <w:pStyle w:val="af8"/>
        <w:numPr>
          <w:ilvl w:val="0"/>
          <w:numId w:val="43"/>
        </w:numPr>
        <w:ind w:leftChars="0"/>
        <w:rPr>
          <w:color w:val="00B050"/>
        </w:rPr>
      </w:pPr>
      <w:r w:rsidRPr="00F86924">
        <w:rPr>
          <w:rFonts w:hint="eastAsia"/>
          <w:color w:val="00B050"/>
        </w:rPr>
        <w:t>강화</w:t>
      </w:r>
    </w:p>
    <w:p w:rsidR="00531C8C" w:rsidRDefault="00531C8C" w:rsidP="00531C8C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color w:val="auto"/>
        </w:rPr>
        <w:t>‘</w:t>
      </w:r>
      <w:r w:rsidR="00773AEE">
        <w:rPr>
          <w:rFonts w:hint="eastAsia"/>
          <w:color w:val="auto"/>
        </w:rPr>
        <w:t>노란</w:t>
      </w:r>
      <w:r w:rsidR="00773AEE">
        <w:rPr>
          <w:rFonts w:hint="eastAsia"/>
          <w:color w:val="auto"/>
        </w:rPr>
        <w:t xml:space="preserve"> </w:t>
      </w:r>
      <w:r w:rsidR="00773AEE">
        <w:rPr>
          <w:rFonts w:hint="eastAsia"/>
          <w:color w:val="auto"/>
        </w:rPr>
        <w:t>펜</w:t>
      </w:r>
      <w:r w:rsidR="00773AEE">
        <w:rPr>
          <w:color w:val="auto"/>
        </w:rPr>
        <w:t xml:space="preserve">’ </w:t>
      </w:r>
      <w:r w:rsidR="00773AEE">
        <w:rPr>
          <w:rFonts w:hint="eastAsia"/>
          <w:color w:val="auto"/>
        </w:rPr>
        <w:t>스킬</w:t>
      </w:r>
      <w:r w:rsidR="00773AEE">
        <w:rPr>
          <w:rFonts w:hint="eastAsia"/>
          <w:color w:val="auto"/>
        </w:rPr>
        <w:t xml:space="preserve"> </w:t>
      </w:r>
      <w:r w:rsidR="00773AEE">
        <w:rPr>
          <w:rFonts w:hint="eastAsia"/>
          <w:color w:val="auto"/>
        </w:rPr>
        <w:t>범위</w:t>
      </w:r>
      <w:r w:rsidR="00773AEE">
        <w:rPr>
          <w:rFonts w:hint="eastAsia"/>
          <w:color w:val="auto"/>
        </w:rPr>
        <w:t xml:space="preserve"> </w:t>
      </w:r>
      <w:r w:rsidR="00773AEE">
        <w:rPr>
          <w:color w:val="auto"/>
        </w:rPr>
        <w:t xml:space="preserve">20% </w:t>
      </w:r>
      <w:r w:rsidR="00773AEE">
        <w:rPr>
          <w:rFonts w:hint="eastAsia"/>
          <w:color w:val="auto"/>
        </w:rPr>
        <w:t>증가</w:t>
      </w:r>
      <w:r w:rsidR="00E624C4">
        <w:rPr>
          <w:rFonts w:hint="eastAsia"/>
          <w:color w:val="auto"/>
        </w:rPr>
        <w:t>(</w:t>
      </w:r>
      <w:r w:rsidR="00E624C4">
        <w:rPr>
          <w:rFonts w:hint="eastAsia"/>
          <w:color w:val="auto"/>
        </w:rPr>
        <w:t>임의</w:t>
      </w:r>
      <w:r w:rsidR="00E624C4">
        <w:rPr>
          <w:rFonts w:hint="eastAsia"/>
          <w:color w:val="auto"/>
        </w:rPr>
        <w:t xml:space="preserve"> </w:t>
      </w:r>
      <w:r w:rsidR="00E624C4">
        <w:rPr>
          <w:rFonts w:hint="eastAsia"/>
          <w:color w:val="auto"/>
        </w:rPr>
        <w:t>수치</w:t>
      </w:r>
      <w:r w:rsidR="00E624C4">
        <w:rPr>
          <w:rFonts w:hint="eastAsia"/>
          <w:color w:val="auto"/>
        </w:rPr>
        <w:t>)</w:t>
      </w:r>
    </w:p>
    <w:p w:rsidR="00E624C4" w:rsidRPr="00F86924" w:rsidRDefault="00E624C4" w:rsidP="00531C8C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번개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지팡이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무기로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531C8C" w:rsidRDefault="00531C8C" w:rsidP="00531C8C">
      <w:pPr>
        <w:pStyle w:val="af8"/>
        <w:numPr>
          <w:ilvl w:val="0"/>
          <w:numId w:val="43"/>
        </w:numPr>
        <w:ind w:leftChars="0"/>
        <w:rPr>
          <w:color w:val="00B0F0"/>
        </w:rPr>
      </w:pPr>
      <w:r w:rsidRPr="00F86924">
        <w:rPr>
          <w:rFonts w:hint="eastAsia"/>
          <w:color w:val="00B0F0"/>
        </w:rPr>
        <w:t>추가</w:t>
      </w:r>
    </w:p>
    <w:p w:rsidR="00B40328" w:rsidRDefault="00B40328" w:rsidP="00B40328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빨간</w:t>
      </w:r>
      <w:r>
        <w:rPr>
          <w:rFonts w:hint="eastAsia"/>
          <w:color w:val="auto"/>
        </w:rPr>
        <w:t xml:space="preserve"> </w:t>
      </w:r>
      <w:proofErr w:type="spellStart"/>
      <w:r>
        <w:rPr>
          <w:rFonts w:hint="eastAsia"/>
          <w:color w:val="auto"/>
        </w:rPr>
        <w:t>펜</w:t>
      </w:r>
      <w:proofErr w:type="spellEnd"/>
      <w:r>
        <w:rPr>
          <w:color w:val="auto"/>
        </w:rPr>
        <w:t>’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2</w:t>
      </w:r>
      <w:r>
        <w:rPr>
          <w:rFonts w:hint="eastAsia"/>
          <w:color w:val="auto"/>
        </w:rPr>
        <w:t>초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이내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대상에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파열</w:t>
      </w:r>
      <w:r>
        <w:rPr>
          <w:color w:val="auto"/>
        </w:rPr>
        <w:t>’</w:t>
      </w:r>
      <w:r>
        <w:rPr>
          <w:rFonts w:hint="eastAsia"/>
          <w:color w:val="auto"/>
        </w:rPr>
        <w:t>상태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부여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4B70C0" w:rsidRDefault="004B70C0" w:rsidP="00B40328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중첩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불가</w:t>
      </w:r>
      <w:r>
        <w:rPr>
          <w:rFonts w:hint="eastAsia"/>
          <w:color w:val="auto"/>
        </w:rPr>
        <w:t>,</w:t>
      </w:r>
      <w:r>
        <w:rPr>
          <w:color w:val="auto"/>
        </w:rPr>
        <w:t xml:space="preserve"> 1</w:t>
      </w:r>
      <w:r>
        <w:rPr>
          <w:rFonts w:hint="eastAsia"/>
          <w:color w:val="auto"/>
        </w:rPr>
        <w:t>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B40328" w:rsidRPr="00C2397C" w:rsidRDefault="00B40328" w:rsidP="00B40328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플레이어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Albedo</w:t>
      </w:r>
      <w:r>
        <w:rPr>
          <w:rFonts w:hint="eastAsia"/>
          <w:color w:val="auto"/>
        </w:rPr>
        <w:t>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보라색</w:t>
      </w:r>
      <w:r>
        <w:rPr>
          <w:rFonts w:hint="eastAsia"/>
          <w:color w:val="auto"/>
        </w:rPr>
        <w:t>(</w:t>
      </w:r>
      <w:r>
        <w:rPr>
          <w:color w:val="auto"/>
        </w:rPr>
        <w:t>128, 65, 217)</w:t>
      </w:r>
      <w:r>
        <w:rPr>
          <w:rFonts w:hint="eastAsia"/>
          <w:color w:val="auto"/>
        </w:rPr>
        <w:t>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531C8C" w:rsidRDefault="00531C8C" w:rsidP="00B40328">
      <w:r>
        <w:br w:type="page"/>
      </w:r>
    </w:p>
    <w:p w:rsidR="00531C8C" w:rsidRDefault="00531C8C" w:rsidP="00531C8C">
      <w:pPr>
        <w:pStyle w:val="20"/>
        <w:ind w:firstLineChars="96" w:firstLine="283"/>
      </w:pPr>
      <w:bookmarkStart w:id="24" w:name="_Toc506640377"/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4"/>
    </w:p>
    <w:p w:rsidR="00531C8C" w:rsidRDefault="00531C8C" w:rsidP="00531C8C">
      <w:pPr>
        <w:pStyle w:val="af8"/>
        <w:numPr>
          <w:ilvl w:val="0"/>
          <w:numId w:val="44"/>
        </w:numPr>
        <w:ind w:leftChars="0"/>
        <w:rPr>
          <w:color w:val="00B0F0"/>
        </w:rPr>
      </w:pPr>
      <w:r w:rsidRPr="00025B5A">
        <w:rPr>
          <w:rFonts w:hint="eastAsia"/>
          <w:color w:val="00B0F0"/>
        </w:rPr>
        <w:t>방어</w:t>
      </w:r>
    </w:p>
    <w:p w:rsidR="00204653" w:rsidRDefault="00204653" w:rsidP="0034449F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파란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펜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적중한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하나당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1% </w:t>
      </w:r>
      <w:r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최대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15% 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531C8C" w:rsidRPr="0034449F" w:rsidRDefault="0034449F" w:rsidP="0034449F">
      <w:pPr>
        <w:pStyle w:val="af8"/>
        <w:numPr>
          <w:ilvl w:val="1"/>
          <w:numId w:val="44"/>
        </w:numPr>
        <w:ind w:leftChars="0"/>
        <w:rPr>
          <w:rFonts w:hint="eastAsia"/>
          <w:color w:val="auto"/>
        </w:rPr>
      </w:pPr>
      <w:r>
        <w:rPr>
          <w:rFonts w:hint="eastAsia"/>
          <w:color w:val="auto"/>
        </w:rPr>
        <w:t>캐릭터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전체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돌</w:t>
      </w:r>
      <w:r>
        <w:rPr>
          <w:color w:val="auto"/>
        </w:rPr>
        <w:t>(</w:t>
      </w:r>
      <w:r>
        <w:rPr>
          <w:rFonts w:hint="eastAsia"/>
          <w:color w:val="auto"/>
        </w:rPr>
        <w:t>혹은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철</w:t>
      </w:r>
      <w:r>
        <w:rPr>
          <w:rFonts w:hint="eastAsia"/>
          <w:color w:val="auto"/>
        </w:rPr>
        <w:t>)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531C8C" w:rsidRDefault="00531C8C" w:rsidP="00531C8C">
      <w:pPr>
        <w:pStyle w:val="af8"/>
        <w:numPr>
          <w:ilvl w:val="0"/>
          <w:numId w:val="44"/>
        </w:numPr>
        <w:ind w:leftChars="0"/>
        <w:rPr>
          <w:color w:val="00B050"/>
        </w:rPr>
      </w:pPr>
      <w:r w:rsidRPr="00025B5A">
        <w:rPr>
          <w:rFonts w:hint="eastAsia"/>
          <w:color w:val="00B050"/>
        </w:rPr>
        <w:t>속도</w:t>
      </w:r>
    </w:p>
    <w:p w:rsidR="00531C8C" w:rsidRDefault="0034449F" w:rsidP="00531C8C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적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플레이어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마다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쿨</w:t>
      </w:r>
      <w:r>
        <w:rPr>
          <w:rFonts w:hint="eastAsia"/>
          <w:color w:val="auto"/>
        </w:rPr>
        <w:t xml:space="preserve"> </w:t>
      </w:r>
      <w:r w:rsidR="002C40BC">
        <w:rPr>
          <w:rFonts w:hint="eastAsia"/>
          <w:color w:val="auto"/>
        </w:rPr>
        <w:t>타</w:t>
      </w:r>
      <w:r>
        <w:rPr>
          <w:rFonts w:hint="eastAsia"/>
          <w:color w:val="auto"/>
        </w:rPr>
        <w:t>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0.</w:t>
      </w:r>
      <w:r w:rsidR="005C12ED">
        <w:rPr>
          <w:color w:val="auto"/>
        </w:rPr>
        <w:t>2</w:t>
      </w:r>
      <w:r w:rsidR="00A234BE">
        <w:rPr>
          <w:rFonts w:hint="eastAsia"/>
          <w:color w:val="auto"/>
        </w:rPr>
        <w:t>초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감소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6401AF" w:rsidRDefault="006401AF" w:rsidP="00531C8C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기본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지팡이</w:t>
      </w:r>
      <w:r>
        <w:rPr>
          <w:color w:val="auto"/>
        </w:rPr>
        <w:t>’</w:t>
      </w:r>
      <w:r>
        <w:rPr>
          <w:rFonts w:hint="eastAsia"/>
          <w:color w:val="auto"/>
        </w:rPr>
        <w:t>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머리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부분을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자명종으로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형태의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지팡이로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6401AF" w:rsidRDefault="006401AF" w:rsidP="006401AF">
      <w:pPr>
        <w:pStyle w:val="af8"/>
        <w:ind w:leftChars="0" w:left="1200"/>
        <w:rPr>
          <w:color w:val="auto"/>
        </w:rPr>
      </w:pPr>
      <w:r>
        <w:rPr>
          <w:noProof/>
        </w:rPr>
        <w:drawing>
          <wp:inline distT="0" distB="0" distL="0" distR="0" wp14:anchorId="132770B8" wp14:editId="5ECDAAAA">
            <wp:extent cx="894229" cy="2533650"/>
            <wp:effectExtent l="0" t="0" r="127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7161" cy="254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AF" w:rsidRPr="006401AF" w:rsidRDefault="006401AF" w:rsidP="006401AF">
      <w:pPr>
        <w:pStyle w:val="af8"/>
        <w:ind w:leftChars="0" w:left="1200"/>
        <w:rPr>
          <w:rFonts w:hint="eastAsia"/>
          <w:color w:val="auto"/>
        </w:rPr>
      </w:pPr>
      <w:r>
        <w:rPr>
          <w:rFonts w:hint="eastAsia"/>
          <w:color w:val="auto"/>
        </w:rPr>
        <w:t>그림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7 </w:t>
      </w:r>
      <w:r>
        <w:rPr>
          <w:rFonts w:hint="eastAsia"/>
          <w:color w:val="auto"/>
        </w:rPr>
        <w:t>자명종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지팡이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예제</w:t>
      </w:r>
    </w:p>
    <w:p w:rsidR="00531C8C" w:rsidRDefault="00531C8C" w:rsidP="00531C8C">
      <w:pPr>
        <w:pStyle w:val="af8"/>
        <w:numPr>
          <w:ilvl w:val="0"/>
          <w:numId w:val="44"/>
        </w:numPr>
        <w:ind w:leftChars="0"/>
        <w:rPr>
          <w:color w:val="00B0F0"/>
        </w:rPr>
      </w:pPr>
      <w:r>
        <w:rPr>
          <w:rFonts w:hint="eastAsia"/>
          <w:color w:val="00B0F0"/>
        </w:rPr>
        <w:t>강화</w:t>
      </w:r>
    </w:p>
    <w:p w:rsidR="00BE22AB" w:rsidRDefault="00BE22AB" w:rsidP="0034449F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파란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펜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 w:rsidR="007B0B96">
        <w:rPr>
          <w:rFonts w:hint="eastAsia"/>
          <w:color w:val="auto"/>
        </w:rPr>
        <w:t>사용</w:t>
      </w:r>
      <w:r w:rsidR="007B0B96">
        <w:rPr>
          <w:rFonts w:hint="eastAsia"/>
          <w:color w:val="auto"/>
        </w:rPr>
        <w:t xml:space="preserve"> </w:t>
      </w:r>
      <w:r w:rsidR="007B0B96">
        <w:rPr>
          <w:rFonts w:hint="eastAsia"/>
          <w:color w:val="auto"/>
        </w:rPr>
        <w:t>시</w:t>
      </w:r>
      <w:r w:rsidR="007B0B96">
        <w:rPr>
          <w:rFonts w:hint="eastAsia"/>
          <w:color w:val="auto"/>
        </w:rPr>
        <w:t xml:space="preserve"> </w:t>
      </w:r>
      <w:r w:rsidR="007B0B96">
        <w:rPr>
          <w:rFonts w:hint="eastAsia"/>
          <w:color w:val="auto"/>
        </w:rPr>
        <w:t>경로</w:t>
      </w:r>
      <w:r w:rsidR="007B0B96">
        <w:rPr>
          <w:rFonts w:hint="eastAsia"/>
          <w:color w:val="auto"/>
        </w:rPr>
        <w:t xml:space="preserve"> </w:t>
      </w:r>
      <w:r w:rsidR="007B0B96">
        <w:rPr>
          <w:rFonts w:hint="eastAsia"/>
          <w:color w:val="auto"/>
        </w:rPr>
        <w:t>상의</w:t>
      </w:r>
      <w:r w:rsidR="007B0B96">
        <w:rPr>
          <w:rFonts w:hint="eastAsia"/>
          <w:color w:val="auto"/>
        </w:rPr>
        <w:t xml:space="preserve"> </w:t>
      </w:r>
      <w:r w:rsidR="007B0B96">
        <w:rPr>
          <w:rFonts w:hint="eastAsia"/>
          <w:color w:val="auto"/>
        </w:rPr>
        <w:t>적에게</w:t>
      </w:r>
      <w:r w:rsidR="007B0B96">
        <w:rPr>
          <w:rFonts w:hint="eastAsia"/>
          <w:color w:val="auto"/>
        </w:rPr>
        <w:t xml:space="preserve"> </w:t>
      </w:r>
      <w:r w:rsidR="007B0B96">
        <w:rPr>
          <w:rFonts w:hint="eastAsia"/>
          <w:color w:val="auto"/>
        </w:rPr>
        <w:t>감속</w:t>
      </w:r>
      <w:r w:rsidR="007B0B96">
        <w:rPr>
          <w:rFonts w:hint="eastAsia"/>
          <w:color w:val="auto"/>
        </w:rPr>
        <w:t xml:space="preserve"> </w:t>
      </w:r>
      <w:r w:rsidR="007B0B96">
        <w:rPr>
          <w:rFonts w:hint="eastAsia"/>
          <w:color w:val="auto"/>
        </w:rPr>
        <w:t>효과</w:t>
      </w:r>
      <w:r w:rsidR="007B0B96">
        <w:rPr>
          <w:rFonts w:hint="eastAsia"/>
          <w:color w:val="auto"/>
        </w:rPr>
        <w:t xml:space="preserve"> </w:t>
      </w:r>
      <w:r w:rsidR="007B0B96">
        <w:rPr>
          <w:rFonts w:hint="eastAsia"/>
          <w:color w:val="auto"/>
        </w:rPr>
        <w:t>부여</w:t>
      </w:r>
    </w:p>
    <w:p w:rsidR="007B0B96" w:rsidRDefault="007B0B96" w:rsidP="0034449F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10</w:t>
      </w:r>
      <w:r w:rsidR="005D71D7">
        <w:rPr>
          <w:color w:val="auto"/>
        </w:rPr>
        <w:t xml:space="preserve">% </w:t>
      </w:r>
      <w:r w:rsidR="005D71D7">
        <w:rPr>
          <w:rFonts w:hint="eastAsia"/>
          <w:color w:val="auto"/>
        </w:rPr>
        <w:t>증가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임의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</w:t>
      </w:r>
      <w:r>
        <w:rPr>
          <w:rFonts w:hint="eastAsia"/>
          <w:color w:val="auto"/>
        </w:rPr>
        <w:t>)</w:t>
      </w:r>
    </w:p>
    <w:p w:rsidR="0034449F" w:rsidRPr="008D78A0" w:rsidRDefault="0034449F" w:rsidP="0034449F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캐릭터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전체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가시</w:t>
      </w:r>
      <w:r>
        <w:rPr>
          <w:rFonts w:hint="eastAsia"/>
          <w:color w:val="auto"/>
        </w:rPr>
        <w:t>(</w:t>
      </w:r>
      <w:r>
        <w:rPr>
          <w:rFonts w:hint="eastAsia"/>
          <w:color w:val="auto"/>
        </w:rPr>
        <w:t>혹은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철조망</w:t>
      </w:r>
      <w:r>
        <w:rPr>
          <w:rFonts w:hint="eastAsia"/>
          <w:color w:val="auto"/>
        </w:rPr>
        <w:t>)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적용</w:t>
      </w:r>
    </w:p>
    <w:p w:rsidR="00531C8C" w:rsidRDefault="00531C8C" w:rsidP="00531C8C">
      <w:pPr>
        <w:pStyle w:val="af8"/>
        <w:numPr>
          <w:ilvl w:val="1"/>
          <w:numId w:val="44"/>
        </w:numPr>
        <w:ind w:leftChars="0"/>
      </w:pPr>
      <w:r>
        <w:br w:type="page"/>
      </w:r>
    </w:p>
    <w:p w:rsidR="00531C8C" w:rsidRDefault="00531C8C" w:rsidP="00531C8C">
      <w:pPr>
        <w:pStyle w:val="20"/>
        <w:ind w:firstLineChars="96" w:firstLine="283"/>
      </w:pPr>
      <w:bookmarkStart w:id="25" w:name="_Toc506640378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5"/>
    </w:p>
    <w:p w:rsidR="00531C8C" w:rsidRPr="009E7B8F" w:rsidRDefault="00531C8C" w:rsidP="00531C8C">
      <w:pPr>
        <w:pStyle w:val="af8"/>
        <w:numPr>
          <w:ilvl w:val="0"/>
          <w:numId w:val="45"/>
        </w:numPr>
        <w:ind w:leftChars="0"/>
        <w:rPr>
          <w:color w:val="00B0F0"/>
        </w:rPr>
      </w:pPr>
      <w:r>
        <w:rPr>
          <w:rFonts w:hint="eastAsia"/>
          <w:color w:val="00B0F0"/>
        </w:rPr>
        <w:t>공격</w:t>
      </w:r>
    </w:p>
    <w:p w:rsidR="00125447" w:rsidRDefault="00125447" w:rsidP="00125447">
      <w:pPr>
        <w:pStyle w:val="af8"/>
        <w:numPr>
          <w:ilvl w:val="1"/>
          <w:numId w:val="45"/>
        </w:numPr>
        <w:ind w:leftChars="0"/>
        <w:rPr>
          <w:rFonts w:hint="eastAsia"/>
        </w:rPr>
      </w:pPr>
      <w:r>
        <w:t>‘</w:t>
      </w:r>
      <w:r>
        <w:rPr>
          <w:rFonts w:hint="eastAsia"/>
        </w:rPr>
        <w:t>노란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  <w:r>
        <w:t xml:space="preserve">’ </w:t>
      </w: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중심에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 xml:space="preserve">150%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</w:p>
    <w:p w:rsidR="00531C8C" w:rsidRDefault="00181995" w:rsidP="00181995">
      <w:pPr>
        <w:pStyle w:val="af8"/>
        <w:numPr>
          <w:ilvl w:val="1"/>
          <w:numId w:val="45"/>
        </w:numPr>
        <w:ind w:leftChars="0"/>
        <w:rPr>
          <w:rFonts w:hint="eastAsia"/>
        </w:rPr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부위에</w:t>
      </w:r>
      <w:r>
        <w:rPr>
          <w:rFonts w:hint="eastAsia"/>
        </w:rPr>
        <w:t xml:space="preserve"> </w:t>
      </w:r>
      <w:r>
        <w:rPr>
          <w:rFonts w:hint="eastAsia"/>
        </w:rPr>
        <w:t>과녁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p w:rsidR="00531C8C" w:rsidRPr="009E7B8F" w:rsidRDefault="00531C8C" w:rsidP="00531C8C">
      <w:pPr>
        <w:pStyle w:val="af8"/>
        <w:numPr>
          <w:ilvl w:val="0"/>
          <w:numId w:val="45"/>
        </w:numPr>
        <w:ind w:leftChars="0"/>
        <w:rPr>
          <w:color w:val="FF0000"/>
        </w:rPr>
      </w:pPr>
      <w:r w:rsidRPr="009E7B8F">
        <w:rPr>
          <w:rFonts w:hint="eastAsia"/>
          <w:color w:val="FF0000"/>
        </w:rPr>
        <w:t>강화</w:t>
      </w:r>
      <w:bookmarkStart w:id="26" w:name="_GoBack"/>
      <w:bookmarkEnd w:id="26"/>
    </w:p>
    <w:p w:rsidR="00531C8C" w:rsidRDefault="007C1DEF" w:rsidP="00531C8C">
      <w:pPr>
        <w:pStyle w:val="af8"/>
        <w:numPr>
          <w:ilvl w:val="1"/>
          <w:numId w:val="45"/>
        </w:numPr>
        <w:ind w:leftChars="0"/>
      </w:pPr>
      <w:r>
        <w:t>‘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지우개</w:t>
      </w:r>
      <w:r>
        <w:t xml:space="preserve">’ </w:t>
      </w:r>
      <w:r w:rsidR="00593A76">
        <w:rPr>
          <w:rFonts w:hint="eastAsia"/>
        </w:rPr>
        <w:t>스킬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스킬의</w:t>
      </w:r>
      <w:r w:rsidR="00593A76">
        <w:rPr>
          <w:rFonts w:hint="eastAsia"/>
        </w:rPr>
        <w:t xml:space="preserve"> </w:t>
      </w:r>
      <w:r w:rsidR="00593A76">
        <w:rPr>
          <w:rFonts w:hint="eastAsia"/>
        </w:rPr>
        <w:t>상태이상</w:t>
      </w:r>
      <w:r w:rsidR="00593A76">
        <w:rPr>
          <w:rFonts w:hint="eastAsia"/>
        </w:rPr>
        <w:t xml:space="preserve"> </w:t>
      </w:r>
      <w:r w:rsidR="00593A76">
        <w:rPr>
          <w:rFonts w:hint="eastAsia"/>
        </w:rPr>
        <w:t>지속</w:t>
      </w:r>
      <w:r w:rsidR="00593A76">
        <w:rPr>
          <w:rFonts w:hint="eastAsia"/>
        </w:rPr>
        <w:t xml:space="preserve"> </w:t>
      </w:r>
      <w:r w:rsidR="00593A76">
        <w:rPr>
          <w:rFonts w:hint="eastAsia"/>
        </w:rPr>
        <w:t>시간</w:t>
      </w:r>
      <w:r w:rsidR="00593A76">
        <w:rPr>
          <w:rFonts w:hint="eastAsia"/>
        </w:rPr>
        <w:t xml:space="preserve"> </w:t>
      </w:r>
      <w:r w:rsidR="00593A76">
        <w:t>1</w:t>
      </w:r>
      <w:r w:rsidR="00593A76">
        <w:rPr>
          <w:rFonts w:hint="eastAsia"/>
        </w:rPr>
        <w:t>초</w:t>
      </w:r>
      <w:r w:rsidR="00593A76">
        <w:rPr>
          <w:rFonts w:hint="eastAsia"/>
        </w:rPr>
        <w:t xml:space="preserve"> </w:t>
      </w:r>
      <w:r w:rsidR="00593A76">
        <w:rPr>
          <w:rFonts w:hint="eastAsia"/>
        </w:rPr>
        <w:t>증가</w:t>
      </w:r>
      <w:r w:rsidR="00593A76">
        <w:rPr>
          <w:rFonts w:hint="eastAsia"/>
        </w:rPr>
        <w:t>(</w:t>
      </w:r>
      <w:r w:rsidR="00593A76">
        <w:rPr>
          <w:rFonts w:hint="eastAsia"/>
        </w:rPr>
        <w:t>임의</w:t>
      </w:r>
      <w:r w:rsidR="00593A76">
        <w:rPr>
          <w:rFonts w:hint="eastAsia"/>
        </w:rPr>
        <w:t xml:space="preserve"> </w:t>
      </w:r>
      <w:r w:rsidR="00593A76">
        <w:rPr>
          <w:rFonts w:hint="eastAsia"/>
        </w:rPr>
        <w:t>수치</w:t>
      </w:r>
      <w:r w:rsidR="00593A76">
        <w:rPr>
          <w:rFonts w:hint="eastAsia"/>
        </w:rPr>
        <w:t>)</w:t>
      </w:r>
    </w:p>
    <w:p w:rsidR="00593A76" w:rsidRDefault="00593A76" w:rsidP="00531C8C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주위로</w:t>
      </w:r>
      <w:r>
        <w:rPr>
          <w:rFonts w:hint="eastAsia"/>
        </w:rPr>
        <w:t xml:space="preserve"> </w:t>
      </w:r>
      <w:r>
        <w:rPr>
          <w:rFonts w:hint="eastAsia"/>
        </w:rPr>
        <w:t>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번개의</w:t>
      </w:r>
      <w:r>
        <w:rPr>
          <w:rFonts w:hint="eastAsia"/>
        </w:rPr>
        <w:t xml:space="preserve"> </w:t>
      </w:r>
      <w:r>
        <w:rPr>
          <w:rFonts w:hint="eastAsia"/>
        </w:rPr>
        <w:t>구가</w:t>
      </w:r>
      <w:r>
        <w:t xml:space="preserve"> </w:t>
      </w:r>
      <w:r>
        <w:rPr>
          <w:rFonts w:hint="eastAsia"/>
        </w:rPr>
        <w:t>공전하는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:rsidR="00531C8C" w:rsidRPr="009E7B8F" w:rsidRDefault="00531C8C" w:rsidP="00531C8C">
      <w:pPr>
        <w:pStyle w:val="af8"/>
        <w:numPr>
          <w:ilvl w:val="0"/>
          <w:numId w:val="45"/>
        </w:numPr>
        <w:ind w:leftChars="0"/>
        <w:rPr>
          <w:color w:val="00B050"/>
        </w:rPr>
      </w:pPr>
      <w:r w:rsidRPr="009E7B8F">
        <w:rPr>
          <w:rFonts w:hint="eastAsia"/>
          <w:color w:val="00B050"/>
        </w:rPr>
        <w:t>추가</w:t>
      </w:r>
    </w:p>
    <w:p w:rsidR="00531C8C" w:rsidRDefault="00AB6020" w:rsidP="00531C8C">
      <w:pPr>
        <w:pStyle w:val="af8"/>
        <w:numPr>
          <w:ilvl w:val="1"/>
          <w:numId w:val="45"/>
        </w:numPr>
        <w:ind w:leftChars="0"/>
      </w:pPr>
      <w:r>
        <w:t>‘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지우개</w:t>
      </w:r>
      <w:r>
        <w:t>’</w:t>
      </w: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t xml:space="preserve">25% </w:t>
      </w:r>
      <w:r>
        <w:rPr>
          <w:rFonts w:hint="eastAsia"/>
        </w:rPr>
        <w:t>증가</w:t>
      </w:r>
    </w:p>
    <w:p w:rsidR="00AB6020" w:rsidRDefault="00AB6020" w:rsidP="00531C8C">
      <w:pPr>
        <w:pStyle w:val="af8"/>
        <w:numPr>
          <w:ilvl w:val="1"/>
          <w:numId w:val="45"/>
        </w:numPr>
        <w:ind w:leftChars="0"/>
      </w:pPr>
      <w:r>
        <w:t>‘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지우개</w:t>
      </w:r>
      <w:r>
        <w:t>’</w:t>
      </w:r>
      <w:r w:rsidR="00350139">
        <w:rPr>
          <w:rFonts w:hint="eastAsia"/>
        </w:rPr>
        <w:t xml:space="preserve"> </w:t>
      </w:r>
      <w:r w:rsidR="00350139">
        <w:rPr>
          <w:rFonts w:hint="eastAsia"/>
        </w:rPr>
        <w:t>소환되는</w:t>
      </w:r>
      <w:r w:rsidR="00350139">
        <w:rPr>
          <w:rFonts w:hint="eastAsia"/>
        </w:rPr>
        <w:t xml:space="preserve"> </w:t>
      </w:r>
      <w:r w:rsidR="00350139">
        <w:rPr>
          <w:rFonts w:hint="eastAsia"/>
        </w:rPr>
        <w:t>지우개</w:t>
      </w:r>
      <w:r w:rsidR="00350139">
        <w:rPr>
          <w:rFonts w:hint="eastAsia"/>
        </w:rPr>
        <w:t xml:space="preserve"> </w:t>
      </w:r>
      <w:r w:rsidR="00350139">
        <w:rPr>
          <w:rFonts w:hint="eastAsia"/>
        </w:rPr>
        <w:t>개수</w:t>
      </w:r>
      <w:r w:rsidR="00350139">
        <w:rPr>
          <w:rFonts w:hint="eastAsia"/>
        </w:rPr>
        <w:t xml:space="preserve"> </w:t>
      </w:r>
      <w:r w:rsidR="00350139">
        <w:t>10%</w:t>
      </w:r>
      <w:r w:rsidR="00350139">
        <w:rPr>
          <w:rFonts w:hint="eastAsia"/>
        </w:rPr>
        <w:t xml:space="preserve"> </w:t>
      </w:r>
      <w:r w:rsidR="00350139">
        <w:rPr>
          <w:rFonts w:hint="eastAsia"/>
        </w:rPr>
        <w:t>증가</w:t>
      </w:r>
    </w:p>
    <w:p w:rsidR="00350139" w:rsidRPr="00531C8C" w:rsidRDefault="00BB1859" w:rsidP="00531C8C">
      <w:pPr>
        <w:pStyle w:val="af8"/>
        <w:numPr>
          <w:ilvl w:val="1"/>
          <w:numId w:val="45"/>
        </w:numPr>
        <w:ind w:leftChars="0"/>
      </w:pPr>
      <w:proofErr w:type="spellStart"/>
      <w:r>
        <w:rPr>
          <w:rFonts w:hint="eastAsia"/>
        </w:rPr>
        <w:t>롤리팝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사탕으로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DB3B84" w:rsidRPr="009D1E91" w:rsidRDefault="00025B5A" w:rsidP="009D1E91">
      <w:pPr>
        <w:rPr>
          <w:color w:val="00B0F0"/>
        </w:rPr>
      </w:pPr>
      <w:r>
        <w:br w:type="page"/>
      </w:r>
    </w:p>
    <w:p w:rsidR="00A37B26" w:rsidRDefault="008B44E2" w:rsidP="008B44E2">
      <w:pPr>
        <w:pStyle w:val="1"/>
      </w:pPr>
      <w:bookmarkStart w:id="27" w:name="_Toc506640379"/>
      <w:r>
        <w:rPr>
          <w:rFonts w:hint="eastAsia"/>
        </w:rPr>
        <w:lastRenderedPageBreak/>
        <w:t>참고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  <w:bookmarkEnd w:id="27"/>
    </w:p>
    <w:p w:rsidR="008B44E2" w:rsidRDefault="008B44E2" w:rsidP="00473B19">
      <w:pPr>
        <w:pStyle w:val="20"/>
        <w:numPr>
          <w:ilvl w:val="2"/>
          <w:numId w:val="19"/>
        </w:numPr>
        <w:ind w:left="851"/>
      </w:pPr>
      <w:bookmarkStart w:id="28" w:name="_Toc506640380"/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출처</w:t>
      </w:r>
      <w:bookmarkEnd w:id="28"/>
    </w:p>
    <w:p w:rsidR="00473B19" w:rsidRDefault="00473B19" w:rsidP="00473B19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t xml:space="preserve"> </w:t>
      </w:r>
      <w:proofErr w:type="spellStart"/>
      <w:r>
        <w:rPr>
          <w:rFonts w:hint="eastAsia"/>
        </w:rPr>
        <w:t>히오스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:rsidR="00473B19" w:rsidRDefault="009F7D50" w:rsidP="00473B19">
      <w:pPr>
        <w:pStyle w:val="af8"/>
        <w:ind w:leftChars="0" w:left="851"/>
      </w:pPr>
      <w:hyperlink r:id="rId19" w:history="1">
        <w:r w:rsidR="00473B19" w:rsidRPr="00370929">
          <w:rPr>
            <w:rStyle w:val="af7"/>
          </w:rPr>
          <w:t>http://wizeprophet.tistory.com/81</w:t>
        </w:r>
      </w:hyperlink>
      <w:r w:rsidR="00473B19">
        <w:t xml:space="preserve"> </w:t>
      </w:r>
    </w:p>
    <w:p w:rsidR="00635AD1" w:rsidRDefault="00635AD1" w:rsidP="00635AD1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늪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635AD1" w:rsidRDefault="009F7D50" w:rsidP="00635AD1">
      <w:pPr>
        <w:pStyle w:val="af8"/>
        <w:ind w:leftChars="0" w:left="851"/>
      </w:pPr>
      <w:hyperlink r:id="rId20" w:history="1">
        <w:r w:rsidR="00635AD1" w:rsidRPr="00BD0983">
          <w:rPr>
            <w:rStyle w:val="af7"/>
          </w:rPr>
          <w:t>http://guardtop.com/coal-tar-need-know/</w:t>
        </w:r>
      </w:hyperlink>
      <w:r w:rsidR="00635AD1">
        <w:t xml:space="preserve"> </w:t>
      </w:r>
      <w:r w:rsidR="00720EA9">
        <w:rPr>
          <w:rFonts w:hint="eastAsia"/>
        </w:rPr>
        <w:t>의</w:t>
      </w:r>
      <w:r w:rsidR="00720EA9">
        <w:rPr>
          <w:rFonts w:hint="eastAsia"/>
        </w:rPr>
        <w:t xml:space="preserve"> </w:t>
      </w:r>
      <w:r w:rsidR="00720EA9">
        <w:rPr>
          <w:rFonts w:hint="eastAsia"/>
        </w:rPr>
        <w:t>사진</w:t>
      </w:r>
      <w:r w:rsidR="00720EA9">
        <w:rPr>
          <w:rFonts w:hint="eastAsia"/>
        </w:rPr>
        <w:t xml:space="preserve"> </w:t>
      </w:r>
      <w:r w:rsidR="00720EA9">
        <w:rPr>
          <w:rFonts w:hint="eastAsia"/>
        </w:rPr>
        <w:t>수정</w:t>
      </w:r>
    </w:p>
    <w:p w:rsidR="00A80D74" w:rsidRDefault="00A80D74" w:rsidP="00A80D74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3 </w:t>
      </w:r>
      <w:proofErr w:type="spellStart"/>
      <w:r>
        <w:rPr>
          <w:rFonts w:hint="eastAsia"/>
        </w:rPr>
        <w:t>사브르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7C074C" w:rsidRDefault="009F7D50" w:rsidP="007C074C">
      <w:pPr>
        <w:ind w:left="851"/>
      </w:pPr>
      <w:hyperlink r:id="rId21" w:history="1">
        <w:r w:rsidR="00A80D74" w:rsidRPr="00BD0983">
          <w:rPr>
            <w:rStyle w:val="af7"/>
          </w:rPr>
          <w:t>http://prints.rmg.co.uk/art/510257/turkish-scimitar</w:t>
        </w:r>
      </w:hyperlink>
      <w:r w:rsidR="00A80D74">
        <w:t xml:space="preserve"> </w:t>
      </w:r>
    </w:p>
    <w:p w:rsidR="007C074C" w:rsidRDefault="007C074C" w:rsidP="007C074C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4 </w:t>
      </w:r>
      <w:proofErr w:type="spellStart"/>
      <w:r>
        <w:rPr>
          <w:rFonts w:hint="eastAsia"/>
        </w:rPr>
        <w:t>드래고니카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궁수</w:t>
      </w:r>
    </w:p>
    <w:p w:rsidR="007C074C" w:rsidRDefault="009F7D50" w:rsidP="007C074C">
      <w:pPr>
        <w:ind w:left="851"/>
      </w:pPr>
      <w:hyperlink r:id="rId22" w:history="1">
        <w:r w:rsidR="007C074C" w:rsidRPr="0074281B">
          <w:rPr>
            <w:rStyle w:val="af7"/>
          </w:rPr>
          <w:t>http://m.gameshot.net/common/con_view.php?code=GA4805a2639731e</w:t>
        </w:r>
      </w:hyperlink>
      <w:r w:rsidR="007C074C">
        <w:t xml:space="preserve"> </w:t>
      </w:r>
    </w:p>
    <w:p w:rsidR="008F6E7A" w:rsidRDefault="008F6E7A" w:rsidP="008F6E7A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5 </w:t>
      </w:r>
      <w:proofErr w:type="spellStart"/>
      <w:r>
        <w:rPr>
          <w:rFonts w:hint="eastAsia"/>
        </w:rPr>
        <w:t>젤다의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링크</w:t>
      </w:r>
    </w:p>
    <w:p w:rsidR="008F6E7A" w:rsidRDefault="009F7D50" w:rsidP="008F6E7A">
      <w:pPr>
        <w:pStyle w:val="af8"/>
        <w:ind w:leftChars="0" w:left="851"/>
      </w:pPr>
      <w:hyperlink r:id="rId23" w:history="1">
        <w:r w:rsidR="008F6E7A" w:rsidRPr="0074281B">
          <w:rPr>
            <w:rStyle w:val="af7"/>
          </w:rPr>
          <w:t>https://www.pinterest.co.kr/pin/560346378606338504/?autologin=true</w:t>
        </w:r>
      </w:hyperlink>
      <w:r w:rsidR="008F6E7A">
        <w:t xml:space="preserve"> </w:t>
      </w:r>
    </w:p>
    <w:p w:rsidR="009D45AF" w:rsidRDefault="009D45AF" w:rsidP="009D45AF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6 </w:t>
      </w:r>
      <w:r>
        <w:rPr>
          <w:rFonts w:hint="eastAsia"/>
        </w:rPr>
        <w:t>로브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9D45AF" w:rsidRDefault="009D45AF" w:rsidP="009D45AF">
      <w:pPr>
        <w:ind w:left="720"/>
      </w:pPr>
      <w:hyperlink r:id="rId24" w:history="1">
        <w:r w:rsidRPr="00696493">
          <w:rPr>
            <w:rStyle w:val="af7"/>
          </w:rPr>
          <w:t>https://www.aliexpress.com/item/Star-Wars-Kenobi-Jedi-TUNIC-Men-Hooded-Brown-Robe-Cloak-Outfit-Movie-Cosplay-Costume-New-Arrival/32321150913.html</w:t>
        </w:r>
      </w:hyperlink>
      <w:r>
        <w:t xml:space="preserve"> </w:t>
      </w:r>
    </w:p>
    <w:p w:rsidR="009D45AF" w:rsidRPr="00473B19" w:rsidRDefault="00E072DB" w:rsidP="00E072DB">
      <w:pPr>
        <w:pStyle w:val="af8"/>
        <w:numPr>
          <w:ilvl w:val="0"/>
          <w:numId w:val="21"/>
        </w:numPr>
        <w:ind w:leftChars="0"/>
        <w:rPr>
          <w:rFonts w:hint="eastAsia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7 </w:t>
      </w:r>
      <w:r>
        <w:rPr>
          <w:rFonts w:hint="eastAsia"/>
        </w:rPr>
        <w:t>자명종</w:t>
      </w:r>
      <w:r>
        <w:rPr>
          <w:rFonts w:hint="eastAsia"/>
        </w:rPr>
        <w:t xml:space="preserve"> </w:t>
      </w:r>
      <w:r>
        <w:rPr>
          <w:rFonts w:hint="eastAsia"/>
        </w:rPr>
        <w:t>지팡이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예제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자작</w:t>
      </w:r>
    </w:p>
    <w:sectPr w:rsidR="009D45AF" w:rsidRPr="00473B19">
      <w:footerReference w:type="even" r:id="rId25"/>
      <w:footerReference w:type="default" r:id="rId26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672B" w:rsidRDefault="0061672B">
      <w:pPr>
        <w:spacing w:after="0" w:line="240" w:lineRule="auto"/>
      </w:pPr>
      <w:r>
        <w:separator/>
      </w:r>
    </w:p>
  </w:endnote>
  <w:endnote w:type="continuationSeparator" w:id="0">
    <w:p w:rsidR="0061672B" w:rsidRDefault="00616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D50" w:rsidRDefault="009F7D50">
    <w:pPr>
      <w:pStyle w:val="a6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9F7D50" w:rsidRDefault="009F7D50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2-17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2018-02-17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50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9F7D50" w:rsidRDefault="009F7D50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2-17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2018-02-17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5C61DD33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9F7D50" w:rsidRDefault="009F7D50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7C1DEF" w:rsidRPr="007C1DEF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18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51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9F7D50" w:rsidRDefault="009F7D50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7C1DEF" w:rsidRPr="007C1DEF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18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D50" w:rsidRDefault="009F7D50">
    <w:pPr>
      <w:rPr>
        <w:sz w:val="20"/>
      </w:rPr>
    </w:pPr>
    <w:r>
      <w:rPr>
        <w:noProof/>
        <w:sz w:val="10"/>
        <w:szCs w:val="10"/>
        <w:lang w:val="ko-K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9F7D50" w:rsidRDefault="009F7D50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2-17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2018-02-17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52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9F7D50" w:rsidRDefault="009F7D50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2-17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2018-02-17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6CFD0A52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9F7D50" w:rsidRDefault="009F7D50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7C1DEF" w:rsidRPr="007C1DEF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19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53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9F7D50" w:rsidRDefault="009F7D50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7C1DEF" w:rsidRPr="007C1DEF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19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9F7D50" w:rsidRDefault="009F7D50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672B" w:rsidRDefault="0061672B">
      <w:pPr>
        <w:spacing w:after="0" w:line="240" w:lineRule="auto"/>
      </w:pPr>
      <w:r>
        <w:separator/>
      </w:r>
    </w:p>
  </w:footnote>
  <w:footnote w:type="continuationSeparator" w:id="0">
    <w:p w:rsidR="0061672B" w:rsidRDefault="006167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0206ED8"/>
    <w:multiLevelType w:val="hybridMultilevel"/>
    <w:tmpl w:val="ADFE90AE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046122B8"/>
    <w:multiLevelType w:val="hybridMultilevel"/>
    <w:tmpl w:val="0F92B986"/>
    <w:lvl w:ilvl="0" w:tplc="DC820612">
      <w:start w:val="1"/>
      <w:numFmt w:val="upperLetter"/>
      <w:lvlText w:val="%1."/>
      <w:lvlJc w:val="left"/>
      <w:pPr>
        <w:ind w:left="1080" w:hanging="360"/>
      </w:pPr>
      <w:rPr>
        <w:rFonts w:asciiTheme="majorHAnsi" w:hAnsiTheme="majorHAnsi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7" w15:restartNumberingAfterBreak="0">
    <w:nsid w:val="0AB575D8"/>
    <w:multiLevelType w:val="hybridMultilevel"/>
    <w:tmpl w:val="6CA68F2C"/>
    <w:lvl w:ilvl="0" w:tplc="C5B8BA20">
      <w:start w:val="1"/>
      <w:numFmt w:val="upperLetter"/>
      <w:lvlText w:val="%1."/>
      <w:lvlJc w:val="left"/>
      <w:pPr>
        <w:ind w:left="2280" w:hanging="360"/>
      </w:pPr>
      <w:rPr>
        <w:rFonts w:asciiTheme="majorHAnsi" w:hAnsiTheme="majorHAnsi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8" w15:restartNumberingAfterBreak="0">
    <w:nsid w:val="0CF70ACC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0E57439F"/>
    <w:multiLevelType w:val="hybridMultilevel"/>
    <w:tmpl w:val="C7C427D6"/>
    <w:lvl w:ilvl="0" w:tplc="AF98EA44">
      <w:start w:val="1"/>
      <w:numFmt w:val="upperLetter"/>
      <w:lvlText w:val="%1."/>
      <w:lvlJc w:val="left"/>
      <w:pPr>
        <w:ind w:left="1080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18076DA9"/>
    <w:multiLevelType w:val="hybridMultilevel"/>
    <w:tmpl w:val="2BDCDB46"/>
    <w:lvl w:ilvl="0" w:tplc="6E1ED968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9B2C88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3A63FE"/>
    <w:multiLevelType w:val="hybridMultilevel"/>
    <w:tmpl w:val="FD368638"/>
    <w:lvl w:ilvl="0" w:tplc="E230CA5C">
      <w:start w:val="1"/>
      <w:numFmt w:val="upperLetter"/>
      <w:lvlText w:val="%1."/>
      <w:lvlJc w:val="left"/>
      <w:pPr>
        <w:ind w:left="760" w:hanging="360"/>
      </w:pPr>
      <w:rPr>
        <w:rFonts w:asciiTheme="majorHAnsi" w:hAnsiTheme="majorHAnsi" w:hint="default"/>
        <w:sz w:val="28"/>
      </w:rPr>
    </w:lvl>
    <w:lvl w:ilvl="1" w:tplc="7F16FD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B8A3CDA"/>
    <w:multiLevelType w:val="hybridMultilevel"/>
    <w:tmpl w:val="4E98750C"/>
    <w:lvl w:ilvl="0" w:tplc="C3CE59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CB8760F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3BA419D"/>
    <w:multiLevelType w:val="hybridMultilevel"/>
    <w:tmpl w:val="675C8AAA"/>
    <w:lvl w:ilvl="0" w:tplc="FD86C22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4417F15"/>
    <w:multiLevelType w:val="hybridMultilevel"/>
    <w:tmpl w:val="ADFE90AE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25683E02"/>
    <w:multiLevelType w:val="hybridMultilevel"/>
    <w:tmpl w:val="7C64AB7A"/>
    <w:lvl w:ilvl="0" w:tplc="DCD4634E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9AF4796"/>
    <w:multiLevelType w:val="hybridMultilevel"/>
    <w:tmpl w:val="F1C6C822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4FF26C5C">
      <w:numFmt w:val="decimal"/>
      <w:lvlText w:val="%4."/>
      <w:lvlJc w:val="left"/>
      <w:pPr>
        <w:ind w:left="2320" w:hanging="360"/>
      </w:pPr>
      <w:rPr>
        <w:rFonts w:hint="default"/>
      </w:rPr>
    </w:lvl>
    <w:lvl w:ilvl="4" w:tplc="7D221F8A">
      <w:start w:val="1"/>
      <w:numFmt w:val="bullet"/>
      <w:lvlText w:val=""/>
      <w:lvlJc w:val="left"/>
      <w:pPr>
        <w:ind w:left="2720" w:hanging="360"/>
      </w:pPr>
      <w:rPr>
        <w:rFonts w:ascii="Wingdings" w:eastAsiaTheme="majorEastAsia" w:hAnsi="Wingdings" w:cs="Times New Roman" w:hint="default"/>
      </w:r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2D8C2164"/>
    <w:multiLevelType w:val="hybridMultilevel"/>
    <w:tmpl w:val="7C64AB7A"/>
    <w:lvl w:ilvl="0" w:tplc="DCD4634E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EF813D9"/>
    <w:multiLevelType w:val="hybridMultilevel"/>
    <w:tmpl w:val="0E9E407A"/>
    <w:lvl w:ilvl="0" w:tplc="1556F320">
      <w:start w:val="1"/>
      <w:numFmt w:val="upperLetter"/>
      <w:lvlText w:val="%1."/>
      <w:lvlJc w:val="left"/>
      <w:pPr>
        <w:ind w:left="1080" w:hanging="360"/>
      </w:pPr>
      <w:rPr>
        <w:rFonts w:asciiTheme="majorHAnsi" w:hAnsiTheme="majorHAnsi" w:hint="default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0" w15:restartNumberingAfterBreak="0">
    <w:nsid w:val="2FD96557"/>
    <w:multiLevelType w:val="hybridMultilevel"/>
    <w:tmpl w:val="6194E8D6"/>
    <w:lvl w:ilvl="0" w:tplc="B96C0BA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9872439"/>
    <w:multiLevelType w:val="hybridMultilevel"/>
    <w:tmpl w:val="2BDCDB46"/>
    <w:lvl w:ilvl="0" w:tplc="6E1ED968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9B2C88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A157439"/>
    <w:multiLevelType w:val="hybridMultilevel"/>
    <w:tmpl w:val="BC244FAE"/>
    <w:lvl w:ilvl="0" w:tplc="AF98EA44">
      <w:start w:val="1"/>
      <w:numFmt w:val="upperLetter"/>
      <w:lvlText w:val="%1."/>
      <w:lvlJc w:val="left"/>
      <w:pPr>
        <w:ind w:left="1080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3" w15:restartNumberingAfterBreak="0">
    <w:nsid w:val="3C4E41FE"/>
    <w:multiLevelType w:val="hybridMultilevel"/>
    <w:tmpl w:val="B8CE6232"/>
    <w:lvl w:ilvl="0" w:tplc="C5B8BA20">
      <w:start w:val="1"/>
      <w:numFmt w:val="upperLetter"/>
      <w:lvlText w:val="%1."/>
      <w:lvlJc w:val="left"/>
      <w:pPr>
        <w:ind w:left="2280" w:hanging="360"/>
      </w:pPr>
      <w:rPr>
        <w:rFonts w:asciiTheme="majorHAnsi" w:hAnsiTheme="majorHAnsi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4" w15:restartNumberingAfterBreak="0">
    <w:nsid w:val="3D5A6DCC"/>
    <w:multiLevelType w:val="hybridMultilevel"/>
    <w:tmpl w:val="CBDA0E72"/>
    <w:lvl w:ilvl="0" w:tplc="8356F7B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39D2AED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6D80087"/>
    <w:multiLevelType w:val="hybridMultilevel"/>
    <w:tmpl w:val="54CEE46C"/>
    <w:lvl w:ilvl="0" w:tplc="930E0F1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9B14ED7"/>
    <w:multiLevelType w:val="hybridMultilevel"/>
    <w:tmpl w:val="CC1038F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4A3F1501"/>
    <w:multiLevelType w:val="hybridMultilevel"/>
    <w:tmpl w:val="AE903F80"/>
    <w:lvl w:ilvl="0" w:tplc="C7DA93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C5D4654"/>
    <w:multiLevelType w:val="hybridMultilevel"/>
    <w:tmpl w:val="4852F028"/>
    <w:lvl w:ilvl="0" w:tplc="B86A2D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D101994"/>
    <w:multiLevelType w:val="hybridMultilevel"/>
    <w:tmpl w:val="BDD4F48E"/>
    <w:lvl w:ilvl="0" w:tplc="AF98EA44">
      <w:start w:val="1"/>
      <w:numFmt w:val="upperLetter"/>
      <w:lvlText w:val="%1."/>
      <w:lvlJc w:val="left"/>
      <w:pPr>
        <w:ind w:left="1080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A7389C9A">
      <w:start w:val="1"/>
      <w:numFmt w:val="decimal"/>
      <w:lvlText w:val="%3."/>
      <w:lvlJc w:val="left"/>
      <w:pPr>
        <w:ind w:left="18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1" w15:restartNumberingAfterBreak="0">
    <w:nsid w:val="54FE68D6"/>
    <w:multiLevelType w:val="hybridMultilevel"/>
    <w:tmpl w:val="1C1C9FCC"/>
    <w:lvl w:ilvl="0" w:tplc="D812A4A0"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B3A0417"/>
    <w:multiLevelType w:val="hybridMultilevel"/>
    <w:tmpl w:val="14B0116A"/>
    <w:lvl w:ilvl="0" w:tplc="C5B8BA20">
      <w:start w:val="1"/>
      <w:numFmt w:val="upperLetter"/>
      <w:lvlText w:val="%1."/>
      <w:lvlJc w:val="left"/>
      <w:pPr>
        <w:ind w:left="2280" w:hanging="360"/>
      </w:pPr>
      <w:rPr>
        <w:rFonts w:asciiTheme="majorHAnsi" w:hAnsiTheme="majorHAnsi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33" w15:restartNumberingAfterBreak="0">
    <w:nsid w:val="5DDB679D"/>
    <w:multiLevelType w:val="hybridMultilevel"/>
    <w:tmpl w:val="D50015EA"/>
    <w:lvl w:ilvl="0" w:tplc="13EA443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082228B"/>
    <w:multiLevelType w:val="hybridMultilevel"/>
    <w:tmpl w:val="A5484740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5E2C478E">
      <w:start w:val="1"/>
      <w:numFmt w:val="decimal"/>
      <w:lvlText w:val="%4."/>
      <w:lvlJc w:val="left"/>
      <w:pPr>
        <w:ind w:left="232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63E62A2B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55F282A"/>
    <w:multiLevelType w:val="hybridMultilevel"/>
    <w:tmpl w:val="FD368638"/>
    <w:lvl w:ilvl="0" w:tplc="E230CA5C">
      <w:start w:val="1"/>
      <w:numFmt w:val="upperLetter"/>
      <w:lvlText w:val="%1."/>
      <w:lvlJc w:val="left"/>
      <w:pPr>
        <w:ind w:left="760" w:hanging="360"/>
      </w:pPr>
      <w:rPr>
        <w:rFonts w:asciiTheme="majorHAnsi" w:hAnsiTheme="majorHAnsi" w:hint="default"/>
        <w:sz w:val="28"/>
      </w:rPr>
    </w:lvl>
    <w:lvl w:ilvl="1" w:tplc="7F16FD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6174462"/>
    <w:multiLevelType w:val="hybridMultilevel"/>
    <w:tmpl w:val="7DE43864"/>
    <w:lvl w:ilvl="0" w:tplc="DBAA8D8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709778A"/>
    <w:multiLevelType w:val="hybridMultilevel"/>
    <w:tmpl w:val="F8C43F1E"/>
    <w:lvl w:ilvl="0" w:tplc="602A7F9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89E2158"/>
    <w:multiLevelType w:val="hybridMultilevel"/>
    <w:tmpl w:val="49F0E15A"/>
    <w:lvl w:ilvl="0" w:tplc="B3DC9C94">
      <w:start w:val="1"/>
      <w:numFmt w:val="upperLetter"/>
      <w:lvlText w:val="%1."/>
      <w:lvlJc w:val="left"/>
      <w:pPr>
        <w:ind w:left="851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291" w:hanging="400"/>
      </w:pPr>
    </w:lvl>
    <w:lvl w:ilvl="2" w:tplc="0409001B" w:tentative="1">
      <w:start w:val="1"/>
      <w:numFmt w:val="lowerRoman"/>
      <w:lvlText w:val="%3."/>
      <w:lvlJc w:val="right"/>
      <w:pPr>
        <w:ind w:left="1691" w:hanging="400"/>
      </w:pPr>
    </w:lvl>
    <w:lvl w:ilvl="3" w:tplc="0409000F" w:tentative="1">
      <w:start w:val="1"/>
      <w:numFmt w:val="decimal"/>
      <w:lvlText w:val="%4."/>
      <w:lvlJc w:val="left"/>
      <w:pPr>
        <w:ind w:left="2091" w:hanging="400"/>
      </w:pPr>
    </w:lvl>
    <w:lvl w:ilvl="4" w:tplc="04090019" w:tentative="1">
      <w:start w:val="1"/>
      <w:numFmt w:val="upperLetter"/>
      <w:lvlText w:val="%5."/>
      <w:lvlJc w:val="left"/>
      <w:pPr>
        <w:ind w:left="2491" w:hanging="400"/>
      </w:pPr>
    </w:lvl>
    <w:lvl w:ilvl="5" w:tplc="0409001B" w:tentative="1">
      <w:start w:val="1"/>
      <w:numFmt w:val="lowerRoman"/>
      <w:lvlText w:val="%6."/>
      <w:lvlJc w:val="right"/>
      <w:pPr>
        <w:ind w:left="2891" w:hanging="400"/>
      </w:pPr>
    </w:lvl>
    <w:lvl w:ilvl="6" w:tplc="0409000F" w:tentative="1">
      <w:start w:val="1"/>
      <w:numFmt w:val="decimal"/>
      <w:lvlText w:val="%7."/>
      <w:lvlJc w:val="left"/>
      <w:pPr>
        <w:ind w:left="3291" w:hanging="400"/>
      </w:pPr>
    </w:lvl>
    <w:lvl w:ilvl="7" w:tplc="04090019" w:tentative="1">
      <w:start w:val="1"/>
      <w:numFmt w:val="upperLetter"/>
      <w:lvlText w:val="%8."/>
      <w:lvlJc w:val="left"/>
      <w:pPr>
        <w:ind w:left="3691" w:hanging="400"/>
      </w:pPr>
    </w:lvl>
    <w:lvl w:ilvl="8" w:tplc="0409001B" w:tentative="1">
      <w:start w:val="1"/>
      <w:numFmt w:val="lowerRoman"/>
      <w:lvlText w:val="%9."/>
      <w:lvlJc w:val="right"/>
      <w:pPr>
        <w:ind w:left="4091" w:hanging="40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29"/>
  </w:num>
  <w:num w:numId="12">
    <w:abstractNumId w:val="28"/>
  </w:num>
  <w:num w:numId="13">
    <w:abstractNumId w:val="38"/>
  </w:num>
  <w:num w:numId="14">
    <w:abstractNumId w:val="19"/>
  </w:num>
  <w:num w:numId="15">
    <w:abstractNumId w:val="37"/>
  </w:num>
  <w:num w:numId="16">
    <w:abstractNumId w:val="20"/>
  </w:num>
  <w:num w:numId="17">
    <w:abstractNumId w:val="22"/>
  </w:num>
  <w:num w:numId="18">
    <w:abstractNumId w:val="9"/>
  </w:num>
  <w:num w:numId="19">
    <w:abstractNumId w:val="30"/>
  </w:num>
  <w:num w:numId="20">
    <w:abstractNumId w:val="6"/>
  </w:num>
  <w:num w:numId="21">
    <w:abstractNumId w:val="39"/>
  </w:num>
  <w:num w:numId="22">
    <w:abstractNumId w:val="12"/>
  </w:num>
  <w:num w:numId="23">
    <w:abstractNumId w:val="31"/>
  </w:num>
  <w:num w:numId="24">
    <w:abstractNumId w:val="33"/>
  </w:num>
  <w:num w:numId="25">
    <w:abstractNumId w:val="14"/>
  </w:num>
  <w:num w:numId="26">
    <w:abstractNumId w:val="26"/>
  </w:num>
  <w:num w:numId="27">
    <w:abstractNumId w:val="5"/>
  </w:num>
  <w:num w:numId="28">
    <w:abstractNumId w:val="15"/>
  </w:num>
  <w:num w:numId="29">
    <w:abstractNumId w:val="34"/>
  </w:num>
  <w:num w:numId="30">
    <w:abstractNumId w:val="17"/>
  </w:num>
  <w:num w:numId="31">
    <w:abstractNumId w:val="32"/>
  </w:num>
  <w:num w:numId="32">
    <w:abstractNumId w:val="23"/>
  </w:num>
  <w:num w:numId="33">
    <w:abstractNumId w:val="7"/>
  </w:num>
  <w:num w:numId="34">
    <w:abstractNumId w:val="27"/>
  </w:num>
  <w:num w:numId="35">
    <w:abstractNumId w:val="24"/>
  </w:num>
  <w:num w:numId="36">
    <w:abstractNumId w:val="11"/>
  </w:num>
  <w:num w:numId="37">
    <w:abstractNumId w:val="13"/>
  </w:num>
  <w:num w:numId="38">
    <w:abstractNumId w:val="8"/>
  </w:num>
  <w:num w:numId="39">
    <w:abstractNumId w:val="35"/>
  </w:num>
  <w:num w:numId="40">
    <w:abstractNumId w:val="21"/>
  </w:num>
  <w:num w:numId="41">
    <w:abstractNumId w:val="16"/>
  </w:num>
  <w:num w:numId="42">
    <w:abstractNumId w:val="36"/>
  </w:num>
  <w:num w:numId="43">
    <w:abstractNumId w:val="25"/>
  </w:num>
  <w:num w:numId="44">
    <w:abstractNumId w:val="10"/>
  </w:num>
  <w:num w:numId="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66583"/>
    <w:rsid w:val="00025B5A"/>
    <w:rsid w:val="0004022D"/>
    <w:rsid w:val="00040299"/>
    <w:rsid w:val="00043CE3"/>
    <w:rsid w:val="00062459"/>
    <w:rsid w:val="00084E2D"/>
    <w:rsid w:val="00086C67"/>
    <w:rsid w:val="000B61DD"/>
    <w:rsid w:val="000F5B08"/>
    <w:rsid w:val="000F747F"/>
    <w:rsid w:val="00125447"/>
    <w:rsid w:val="00166262"/>
    <w:rsid w:val="00181995"/>
    <w:rsid w:val="001A223A"/>
    <w:rsid w:val="001D72D5"/>
    <w:rsid w:val="001E3E3D"/>
    <w:rsid w:val="00204653"/>
    <w:rsid w:val="00204901"/>
    <w:rsid w:val="0021169F"/>
    <w:rsid w:val="00212A23"/>
    <w:rsid w:val="002306A2"/>
    <w:rsid w:val="00232EDC"/>
    <w:rsid w:val="00266583"/>
    <w:rsid w:val="00272F97"/>
    <w:rsid w:val="00293DF3"/>
    <w:rsid w:val="002B182E"/>
    <w:rsid w:val="002C38CB"/>
    <w:rsid w:val="002C40BC"/>
    <w:rsid w:val="002F6BCB"/>
    <w:rsid w:val="00327BCF"/>
    <w:rsid w:val="00335B5B"/>
    <w:rsid w:val="0034449F"/>
    <w:rsid w:val="00350139"/>
    <w:rsid w:val="00390C34"/>
    <w:rsid w:val="003969BE"/>
    <w:rsid w:val="003D27A8"/>
    <w:rsid w:val="003D7B54"/>
    <w:rsid w:val="003F19C8"/>
    <w:rsid w:val="00403B84"/>
    <w:rsid w:val="004152AD"/>
    <w:rsid w:val="00426C6C"/>
    <w:rsid w:val="0043763C"/>
    <w:rsid w:val="0044108C"/>
    <w:rsid w:val="004635FD"/>
    <w:rsid w:val="00473B19"/>
    <w:rsid w:val="00477476"/>
    <w:rsid w:val="004B57FA"/>
    <w:rsid w:val="004B70C0"/>
    <w:rsid w:val="00525A3F"/>
    <w:rsid w:val="00531C8C"/>
    <w:rsid w:val="00532DBC"/>
    <w:rsid w:val="00537290"/>
    <w:rsid w:val="00573C29"/>
    <w:rsid w:val="00593A76"/>
    <w:rsid w:val="005C12ED"/>
    <w:rsid w:val="005D71D7"/>
    <w:rsid w:val="005E1DDC"/>
    <w:rsid w:val="005F4BBC"/>
    <w:rsid w:val="00610609"/>
    <w:rsid w:val="0061672B"/>
    <w:rsid w:val="00635AD1"/>
    <w:rsid w:val="006401AF"/>
    <w:rsid w:val="006429D3"/>
    <w:rsid w:val="00691EDC"/>
    <w:rsid w:val="006B23AA"/>
    <w:rsid w:val="00701DC4"/>
    <w:rsid w:val="00720EA9"/>
    <w:rsid w:val="0076468D"/>
    <w:rsid w:val="00773AEE"/>
    <w:rsid w:val="0079244F"/>
    <w:rsid w:val="007B0B96"/>
    <w:rsid w:val="007B5EE4"/>
    <w:rsid w:val="007B7A21"/>
    <w:rsid w:val="007C074C"/>
    <w:rsid w:val="007C1DEF"/>
    <w:rsid w:val="007E71FE"/>
    <w:rsid w:val="00810D1B"/>
    <w:rsid w:val="008468DD"/>
    <w:rsid w:val="00867E26"/>
    <w:rsid w:val="008B33FE"/>
    <w:rsid w:val="008B44E2"/>
    <w:rsid w:val="008B70C4"/>
    <w:rsid w:val="008D78A0"/>
    <w:rsid w:val="008E21EE"/>
    <w:rsid w:val="008F5636"/>
    <w:rsid w:val="008F6E7A"/>
    <w:rsid w:val="00912248"/>
    <w:rsid w:val="00916D07"/>
    <w:rsid w:val="00926FF3"/>
    <w:rsid w:val="009420E1"/>
    <w:rsid w:val="009933B7"/>
    <w:rsid w:val="009D1E91"/>
    <w:rsid w:val="009D45AF"/>
    <w:rsid w:val="009E7B8F"/>
    <w:rsid w:val="009F7D50"/>
    <w:rsid w:val="00A02105"/>
    <w:rsid w:val="00A234BE"/>
    <w:rsid w:val="00A37B26"/>
    <w:rsid w:val="00A60C3F"/>
    <w:rsid w:val="00A77327"/>
    <w:rsid w:val="00A80D74"/>
    <w:rsid w:val="00A8232F"/>
    <w:rsid w:val="00AA05DB"/>
    <w:rsid w:val="00AA5CAB"/>
    <w:rsid w:val="00AB6020"/>
    <w:rsid w:val="00AB761C"/>
    <w:rsid w:val="00AD547F"/>
    <w:rsid w:val="00AF6714"/>
    <w:rsid w:val="00B051E4"/>
    <w:rsid w:val="00B25334"/>
    <w:rsid w:val="00B40328"/>
    <w:rsid w:val="00B54C95"/>
    <w:rsid w:val="00B733C1"/>
    <w:rsid w:val="00B86D7C"/>
    <w:rsid w:val="00B8714D"/>
    <w:rsid w:val="00BA3B34"/>
    <w:rsid w:val="00BB1859"/>
    <w:rsid w:val="00BE22AB"/>
    <w:rsid w:val="00C13931"/>
    <w:rsid w:val="00C21C2C"/>
    <w:rsid w:val="00C2397C"/>
    <w:rsid w:val="00C27A4C"/>
    <w:rsid w:val="00C3526E"/>
    <w:rsid w:val="00C614C5"/>
    <w:rsid w:val="00C82D49"/>
    <w:rsid w:val="00C93033"/>
    <w:rsid w:val="00C9510B"/>
    <w:rsid w:val="00CA7F87"/>
    <w:rsid w:val="00CB5023"/>
    <w:rsid w:val="00CF3AB2"/>
    <w:rsid w:val="00D35F94"/>
    <w:rsid w:val="00D36BE2"/>
    <w:rsid w:val="00D92D76"/>
    <w:rsid w:val="00DB3B84"/>
    <w:rsid w:val="00DC2F98"/>
    <w:rsid w:val="00E072DB"/>
    <w:rsid w:val="00E1003E"/>
    <w:rsid w:val="00E133F9"/>
    <w:rsid w:val="00E421EB"/>
    <w:rsid w:val="00E5375B"/>
    <w:rsid w:val="00E624C4"/>
    <w:rsid w:val="00EA7BC2"/>
    <w:rsid w:val="00ED4C46"/>
    <w:rsid w:val="00EF09DA"/>
    <w:rsid w:val="00EF2503"/>
    <w:rsid w:val="00EF3A53"/>
    <w:rsid w:val="00F03ABE"/>
    <w:rsid w:val="00F5078F"/>
    <w:rsid w:val="00F55E27"/>
    <w:rsid w:val="00F57591"/>
    <w:rsid w:val="00F74EA9"/>
    <w:rsid w:val="00F86924"/>
    <w:rsid w:val="00F90FE7"/>
    <w:rsid w:val="00FE3427"/>
    <w:rsid w:val="00FF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31C71D"/>
  <w15:docId w15:val="{92481ABA-06C8-4583-BD6E-04B91ECD9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rsid w:val="003F19C8"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D34817" w:themeColor="accent1"/>
      <w:spacing w:val="20"/>
      <w:sz w:val="48"/>
      <w:szCs w:val="28"/>
      <w14:textFill>
        <w14:solidFill>
          <w14:schemeClr w14:val="accent1">
            <w14:lumMod w14:val="60000"/>
            <w14:lumOff w14:val="40000"/>
            <w14:lumMod w14:val="75000"/>
          </w14:schemeClr>
        </w14:solidFill>
      </w14:textFill>
    </w:rPr>
  </w:style>
  <w:style w:type="paragraph" w:styleId="20">
    <w:name w:val="heading 2"/>
    <w:basedOn w:val="a0"/>
    <w:next w:val="a0"/>
    <w:link w:val="2Char"/>
    <w:uiPriority w:val="9"/>
    <w:qFormat/>
    <w:rsid w:val="003969BE"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4"/>
    </w:rPr>
  </w:style>
  <w:style w:type="paragraph" w:styleId="30">
    <w:name w:val="heading 3"/>
    <w:basedOn w:val="a0"/>
    <w:next w:val="a0"/>
    <w:link w:val="3Char"/>
    <w:uiPriority w:val="9"/>
    <w:qFormat/>
    <w:rsid w:val="003F19C8"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9B2D1F" w:themeColor="accent2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3F19C8"/>
    <w:rPr>
      <w:rFonts w:asciiTheme="majorHAnsi" w:eastAsiaTheme="majorEastAsia" w:hAnsiTheme="majorHAnsi" w:cs="Times New Roman"/>
      <w:b/>
      <w:color w:val="D34817" w:themeColor="accent1"/>
      <w:spacing w:val="20"/>
      <w:sz w:val="48"/>
      <w:szCs w:val="28"/>
      <w14:textFill>
        <w14:solidFill>
          <w14:schemeClr w14:val="accent1">
            <w14:lumMod w14:val="60000"/>
            <w14:lumOff w14:val="40000"/>
            <w14:lumMod w14:val="75000"/>
          </w14:schemeClr>
        </w14:solidFill>
      </w14:textFill>
    </w:rPr>
  </w:style>
  <w:style w:type="character" w:customStyle="1" w:styleId="2Char">
    <w:name w:val="제목 2 Char"/>
    <w:basedOn w:val="a1"/>
    <w:link w:val="20"/>
    <w:uiPriority w:val="9"/>
    <w:rsid w:val="003969BE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4"/>
    </w:rPr>
  </w:style>
  <w:style w:type="character" w:customStyle="1" w:styleId="3Char">
    <w:name w:val="제목 3 Char"/>
    <w:basedOn w:val="a1"/>
    <w:link w:val="30"/>
    <w:uiPriority w:val="9"/>
    <w:rsid w:val="003F19C8"/>
    <w:rPr>
      <w:rFonts w:asciiTheme="majorHAnsi" w:eastAsiaTheme="majorEastAsia" w:hAnsiTheme="majorHAnsi" w:cs="Times New Roman"/>
      <w:b/>
      <w:color w:val="9B2D1F" w:themeColor="accent2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TOC">
    <w:name w:val="TOC Heading"/>
    <w:basedOn w:val="1"/>
    <w:next w:val="a0"/>
    <w:uiPriority w:val="39"/>
    <w:unhideWhenUsed/>
    <w:qFormat/>
    <w:rsid w:val="00610609"/>
    <w:pPr>
      <w:keepNext/>
      <w:keepLines/>
      <w:spacing w:before="240" w:after="0" w:line="259" w:lineRule="auto"/>
      <w:outlineLvl w:val="9"/>
    </w:pPr>
    <w:rPr>
      <w:rFonts w:cstheme="majorBidi"/>
      <w:b w:val="0"/>
      <w:spacing w:val="0"/>
      <w:sz w:val="32"/>
      <w:szCs w:val="32"/>
      <w14:textFill>
        <w14:solidFill>
          <w14:schemeClr w14:val="accent1">
            <w14:lumMod w14:val="75000"/>
            <w14:lumMod w14:val="60000"/>
            <w14:lumOff w14:val="40000"/>
            <w14:lumMod w14:val="75000"/>
          </w14:schemeClr>
        </w14:solidFill>
      </w14:textFill>
    </w:rPr>
  </w:style>
  <w:style w:type="character" w:styleId="af7">
    <w:name w:val="Hyperlink"/>
    <w:basedOn w:val="a1"/>
    <w:uiPriority w:val="99"/>
    <w:unhideWhenUsed/>
    <w:rsid w:val="003969BE"/>
    <w:rPr>
      <w:color w:val="CC9900" w:themeColor="hyperlink"/>
      <w:u w:val="single"/>
    </w:rPr>
  </w:style>
  <w:style w:type="paragraph" w:styleId="af8">
    <w:name w:val="List Paragraph"/>
    <w:basedOn w:val="a0"/>
    <w:uiPriority w:val="34"/>
    <w:qFormat/>
    <w:rsid w:val="003969BE"/>
    <w:pPr>
      <w:ind w:leftChars="400" w:left="800"/>
    </w:pPr>
  </w:style>
  <w:style w:type="character" w:styleId="af9">
    <w:name w:val="Unresolved Mention"/>
    <w:basedOn w:val="a1"/>
    <w:uiPriority w:val="99"/>
    <w:semiHidden/>
    <w:unhideWhenUsed/>
    <w:rsid w:val="00473B1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yperlink" Target="http://prints.rmg.co.uk/art/510257/turkish-scimita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http://guardtop.com/coal-tar-need-know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aliexpress.com/item/Star-Wars-Kenobi-Jedi-TUNIC-Men-Hooded-Brown-Robe-Cloak-Outfit-Movie-Cosplay-Costume-New-Arrival/32321150913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s://www.pinterest.co.kr/pin/560346378606338504/?autologin=true" TargetMode="Externa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yperlink" Target="http://wizeprophet.tistory.com/8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http://m.gameshot.net/common/con_view.php?code=GA4805a2639731e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D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2E498252E3748EEBF7FFFBDA4C2255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193300C-3F90-4D60-8FA1-1D03DC09E9C5}"/>
      </w:docPartPr>
      <w:docPartBody>
        <w:p w:rsidR="00844814" w:rsidRDefault="00EE602C">
          <w:pPr>
            <w:pStyle w:val="F2E498252E3748EEBF7FFFBDA4C22554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D77167F4CF21496C87B27333CF17082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8D0E418-B6F6-4362-BC01-CAF43F31A8DA}"/>
      </w:docPartPr>
      <w:docPartBody>
        <w:p w:rsidR="00844814" w:rsidRDefault="00EE602C">
          <w:pPr>
            <w:pStyle w:val="D77167F4CF21496C87B27333CF170824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02C"/>
    <w:rsid w:val="0003301E"/>
    <w:rsid w:val="004A2C56"/>
    <w:rsid w:val="00844814"/>
    <w:rsid w:val="00896273"/>
    <w:rsid w:val="00B360E6"/>
    <w:rsid w:val="00B37D15"/>
    <w:rsid w:val="00C85D53"/>
    <w:rsid w:val="00EA0786"/>
    <w:rsid w:val="00EE6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6024D2B56B34F2EB92E1FE5B075282B">
    <w:name w:val="56024D2B56B34F2EB92E1FE5B075282B"/>
    <w:pPr>
      <w:widowControl w:val="0"/>
      <w:wordWrap w:val="0"/>
      <w:autoSpaceDE w:val="0"/>
      <w:autoSpaceDN w:val="0"/>
    </w:pPr>
  </w:style>
  <w:style w:type="paragraph" w:customStyle="1" w:styleId="95A68601F1BA4D60B2DD74EDE0977A68">
    <w:name w:val="95A68601F1BA4D60B2DD74EDE0977A68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F2E498252E3748EEBF7FFFBDA4C22554">
    <w:name w:val="F2E498252E3748EEBF7FFFBDA4C22554"/>
    <w:pPr>
      <w:widowControl w:val="0"/>
      <w:wordWrap w:val="0"/>
      <w:autoSpaceDE w:val="0"/>
      <w:autoSpaceDN w:val="0"/>
    </w:pPr>
  </w:style>
  <w:style w:type="paragraph" w:customStyle="1" w:styleId="D77167F4CF21496C87B27333CF170824">
    <w:name w:val="D77167F4CF21496C87B27333CF170824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2018-02-17T00:00:00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23471788-CAAE-4C87-864C-6EE901D90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</Template>
  <TotalTime>412</TotalTime>
  <Pages>24</Pages>
  <Words>1218</Words>
  <Characters>6948</Characters>
  <Application>Microsoft Office Word</Application>
  <DocSecurity>0</DocSecurity>
  <Lines>57</Lines>
  <Paragraphs>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상세 기획서</vt:lpstr>
      <vt:lpstr/>
    </vt:vector>
  </TitlesOfParts>
  <Company>한국산업기술대학교 게임공학과</Company>
  <LinksUpToDate>false</LinksUpToDate>
  <CharactersWithSpaces>8150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플레이어 특성</dc:subject>
  <dc:creator>김나단</dc:creator>
  <cp:keywords/>
  <dc:description/>
  <cp:lastModifiedBy>ND K</cp:lastModifiedBy>
  <cp:revision>108</cp:revision>
  <dcterms:created xsi:type="dcterms:W3CDTF">2018-02-12T05:05:00Z</dcterms:created>
  <dcterms:modified xsi:type="dcterms:W3CDTF">2018-02-17T06:22:00Z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