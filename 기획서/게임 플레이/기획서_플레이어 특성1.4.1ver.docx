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34" w:rsidRDefault="003567CC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56DC32CA" id="도형 622" o:spid="_x0000_s1026" style="position:absolute;left:0;text-align:left;margin-left:0;margin-top:0;width:561.35pt;height:742.95pt;z-index:25165158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9F7D50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9F7D50" w:rsidRDefault="009F7D50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F7D50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9F7D50" w:rsidRDefault="003567CC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F2E498252E3748EEBF7FFFBDA4C2255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F7D50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9F7D50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9F7D50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F7D50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9F7D50" w:rsidRDefault="009F7D50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F7D50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9F7D50" w:rsidRDefault="003567CC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77167F4CF21496C87B27333CF17082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F7D5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플레이어</w:t>
                                          </w:r>
                                          <w:r w:rsidR="009F7D5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9F7D5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특</w:t>
                                          </w:r>
                                          <w:r w:rsidR="009F7D50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F7D50" w:rsidRDefault="009F7D50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margin-left:0;margin-top:0;width:561.1pt;height:173.7pt;z-index:251650560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9F7D50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9F7D50" w:rsidRDefault="009F7D50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F7D50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9F7D50" w:rsidRDefault="003567CC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F2E498252E3748EEBF7FFFBDA4C2255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7D5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9F7D5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9F7D5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F7D50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9F7D50" w:rsidRDefault="009F7D50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F7D50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9F7D50" w:rsidRDefault="003567CC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77167F4CF21496C87B27333CF17082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7D50">
                                      <w:rPr>
                                        <w:sz w:val="36"/>
                                        <w:szCs w:val="36"/>
                                      </w:rPr>
                                      <w:t>플레이어</w:t>
                                    </w:r>
                                    <w:r w:rsidR="009F7D5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9F7D50">
                                      <w:rPr>
                                        <w:sz w:val="36"/>
                                        <w:szCs w:val="36"/>
                                      </w:rPr>
                                      <w:t>특</w:t>
                                    </w:r>
                                    <w:r w:rsidR="009F7D50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성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F7D50" w:rsidRDefault="009F7D5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9F7D50" w:rsidRDefault="003567C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F7D50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9F7D50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9F7D50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9F7D50" w:rsidRDefault="009F7D50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9F7D50" w:rsidRDefault="003567C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3-09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D4A3D">
                                      <w:rPr>
                                        <w:rFonts w:hint="eastAsia"/>
                                      </w:rPr>
                                      <w:t>2018 March 9</w:t>
                                    </w:r>
                                  </w:sdtContent>
                                </w:sdt>
                              </w:p>
                              <w:p w:rsidR="009F7D50" w:rsidRDefault="009F7D50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9F7D50" w:rsidRDefault="003567C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F7D50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9F7D50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9F7D50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9F7D50" w:rsidRDefault="009F7D50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9F7D50" w:rsidRDefault="003567C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09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D4A3D">
                                <w:rPr>
                                  <w:rFonts w:hint="eastAsia"/>
                                </w:rPr>
                                <w:t>2018 March 9</w:t>
                              </w:r>
                            </w:sdtContent>
                          </w:sdt>
                        </w:p>
                        <w:p w:rsidR="009F7D50" w:rsidRDefault="009F7D50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F09DA">
            <w:br w:type="page"/>
          </w:r>
        </w:sdtContent>
      </w:sdt>
    </w:p>
    <w:p w:rsidR="00B25334" w:rsidRDefault="00086C67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675"/>
        <w:gridCol w:w="6096"/>
        <w:gridCol w:w="992"/>
        <w:gridCol w:w="1506"/>
      </w:tblGrid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.0.0</w:t>
            </w:r>
          </w:p>
        </w:tc>
        <w:tc>
          <w:tcPr>
            <w:tcW w:w="6096" w:type="dxa"/>
            <w:vAlign w:val="center"/>
          </w:tcPr>
          <w:p w:rsidR="00086C67" w:rsidRDefault="00610609" w:rsidP="00610609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43763C" w:rsidRDefault="0043763C" w:rsidP="00610609"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="00426C6C"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8-02-12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6" w:type="dxa"/>
            <w:vAlign w:val="center"/>
          </w:tcPr>
          <w:p w:rsidR="00086C67" w:rsidRDefault="00040299" w:rsidP="00610609"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D36BE2" w:rsidRDefault="00D36BE2" w:rsidP="00610609">
            <w:r>
              <w:rPr>
                <w:rFonts w:hint="eastAsia"/>
              </w:rPr>
              <w:t>상태이상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8-02-13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.2.0</w:t>
            </w:r>
          </w:p>
        </w:tc>
        <w:tc>
          <w:tcPr>
            <w:tcW w:w="6096" w:type="dxa"/>
            <w:vAlign w:val="center"/>
          </w:tcPr>
          <w:p w:rsidR="00086C67" w:rsidRDefault="00212A23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8-02-15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6096" w:type="dxa"/>
            <w:vAlign w:val="center"/>
          </w:tcPr>
          <w:p w:rsidR="00086C67" w:rsidRDefault="00912248" w:rsidP="00610609"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6096" w:type="dxa"/>
            <w:vAlign w:val="center"/>
          </w:tcPr>
          <w:p w:rsidR="00086C67" w:rsidRDefault="00531C8C" w:rsidP="00610609">
            <w:r>
              <w:rPr>
                <w:rFonts w:hint="eastAsia"/>
              </w:rPr>
              <w:t>마법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.4.1</w:t>
            </w:r>
          </w:p>
        </w:tc>
        <w:tc>
          <w:tcPr>
            <w:tcW w:w="6096" w:type="dxa"/>
            <w:vAlign w:val="center"/>
          </w:tcPr>
          <w:p w:rsidR="00086C67" w:rsidRDefault="00F636DD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  <w:tc>
          <w:tcPr>
            <w:tcW w:w="992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8-03-09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6C67" w:rsidRDefault="00086C67" w:rsidP="00610609"/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</w:p>
        </w:tc>
      </w:tr>
    </w:tbl>
    <w:p w:rsidR="00610609" w:rsidRDefault="00610609" w:rsidP="00086C67"/>
    <w:p w:rsidR="00610609" w:rsidRDefault="00610609">
      <w:pPr>
        <w:spacing w:after="200"/>
      </w:pPr>
      <w:r>
        <w:br w:type="page"/>
      </w:r>
    </w:p>
    <w:p w:rsidR="00610609" w:rsidRDefault="00610609" w:rsidP="006106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138628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0609" w:rsidRDefault="00610609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531C8C" w:rsidRDefault="0061060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640353" w:history="1">
            <w:r w:rsidR="00531C8C" w:rsidRPr="00024F82">
              <w:rPr>
                <w:rStyle w:val="af7"/>
                <w:noProof/>
              </w:rPr>
              <w:t>개요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4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문서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컨셉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5" w:history="1"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6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가정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7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옵션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8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9" w:history="1"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선택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0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1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검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2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활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3" w:history="1">
            <w:r w:rsidR="00531C8C" w:rsidRPr="00024F82">
              <w:rPr>
                <w:rStyle w:val="af7"/>
                <w:noProof/>
              </w:rPr>
              <w:t>3.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스태프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4" w:history="1"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9" w:history="1"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0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1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2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3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4" w:history="1"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9" w:history="1">
            <w:r w:rsidR="00531C8C" w:rsidRPr="00024F82">
              <w:rPr>
                <w:rStyle w:val="af7"/>
                <w:noProof/>
              </w:rPr>
              <w:t>참고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자료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3567CC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80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자료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출처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_Toc506640380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610609" w:rsidRDefault="00610609">
          <w:r>
            <w:rPr>
              <w:b/>
              <w:bCs/>
              <w:lang w:val="ko-KR"/>
            </w:rPr>
            <w:fldChar w:fldCharType="end"/>
          </w:r>
        </w:p>
      </w:sdtContent>
    </w:sdt>
    <w:p w:rsidR="003969BE" w:rsidRDefault="003969BE">
      <w:pPr>
        <w:spacing w:after="200"/>
      </w:pPr>
      <w:r>
        <w:br w:type="page"/>
      </w:r>
    </w:p>
    <w:p w:rsidR="00B25334" w:rsidRDefault="003969BE" w:rsidP="003969BE">
      <w:pPr>
        <w:pStyle w:val="1"/>
      </w:pPr>
      <w:bookmarkStart w:id="0" w:name="_Toc506640353"/>
      <w:r w:rsidRPr="003969BE">
        <w:rPr>
          <w:rFonts w:hint="eastAsia"/>
        </w:rPr>
        <w:lastRenderedPageBreak/>
        <w:t>개요</w:t>
      </w:r>
      <w:bookmarkEnd w:id="0"/>
    </w:p>
    <w:p w:rsidR="003969BE" w:rsidRDefault="003969BE" w:rsidP="003969BE">
      <w:pPr>
        <w:pStyle w:val="20"/>
        <w:numPr>
          <w:ilvl w:val="0"/>
          <w:numId w:val="12"/>
        </w:numPr>
      </w:pPr>
      <w:bookmarkStart w:id="1" w:name="_Toc506640354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1"/>
    </w:p>
    <w:p w:rsidR="003F19C8" w:rsidRDefault="003F19C8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명시하기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이해한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간결하게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F19C8" w:rsidRDefault="003F19C8">
      <w:pPr>
        <w:spacing w:after="200"/>
      </w:pPr>
      <w:r>
        <w:br w:type="page"/>
      </w:r>
    </w:p>
    <w:p w:rsidR="003F19C8" w:rsidRDefault="00CF3AB2" w:rsidP="003F19C8">
      <w:pPr>
        <w:pStyle w:val="1"/>
      </w:pPr>
      <w:bookmarkStart w:id="2" w:name="_Toc506640355"/>
      <w:r>
        <w:rPr>
          <w:rFonts w:hint="eastAsia"/>
        </w:rPr>
        <w:lastRenderedPageBreak/>
        <w:t>기본</w:t>
      </w:r>
      <w:r w:rsidR="003F19C8">
        <w:rPr>
          <w:rFonts w:hint="eastAsia"/>
        </w:rPr>
        <w:t xml:space="preserve"> </w:t>
      </w:r>
      <w:r w:rsidR="00916D07">
        <w:rPr>
          <w:rFonts w:hint="eastAsia"/>
        </w:rPr>
        <w:t>사항</w:t>
      </w:r>
      <w:bookmarkEnd w:id="2"/>
    </w:p>
    <w:p w:rsidR="00EF09DA" w:rsidRPr="00EF09DA" w:rsidRDefault="00C82D49" w:rsidP="00EF09DA">
      <w:pPr>
        <w:pStyle w:val="20"/>
        <w:numPr>
          <w:ilvl w:val="0"/>
          <w:numId w:val="15"/>
        </w:numPr>
      </w:pPr>
      <w:bookmarkStart w:id="3" w:name="_Toc506640356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EF09DA" w:rsidRDefault="00AD547F" w:rsidP="008B44E2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특성에서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경우들을</w:t>
      </w:r>
      <w:r>
        <w:rPr>
          <w:rFonts w:hint="eastAsia"/>
        </w:rPr>
        <w:t xml:space="preserve"> </w:t>
      </w:r>
      <w:r>
        <w:rPr>
          <w:rFonts w:hint="eastAsia"/>
        </w:rPr>
        <w:t>옵션이라고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16D07" w:rsidRDefault="00916D07" w:rsidP="00916D07">
      <w:pPr>
        <w:pStyle w:val="af8"/>
        <w:numPr>
          <w:ilvl w:val="1"/>
          <w:numId w:val="20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436112</wp:posOffset>
                </wp:positionV>
                <wp:extent cx="3513455" cy="3881755"/>
                <wp:effectExtent l="0" t="0" r="0" b="444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881755"/>
                          <a:chOff x="0" y="0"/>
                          <a:chExt cx="3513455" cy="3881887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455" cy="3628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554083"/>
                            <a:ext cx="3513455" cy="32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7D50" w:rsidRDefault="009F7D50">
                              <w:r>
                                <w:t>그림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1 </w:t>
                              </w:r>
                              <w:proofErr w:type="spellStart"/>
                              <w:r>
                                <w:t>히오스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특성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선택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8" style="position:absolute;left:0;text-align:left;margin-left:35.7pt;margin-top:34.35pt;width:276.65pt;height:305.65pt;z-index:-251663872" coordsize="35134,38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9" type="#_x0000_t75" style="position:absolute;width:35134;height:3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35540;width:35134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9F7D50" w:rsidRDefault="009F7D50">
                        <w:r>
                          <w:t>그림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1 </w:t>
                        </w:r>
                        <w:proofErr w:type="spellStart"/>
                        <w:r>
                          <w:t>히오스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특성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선택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옵션마다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 w:rsidR="007B5EE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 w:rsidR="007B5EE4">
        <w:rPr>
          <w:rFonts w:hint="eastAsia"/>
        </w:rPr>
        <w:t>한</w:t>
      </w:r>
      <w:r>
        <w:rPr>
          <w:rFonts w:hint="eastAsia"/>
        </w:rPr>
        <w:t>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9"/>
        <w:gridCol w:w="2871"/>
      </w:tblGrid>
      <w:tr w:rsidR="00C82D49" w:rsidTr="00C82D49">
        <w:tc>
          <w:tcPr>
            <w:tcW w:w="3089" w:type="dxa"/>
            <w:vAlign w:val="center"/>
          </w:tcPr>
          <w:p w:rsidR="00C82D49" w:rsidRDefault="00C82D49" w:rsidP="00C82D49">
            <w:pPr>
              <w:jc w:val="center"/>
            </w:pPr>
            <w:r w:rsidRPr="00F5078F">
              <w:rPr>
                <w:rFonts w:hint="eastAsia"/>
                <w:color w:val="FF0000"/>
              </w:rPr>
              <w:t>모델</w:t>
            </w:r>
            <w:r w:rsidRPr="00F5078F">
              <w:rPr>
                <w:rFonts w:hint="eastAsia"/>
                <w:color w:val="FF0000"/>
              </w:rPr>
              <w:t xml:space="preserve"> </w:t>
            </w:r>
            <w:r w:rsidRPr="00F5078F">
              <w:rPr>
                <w:rFonts w:hint="eastAsia"/>
                <w:color w:val="FF0000"/>
              </w:rPr>
              <w:t>변화</w:t>
            </w:r>
          </w:p>
        </w:tc>
        <w:tc>
          <w:tcPr>
            <w:tcW w:w="3090" w:type="dxa"/>
            <w:vAlign w:val="center"/>
          </w:tcPr>
          <w:p w:rsidR="00C82D49" w:rsidRDefault="00C82D49" w:rsidP="00C82D49">
            <w:pPr>
              <w:jc w:val="center"/>
            </w:pPr>
            <w:r w:rsidRPr="00F5078F">
              <w:rPr>
                <w:rFonts w:hint="eastAsia"/>
                <w:color w:val="00B050"/>
              </w:rPr>
              <w:t>무기</w:t>
            </w:r>
            <w:r w:rsidRPr="00F5078F">
              <w:rPr>
                <w:rFonts w:hint="eastAsia"/>
                <w:color w:val="00B050"/>
              </w:rPr>
              <w:t xml:space="preserve"> </w:t>
            </w:r>
            <w:r w:rsidRPr="00F5078F">
              <w:rPr>
                <w:rFonts w:hint="eastAsia"/>
                <w:color w:val="00B050"/>
              </w:rPr>
              <w:t>외형</w:t>
            </w:r>
            <w:r w:rsidRPr="00F5078F">
              <w:rPr>
                <w:rFonts w:hint="eastAsia"/>
                <w:color w:val="00B050"/>
              </w:rPr>
              <w:t xml:space="preserve"> </w:t>
            </w:r>
            <w:r w:rsidRPr="00F5078F">
              <w:rPr>
                <w:rFonts w:hint="eastAsia"/>
                <w:color w:val="00B050"/>
              </w:rPr>
              <w:t>변화</w:t>
            </w:r>
          </w:p>
        </w:tc>
        <w:tc>
          <w:tcPr>
            <w:tcW w:w="3090" w:type="dxa"/>
            <w:vAlign w:val="center"/>
          </w:tcPr>
          <w:p w:rsidR="00C82D49" w:rsidRDefault="00C82D49" w:rsidP="00C82D49">
            <w:pPr>
              <w:jc w:val="center"/>
            </w:pPr>
            <w:r w:rsidRPr="00F5078F">
              <w:rPr>
                <w:rFonts w:hint="eastAsia"/>
                <w:color w:val="00B0F0"/>
              </w:rPr>
              <w:t>텍스처</w:t>
            </w:r>
            <w:r w:rsidRPr="00F5078F">
              <w:rPr>
                <w:rFonts w:hint="eastAsia"/>
                <w:color w:val="00B0F0"/>
              </w:rPr>
              <w:t xml:space="preserve"> </w:t>
            </w:r>
            <w:r w:rsidRPr="00F5078F">
              <w:rPr>
                <w:rFonts w:hint="eastAsia"/>
                <w:color w:val="00B0F0"/>
              </w:rPr>
              <w:t>변화</w:t>
            </w:r>
          </w:p>
        </w:tc>
      </w:tr>
    </w:tbl>
    <w:p w:rsidR="008B44E2" w:rsidRDefault="008B44E2" w:rsidP="00C82D49"/>
    <w:p w:rsidR="008B44E2" w:rsidRDefault="008B44E2">
      <w:pPr>
        <w:spacing w:after="200"/>
      </w:pPr>
      <w:r>
        <w:br w:type="page"/>
      </w:r>
    </w:p>
    <w:p w:rsidR="00C3526E" w:rsidRPr="00C3526E" w:rsidRDefault="00A37B26" w:rsidP="00C3526E">
      <w:pPr>
        <w:pStyle w:val="20"/>
        <w:numPr>
          <w:ilvl w:val="0"/>
          <w:numId w:val="15"/>
        </w:numPr>
      </w:pPr>
      <w:bookmarkStart w:id="4" w:name="_Toc506640357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 w:rsidR="00C82D49">
        <w:rPr>
          <w:rFonts w:hint="eastAsia"/>
        </w:rPr>
        <w:t>옵션</w:t>
      </w:r>
      <w:bookmarkEnd w:id="4"/>
    </w:p>
    <w:p w:rsidR="005F4BBC" w:rsidRDefault="00C3526E" w:rsidP="005F4BBC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A02105" w:rsidTr="00A02105">
        <w:tc>
          <w:tcPr>
            <w:tcW w:w="1515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공격력을</w:t>
            </w:r>
            <w:r>
              <w:rPr>
                <w:rFonts w:hint="eastAsia"/>
              </w:rPr>
              <w:t xml:space="preserve"> </w:t>
            </w:r>
            <w:r w:rsidR="00C3526E">
              <w:rPr>
                <w:rFonts w:hint="eastAsia"/>
              </w:rPr>
              <w:t>증가시킨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7052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증가시킨다</w:t>
            </w:r>
            <w:r>
              <w:rPr>
                <w:rFonts w:hint="eastAsia"/>
              </w:rPr>
              <w:t>.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C3526E" w:rsidP="00A02105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A02105" w:rsidRDefault="00C3526E" w:rsidP="00A02105">
            <w:pPr>
              <w:jc w:val="center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방여력을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증가시킨다</w:t>
            </w:r>
            <w:r>
              <w:rPr>
                <w:rFonts w:hint="eastAsia"/>
              </w:rPr>
              <w:t>.</w:t>
            </w:r>
          </w:p>
        </w:tc>
      </w:tr>
      <w:tr w:rsidR="00C3526E" w:rsidTr="00A02105">
        <w:tc>
          <w:tcPr>
            <w:tcW w:w="1515" w:type="dxa"/>
            <w:vAlign w:val="center"/>
          </w:tcPr>
          <w:p w:rsidR="00C3526E" w:rsidRDefault="00C3526E" w:rsidP="00A02105">
            <w:pPr>
              <w:jc w:val="center"/>
            </w:pPr>
            <w:r>
              <w:rPr>
                <w:rFonts w:hint="eastAsia"/>
              </w:rPr>
              <w:t>강화</w:t>
            </w:r>
          </w:p>
        </w:tc>
        <w:tc>
          <w:tcPr>
            <w:tcW w:w="7052" w:type="dxa"/>
            <w:vAlign w:val="center"/>
          </w:tcPr>
          <w:p w:rsidR="00C3526E" w:rsidRDefault="00C3526E" w:rsidP="00A02105">
            <w:pPr>
              <w:jc w:val="center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강화한다</w:t>
            </w:r>
            <w:r>
              <w:rPr>
                <w:rFonts w:hint="eastAsia"/>
              </w:rPr>
              <w:t>.</w:t>
            </w:r>
          </w:p>
        </w:tc>
      </w:tr>
      <w:tr w:rsidR="00C3526E" w:rsidTr="00A02105">
        <w:tc>
          <w:tcPr>
            <w:tcW w:w="1515" w:type="dxa"/>
            <w:vAlign w:val="center"/>
          </w:tcPr>
          <w:p w:rsidR="00C3526E" w:rsidRDefault="00F5078F" w:rsidP="00A02105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  <w:tc>
          <w:tcPr>
            <w:tcW w:w="7052" w:type="dxa"/>
            <w:vAlign w:val="center"/>
          </w:tcPr>
          <w:p w:rsidR="00C3526E" w:rsidRDefault="00F5078F" w:rsidP="00A02105">
            <w:pPr>
              <w:jc w:val="center"/>
            </w:pPr>
            <w:r>
              <w:rPr>
                <w:rFonts w:hint="eastAsia"/>
              </w:rPr>
              <w:t>스킬에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부여한다</w:t>
            </w:r>
            <w:r>
              <w:rPr>
                <w:rFonts w:hint="eastAsia"/>
              </w:rPr>
              <w:t>.</w:t>
            </w:r>
          </w:p>
        </w:tc>
      </w:tr>
    </w:tbl>
    <w:p w:rsidR="00C82D49" w:rsidRDefault="00C82D49" w:rsidP="00C82D49"/>
    <w:p w:rsidR="00C82D49" w:rsidRDefault="00C82D49">
      <w:pPr>
        <w:spacing w:after="200"/>
      </w:pPr>
      <w:r>
        <w:br w:type="page"/>
      </w:r>
    </w:p>
    <w:p w:rsidR="00C82D49" w:rsidRDefault="00C82D49" w:rsidP="00C82D49">
      <w:pPr>
        <w:pStyle w:val="20"/>
        <w:numPr>
          <w:ilvl w:val="0"/>
          <w:numId w:val="15"/>
        </w:numPr>
      </w:pPr>
      <w:bookmarkStart w:id="5" w:name="_Toc506640358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bookmarkEnd w:id="5"/>
    </w:p>
    <w:p w:rsidR="008B44E2" w:rsidRDefault="00C3526E" w:rsidP="008B44E2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2F6BCB" w:rsidRDefault="003D7B54" w:rsidP="002F6BCB"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488195</wp:posOffset>
                </wp:positionH>
                <wp:positionV relativeFrom="paragraph">
                  <wp:posOffset>208915</wp:posOffset>
                </wp:positionV>
                <wp:extent cx="2811995" cy="3855493"/>
                <wp:effectExtent l="0" t="0" r="26670" b="12065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995" cy="3855493"/>
                          <a:chOff x="0" y="0"/>
                          <a:chExt cx="2811995" cy="3855493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698739" y="0"/>
                            <a:ext cx="2113256" cy="3855493"/>
                            <a:chOff x="0" y="0"/>
                            <a:chExt cx="2113256" cy="3855493"/>
                          </a:xfrm>
                        </wpg:grpSpPr>
                        <wpg:grpSp>
                          <wpg:cNvPr id="13" name="그룹 13"/>
                          <wpg:cNvGrpSpPr/>
                          <wpg:grpSpPr>
                            <a:xfrm>
                              <a:off x="0" y="0"/>
                              <a:ext cx="2113256" cy="3855493"/>
                              <a:chOff x="0" y="0"/>
                              <a:chExt cx="2113256" cy="3855493"/>
                            </a:xfrm>
                          </wpg:grpSpPr>
                          <wps:wsp>
                            <wps:cNvPr id="4" name="직사각형 4"/>
                            <wps:cNvSpPr/>
                            <wps:spPr>
                              <a:xfrm>
                                <a:off x="0" y="0"/>
                                <a:ext cx="2113256" cy="3364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2F6BCB" w:rsidRDefault="009F7D50" w:rsidP="002F6BCB">
                                  <w:pPr>
                                    <w:jc w:val="center"/>
                                    <w:rPr>
                                      <w:color w:val="00B050"/>
                                    </w:rPr>
                                  </w:pPr>
                                  <w:r w:rsidRPr="002F6BCB">
                                    <w:rPr>
                                      <w:rFonts w:hint="eastAsia"/>
                                      <w:color w:val="00B050"/>
                                    </w:rPr>
                                    <w:t>무기</w:t>
                                  </w:r>
                                  <w:r w:rsidRPr="002F6BCB">
                                    <w:rPr>
                                      <w:rFonts w:hint="eastAsia"/>
                                      <w:color w:val="00B050"/>
                                    </w:rPr>
                                    <w:t xml:space="preserve"> </w:t>
                                  </w:r>
                                  <w:r w:rsidRPr="002F6BCB">
                                    <w:rPr>
                                      <w:rFonts w:hint="eastAsia"/>
                                      <w:color w:val="00B050"/>
                                    </w:rPr>
                                    <w:t>선택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직사각형 5"/>
                            <wps:cNvSpPr/>
                            <wps:spPr>
                              <a:xfrm>
                                <a:off x="0" y="879895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ED4C46">
                                    <w:rPr>
                                      <w:rFonts w:hint="eastAsia"/>
                                      <w:color w:val="FF0000"/>
                                    </w:rPr>
                                    <w:t>공격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방어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속도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1759789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공격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강화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추가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직사각형 7"/>
                            <wps:cNvSpPr/>
                            <wps:spPr>
                              <a:xfrm>
                                <a:off x="0" y="2639683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방어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속도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eastAsia"/>
                                      <w:color w:val="00B0F0"/>
                                    </w:rPr>
                                    <w:t>강화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직사각형 8"/>
                            <wps:cNvSpPr/>
                            <wps:spPr>
                              <a:xfrm>
                                <a:off x="0" y="3519578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B0F0"/>
                                    </w:rPr>
                                    <w:t>공격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FF0000"/>
                                    </w:rPr>
                                    <w:t>강화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추가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그룹 17"/>
                          <wpg:cNvGrpSpPr/>
                          <wpg:grpSpPr>
                            <a:xfrm>
                              <a:off x="1052423" y="336430"/>
                              <a:ext cx="0" cy="3183243"/>
                              <a:chOff x="0" y="0"/>
                              <a:chExt cx="0" cy="3183243"/>
                            </a:xfrm>
                          </wpg:grpSpPr>
                          <wps:wsp>
                            <wps:cNvPr id="9" name="직선 화살표 연결선 9"/>
                            <wps:cNvCnPr/>
                            <wps:spPr>
                              <a:xfrm>
                                <a:off x="0" y="0"/>
                                <a:ext cx="0" cy="5439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직선 화살표 연결선 10"/>
                            <wps:cNvCnPr/>
                            <wps:spPr>
                              <a:xfrm>
                                <a:off x="0" y="879895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직선 화살표 연결선 11"/>
                            <wps:cNvCnPr/>
                            <wps:spPr>
                              <a:xfrm>
                                <a:off x="0" y="1759789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직선 화살표 연결선 12"/>
                            <wps:cNvCnPr/>
                            <wps:spPr>
                              <a:xfrm>
                                <a:off x="0" y="2639683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그룹 25"/>
                        <wpg:cNvGrpSpPr/>
                        <wpg:grpSpPr>
                          <a:xfrm>
                            <a:off x="0" y="60385"/>
                            <a:ext cx="552090" cy="3743732"/>
                            <a:chOff x="0" y="0"/>
                            <a:chExt cx="552090" cy="3743732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0" y="879894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0" y="1759789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0" y="2639683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0" y="3519577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26" o:spid="_x0000_s1031" style="position:absolute;margin-left:38.45pt;margin-top:16.45pt;width:221.4pt;height:303.6pt;z-index:251695616" coordsize="28119,38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">
                <v:group id="그룹 18" o:spid="_x0000_s1032" style="position:absolute;left:6987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그룹 13" o:spid="_x0000_s1033" style="position:absolute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직사각형 4" o:spid="_x0000_s1034" style="position:absolute;width:21132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2F6BCB" w:rsidRDefault="009F7D50" w:rsidP="002F6BCB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2F6BCB">
                              <w:rPr>
                                <w:rFonts w:hint="eastAsia"/>
                                <w:color w:val="00B050"/>
                              </w:rPr>
                              <w:t>무기</w:t>
                            </w:r>
                            <w:r w:rsidRPr="002F6BCB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r w:rsidRPr="002F6BCB">
                              <w:rPr>
                                <w:rFonts w:hint="eastAsia"/>
                                <w:color w:val="00B050"/>
                              </w:rPr>
                              <w:t>선택</w:t>
                            </w:r>
                          </w:p>
                        </w:txbxContent>
                      </v:textbox>
                    </v:rect>
                    <v:rect id="직사각형 5" o:spid="_x0000_s1035" style="position:absolute;top:8798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XVwwAAANoAAAAPAAAAZHJzL2Rvd25yZXYueG1sRI9Ba8JA&#10;FITvBf/D8oTe6sZCrU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B/nV1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ED4C46">
                              <w:rPr>
                                <w:rFonts w:hint="eastAsia"/>
                                <w:color w:val="FF0000"/>
                              </w:rPr>
                              <w:t>공격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방어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속도</w:t>
                            </w:r>
                          </w:p>
                        </w:txbxContent>
                      </v:textbox>
                    </v:rect>
                    <v:rect id="직사각형 6" o:spid="_x0000_s1036" style="position:absolute;top:17597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공격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강화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추가</w:t>
                            </w:r>
                          </w:p>
                        </w:txbxContent>
                      </v:textbox>
                    </v:rect>
                    <v:rect id="직사각형 7" o:spid="_x0000_s1037" style="position:absolute;top:26396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방어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속도</w:t>
                            </w:r>
                            <w:r>
                              <w:rPr>
                                <w:color w:val="auto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강화</w:t>
                            </w:r>
                          </w:p>
                        </w:txbxContent>
                      </v:textbox>
                    </v:rect>
                    <v:rect id="직사각형 8" o:spid="_x0000_s1038" style="position:absolute;top:35195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</w:rPr>
                              <w:t>공격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FF0000"/>
                              </w:rPr>
                              <w:t>강화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추가</w:t>
                            </w:r>
                          </w:p>
                        </w:txbxContent>
                      </v:textbox>
                    </v:rect>
                  </v:group>
                  <v:group id="그룹 17" o:spid="_x0000_s1039" style="position:absolute;left:10524;top:3364;width:0;height:31832" coordsize="0,3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9" o:spid="_x0000_s1040" type="#_x0000_t32" style="position:absolute;width:0;height:54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" strokecolor="black [1920]" strokeweight="1.5pt">
                      <v:stroke endarrow="block"/>
                    </v:shape>
                    <v:shape id="직선 화살표 연결선 10" o:spid="_x0000_s1041" type="#_x0000_t32" style="position:absolute;top:8798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" strokecolor="black [1920]" strokeweight="1.5pt">
                      <v:stroke endarrow="block"/>
                    </v:shape>
                    <v:shape id="직선 화살표 연결선 11" o:spid="_x0000_s1042" type="#_x0000_t32" style="position:absolute;top:17597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" strokecolor="black [1920]" strokeweight="1.5pt">
                      <v:stroke endarrow="block"/>
                    </v:shape>
                    <v:shape id="직선 화살표 연결선 12" o:spid="_x0000_s1043" type="#_x0000_t32" style="position:absolute;top:26396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" strokecolor="black [1920]" strokeweight="1.5pt">
                      <v:stroke endarrow="block"/>
                    </v:shape>
                  </v:group>
                </v:group>
                <v:group id="그룹 25" o:spid="_x0000_s1044" style="position:absolute;top:603;width:5520;height:37438" coordsize="5520,3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Text Box 19" o:spid="_x0000_s1045" type="#_x0000_t202" style="position:absolute;width:5520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" fillcolor="white [3201]" strokecolor="white [3212]" strokeweight=".5pt">
                    <v:textbox>
                      <w:txbxContent>
                        <w:p w:rsidR="009F7D50" w:rsidRDefault="009F7D50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</w:t>
                          </w:r>
                        </w:p>
                      </w:txbxContent>
                    </v:textbox>
                  </v:shape>
                  <v:shape id="Text Box 20" o:spid="_x0000_s1046" type="#_x0000_t202" style="position:absolute;top:8798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7</w:t>
                          </w:r>
                        </w:p>
                      </w:txbxContent>
                    </v:textbox>
                  </v:shape>
                  <v:shape id="Text Box 21" o:spid="_x0000_s1047" type="#_x0000_t202" style="position:absolute;top:17597;width:5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12</w:t>
                          </w:r>
                        </w:p>
                      </w:txbxContent>
                    </v:textbox>
                  </v:shape>
                  <v:shape id="Text Box 23" o:spid="_x0000_s1048" type="#_x0000_t202" style="position:absolute;top:26396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17</w:t>
                          </w:r>
                        </w:p>
                      </w:txbxContent>
                    </v:textbox>
                  </v:shape>
                  <v:shape id="Text Box 24" o:spid="_x0000_s1049" type="#_x0000_t202" style="position:absolute;top:35195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F6BCB" w:rsidRDefault="002F6BCB" w:rsidP="002F6BCB"/>
    <w:p w:rsidR="00EF3A53" w:rsidRDefault="008B44E2">
      <w:pPr>
        <w:spacing w:after="200"/>
      </w:pPr>
      <w:r>
        <w:br w:type="page"/>
      </w:r>
    </w:p>
    <w:p w:rsidR="00EF3A53" w:rsidRDefault="00EF3A53" w:rsidP="00EF3A53">
      <w:pPr>
        <w:pStyle w:val="1"/>
      </w:pPr>
      <w:bookmarkStart w:id="6" w:name="_Toc506640359"/>
      <w:r>
        <w:rPr>
          <w:rFonts w:hint="eastAsia"/>
        </w:rPr>
        <w:lastRenderedPageBreak/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6"/>
    </w:p>
    <w:p w:rsidR="00EF3A53" w:rsidRDefault="00EF3A53" w:rsidP="00EF3A53">
      <w:pPr>
        <w:pStyle w:val="20"/>
        <w:numPr>
          <w:ilvl w:val="0"/>
          <w:numId w:val="25"/>
        </w:numPr>
      </w:pPr>
      <w:bookmarkStart w:id="7" w:name="_Toc506640360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7"/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무기마다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403B84" w:rsidRDefault="00403B84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상태이상의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B8714D" w:rsidTr="00B8714D">
        <w:tc>
          <w:tcPr>
            <w:tcW w:w="1515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종류</w:t>
            </w:r>
          </w:p>
        </w:tc>
        <w:tc>
          <w:tcPr>
            <w:tcW w:w="7052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감속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 w:rsidR="005E1DDC">
              <w:rPr>
                <w:rFonts w:hint="eastAsia"/>
              </w:rPr>
              <w:t xml:space="preserve"> </w:t>
            </w:r>
            <w:r w:rsidR="005E1DDC">
              <w:t>30%</w:t>
            </w:r>
            <w:r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감소</w:t>
            </w:r>
            <w:r w:rsidR="005E1DDC"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867E26" w:rsidP="00B8714D">
            <w:pPr>
              <w:jc w:val="center"/>
            </w:pPr>
            <w:r>
              <w:rPr>
                <w:rFonts w:hint="eastAsia"/>
              </w:rPr>
              <w:t>출혈</w:t>
            </w:r>
          </w:p>
        </w:tc>
        <w:tc>
          <w:tcPr>
            <w:tcW w:w="7052" w:type="dxa"/>
            <w:vAlign w:val="center"/>
          </w:tcPr>
          <w:p w:rsidR="00867E26" w:rsidRPr="00867E26" w:rsidRDefault="00867E26" w:rsidP="00867E26">
            <w:pPr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감소한다</w:t>
            </w:r>
            <w:r>
              <w:rPr>
                <w:rFonts w:hint="eastAsia"/>
              </w:rPr>
              <w:t>.</w:t>
            </w:r>
          </w:p>
        </w:tc>
      </w:tr>
      <w:tr w:rsidR="00867E26" w:rsidTr="00B8714D">
        <w:tc>
          <w:tcPr>
            <w:tcW w:w="1515" w:type="dxa"/>
            <w:vAlign w:val="center"/>
          </w:tcPr>
          <w:p w:rsidR="00867E26" w:rsidRDefault="00B86D7C" w:rsidP="00B8714D">
            <w:pPr>
              <w:jc w:val="center"/>
            </w:pPr>
            <w:r>
              <w:rPr>
                <w:rFonts w:hint="eastAsia"/>
              </w:rPr>
              <w:t>파열</w:t>
            </w:r>
          </w:p>
        </w:tc>
        <w:tc>
          <w:tcPr>
            <w:tcW w:w="7052" w:type="dxa"/>
            <w:vAlign w:val="center"/>
          </w:tcPr>
          <w:p w:rsidR="00B86D7C" w:rsidRDefault="00B86D7C" w:rsidP="00B86D7C">
            <w:pPr>
              <w:jc w:val="center"/>
            </w:pPr>
            <w:r>
              <w:rPr>
                <w:rFonts w:hint="eastAsia"/>
              </w:rPr>
              <w:t>방어력이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증가한다</w:t>
            </w:r>
            <w:r>
              <w:rPr>
                <w:rFonts w:hint="eastAsia"/>
              </w:rPr>
              <w:t>.</w:t>
            </w:r>
          </w:p>
        </w:tc>
      </w:tr>
    </w:tbl>
    <w:p w:rsidR="00B8714D" w:rsidRDefault="00B8714D" w:rsidP="00B8714D">
      <w:pPr>
        <w:ind w:left="720"/>
      </w:pP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8" w:name="_Toc506640361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  <w:bookmarkEnd w:id="8"/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043CE3" w:rsidRDefault="00043CE3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 w:rsidR="00A8232F">
        <w:t>-</w:t>
      </w:r>
      <w:r w:rsidR="00A8232F">
        <w:rPr>
          <w:rFonts w:hint="eastAsia"/>
        </w:rPr>
        <w:t>플레이어</w:t>
      </w:r>
      <w:r w:rsidR="00A8232F">
        <w:rPr>
          <w:rFonts w:hint="eastAsia"/>
        </w:rPr>
        <w:t>-</w:t>
      </w:r>
      <w:r w:rsidR="00A8232F">
        <w:rPr>
          <w:rFonts w:hint="eastAsia"/>
        </w:rPr>
        <w:t>기본</w:t>
      </w:r>
      <w:r w:rsidR="00A8232F">
        <w:rPr>
          <w:rFonts w:hint="eastAsia"/>
        </w:rPr>
        <w:t xml:space="preserve"> </w:t>
      </w:r>
      <w:r w:rsidR="00A8232F"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043CE3" w:rsidRDefault="00A8232F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043CE3">
        <w:t>(33, 33, 33)</w:t>
      </w:r>
      <w:r w:rsidR="00043CE3">
        <w:rPr>
          <w:rFonts w:hint="eastAsia"/>
        </w:rPr>
        <w:t>로</w:t>
      </w:r>
      <w:r w:rsidR="00043CE3">
        <w:rPr>
          <w:rFonts w:hint="eastAsia"/>
        </w:rPr>
        <w:t xml:space="preserve"> </w:t>
      </w:r>
      <w:r w:rsidR="00043CE3">
        <w:rPr>
          <w:rFonts w:hint="eastAsia"/>
        </w:rPr>
        <w:t>설정한다</w:t>
      </w:r>
      <w:r w:rsidR="00043CE3">
        <w:rPr>
          <w:rFonts w:hint="eastAsia"/>
        </w:rPr>
        <w:t>.</w:t>
      </w:r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043CE3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강타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강하게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발도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rPr>
          <w:rFonts w:hint="eastAsia"/>
        </w:rPr>
        <w:t xml:space="preserve"> </w:t>
      </w:r>
      <w:r>
        <w:t>180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돌진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밀어낸다</w:t>
      </w:r>
      <w:r>
        <w:rPr>
          <w:rFonts w:hint="eastAsia"/>
        </w:rPr>
        <w:t>.</w:t>
      </w:r>
    </w:p>
    <w:p w:rsidR="00D35F94" w:rsidRDefault="00B54C95" w:rsidP="00D35F9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저지</w:t>
      </w:r>
    </w:p>
    <w:p w:rsidR="00477476" w:rsidRDefault="00B54C95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477476" w:rsidRDefault="00477476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 w:rsidR="00E133F9">
        <w:t xml:space="preserve"> </w:t>
      </w:r>
      <w:r w:rsidR="00E133F9">
        <w:rPr>
          <w:rFonts w:hint="eastAsia"/>
        </w:rPr>
        <w:t>상태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F3A53" w:rsidRDefault="00EF3A53" w:rsidP="00477476">
      <w:pPr>
        <w:pStyle w:val="af8"/>
        <w:numPr>
          <w:ilvl w:val="2"/>
          <w:numId w:val="28"/>
        </w:numPr>
        <w:ind w:leftChars="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9" w:name="_Toc506640362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  <w:bookmarkEnd w:id="9"/>
    </w:p>
    <w:p w:rsidR="00EF3A53" w:rsidRDefault="00A8232F" w:rsidP="00EF3A53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(188, 96, 43)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D35F94" w:rsidRDefault="00525A3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부착된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발사한다</w:t>
      </w:r>
      <w:r>
        <w:rPr>
          <w:rFonts w:hint="eastAsia"/>
        </w:rPr>
        <w:t>.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D35F94" w:rsidRDefault="00477476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대왕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477476" w:rsidRDefault="00477476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거대한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E1003E" w:rsidRDefault="00E1003E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명에게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35F94" w:rsidRDefault="002C38CB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2C38CB" w:rsidRDefault="002C38CB" w:rsidP="002C38CB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 w:rsidR="00B051E4">
        <w:t xml:space="preserve"> </w:t>
      </w:r>
      <w:r w:rsidR="00B051E4">
        <w:rPr>
          <w:rFonts w:hint="eastAsia"/>
        </w:rPr>
        <w:t>이동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돌아오는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화살을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발사하여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경로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상에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피해를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준다</w:t>
      </w:r>
      <w:r w:rsidR="00B051E4">
        <w:rPr>
          <w:rFonts w:hint="eastAsia"/>
        </w:rPr>
        <w:t>.</w:t>
      </w:r>
    </w:p>
    <w:p w:rsidR="00D35F94" w:rsidRDefault="00CB5023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톱날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회전하는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화살의</w:t>
      </w:r>
      <w:r>
        <w:rPr>
          <w:rFonts w:hint="eastAsia"/>
        </w:rPr>
        <w:t xml:space="preserve"> </w:t>
      </w:r>
      <w:r>
        <w:rPr>
          <w:rFonts w:hint="eastAsia"/>
        </w:rPr>
        <w:t>속도와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절반이다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 xml:space="preserve">’ </w:t>
      </w:r>
      <w:r w:rsidR="00E133F9">
        <w:rPr>
          <w:rFonts w:hint="eastAsia"/>
        </w:rPr>
        <w:t>상태가</w:t>
      </w:r>
      <w:r w:rsidR="00E133F9">
        <w:rPr>
          <w:rFonts w:hint="eastAsia"/>
        </w:rPr>
        <w:t xml:space="preserve"> </w:t>
      </w:r>
      <w:r w:rsidR="00E133F9">
        <w:rPr>
          <w:rFonts w:hint="eastAsia"/>
        </w:rPr>
        <w:t>된다</w:t>
      </w:r>
      <w:r w:rsidR="00E133F9">
        <w:rPr>
          <w:rFonts w:hint="eastAsia"/>
        </w:rPr>
        <w:t>.</w:t>
      </w: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0" w:name="_Toc506640363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  <w:bookmarkEnd w:id="10"/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그래픽</w:t>
      </w:r>
      <w: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rPr>
          <w:rFonts w:hint="eastAsia"/>
        </w:rP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</w:t>
      </w:r>
      <w:r w:rsidR="00C27A4C">
        <w:t>219, 58, 0</w:t>
      </w:r>
      <w: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A8232F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불타는</w:t>
      </w:r>
      <w:r>
        <w:rPr>
          <w:rFonts w:hint="eastAsia"/>
        </w:rPr>
        <w:t xml:space="preserve"> </w:t>
      </w:r>
      <w:r>
        <w:rPr>
          <w:rFonts w:hint="eastAsia"/>
        </w:rPr>
        <w:t>공을</w:t>
      </w:r>
      <w:r>
        <w:rPr>
          <w:rFonts w:hint="eastAsia"/>
        </w:rPr>
        <w:t xml:space="preserve"> </w:t>
      </w:r>
      <w:r>
        <w:rPr>
          <w:rFonts w:hint="eastAsia"/>
        </w:rPr>
        <w:t>던진다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파란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얼음이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9244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전기가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기절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지우개를</w:t>
      </w:r>
      <w:r>
        <w:rPr>
          <w:rFonts w:hint="eastAsia"/>
        </w:rPr>
        <w:t xml:space="preserve"> </w:t>
      </w:r>
      <w:r>
        <w:rPr>
          <w:rFonts w:hint="eastAsia"/>
        </w:rPr>
        <w:t>떨어뜨린다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Pr="00EF3A53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:rsidR="00E5375B" w:rsidRDefault="00EF3A53">
      <w:pPr>
        <w:spacing w:after="200"/>
      </w:pPr>
      <w:r>
        <w:br w:type="page"/>
      </w:r>
    </w:p>
    <w:p w:rsidR="00E5375B" w:rsidRDefault="00E5375B" w:rsidP="00E5375B">
      <w:pPr>
        <w:pStyle w:val="1"/>
      </w:pPr>
      <w:bookmarkStart w:id="11" w:name="_Toc506640364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1"/>
    </w:p>
    <w:p w:rsidR="00E5375B" w:rsidRDefault="00E5375B" w:rsidP="00E5375B">
      <w:pPr>
        <w:pStyle w:val="20"/>
        <w:ind w:firstLineChars="100" w:firstLine="295"/>
      </w:pPr>
      <w:bookmarkStart w:id="12" w:name="_Toc506640365"/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E5375B" w:rsidRDefault="00E5375B" w:rsidP="00E5375B">
      <w:pPr>
        <w:pStyle w:val="af8"/>
        <w:numPr>
          <w:ilvl w:val="0"/>
          <w:numId w:val="36"/>
        </w:numPr>
        <w:ind w:leftChars="0"/>
        <w:rPr>
          <w:color w:val="FF0000"/>
        </w:rPr>
      </w:pPr>
      <w:r w:rsidRPr="00E5375B">
        <w:rPr>
          <w:rFonts w:hint="eastAsia"/>
          <w:color w:val="FF0000"/>
        </w:rPr>
        <w:t>공격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rFonts w:hint="eastAsia"/>
          <w:color w:val="auto"/>
        </w:rPr>
        <w:t>무기를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들고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있는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굵기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3</w:t>
      </w:r>
      <w:r>
        <w:rPr>
          <w:rFonts w:hint="eastAsia"/>
          <w:color w:val="auto"/>
        </w:rPr>
        <w:t>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  <w:r>
        <w:rPr>
          <w:rFonts w:hint="eastAsia"/>
          <w:color w:val="auto"/>
        </w:rPr>
        <w:t>)</w:t>
      </w:r>
    </w:p>
    <w:p w:rsidR="00E5375B" w:rsidRDefault="00E5375B" w:rsidP="00E5375B">
      <w:pPr>
        <w:pStyle w:val="af8"/>
        <w:numPr>
          <w:ilvl w:val="0"/>
          <w:numId w:val="36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방어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돌진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대상이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3</w:t>
      </w:r>
      <w:r>
        <w:rPr>
          <w:rFonts w:hint="eastAsia"/>
          <w:color w:val="auto"/>
        </w:rPr>
        <w:t>초간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초록색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방패모양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E5375B" w:rsidRDefault="00E5375B" w:rsidP="00E5375B">
      <w:pPr>
        <w:pStyle w:val="af8"/>
        <w:numPr>
          <w:ilvl w:val="0"/>
          <w:numId w:val="36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속도</w:t>
      </w:r>
    </w:p>
    <w:p w:rsidR="00F86924" w:rsidRPr="00F86924" w:rsidRDefault="00F86924" w:rsidP="00F86924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저지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</w:t>
      </w:r>
      <w:r>
        <w:rPr>
          <w:rFonts w:hint="eastAsia"/>
          <w:color w:val="auto"/>
        </w:rPr>
        <w:t>초간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5% </w:t>
      </w:r>
      <w:r>
        <w:rPr>
          <w:rFonts w:hint="eastAsia"/>
          <w:color w:val="auto"/>
        </w:rPr>
        <w:t>증가</w:t>
      </w:r>
    </w:p>
    <w:p w:rsidR="00F86924" w:rsidRPr="00F86924" w:rsidRDefault="00F86924" w:rsidP="00F86924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F86924">
        <w:rPr>
          <w:rFonts w:hint="eastAsia"/>
          <w:color w:val="auto"/>
        </w:rPr>
        <w:t>적중한</w:t>
      </w:r>
      <w:r w:rsidRPr="00F86924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중복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가능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50%)</w:t>
      </w:r>
    </w:p>
    <w:p w:rsidR="00F86924" w:rsidRPr="00F86924" w:rsidRDefault="00F86924" w:rsidP="00F86924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노란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번개모양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F86924" w:rsidRDefault="00F86924">
      <w:pPr>
        <w:spacing w:after="200"/>
      </w:pPr>
      <w:r>
        <w:br w:type="page"/>
      </w:r>
    </w:p>
    <w:p w:rsidR="00E5375B" w:rsidRDefault="00F86924" w:rsidP="00F86924">
      <w:pPr>
        <w:pStyle w:val="20"/>
        <w:ind w:firstLineChars="96" w:firstLine="283"/>
      </w:pPr>
      <w:bookmarkStart w:id="13" w:name="_Toc50664036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F86924" w:rsidRDefault="00F86924" w:rsidP="00F86924">
      <w:pPr>
        <w:pStyle w:val="af8"/>
        <w:numPr>
          <w:ilvl w:val="0"/>
          <w:numId w:val="37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공격</w:t>
      </w:r>
    </w:p>
    <w:p w:rsidR="009E7B8F" w:rsidRDefault="009E7B8F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때마다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 w:rsidR="00B733C1">
        <w:rPr>
          <w:color w:val="auto"/>
        </w:rPr>
        <w:t>5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임의수치</w:t>
      </w:r>
      <w:r>
        <w:rPr>
          <w:rFonts w:hint="eastAsia"/>
          <w:color w:val="auto"/>
        </w:rPr>
        <w:t>)</w:t>
      </w:r>
    </w:p>
    <w:p w:rsidR="009E7B8F" w:rsidRPr="009E7B8F" w:rsidRDefault="009E7B8F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proofErr w:type="spellStart"/>
      <w:r>
        <w:rPr>
          <w:rFonts w:hint="eastAsia"/>
          <w:color w:val="auto"/>
        </w:rPr>
        <w:t>메이스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모닝스타로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86924" w:rsidRDefault="00F86924" w:rsidP="00F86924">
      <w:pPr>
        <w:pStyle w:val="af8"/>
        <w:numPr>
          <w:ilvl w:val="0"/>
          <w:numId w:val="37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강화</w:t>
      </w:r>
    </w:p>
    <w:p w:rsidR="00F86924" w:rsidRDefault="00F86924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발도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전방</w:t>
      </w:r>
      <w:r>
        <w:rPr>
          <w:color w:val="auto"/>
        </w:rPr>
        <w:t xml:space="preserve"> 180</w:t>
      </w:r>
      <w:r>
        <w:rPr>
          <w:rFonts w:hint="eastAsia"/>
          <w:color w:val="auto"/>
        </w:rPr>
        <w:t>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55E27" w:rsidRDefault="00F55E27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모든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 w:rsidR="00903C2D">
        <w:rPr>
          <w:color w:val="auto"/>
        </w:rPr>
        <w:t>3</w:t>
      </w:r>
      <w:r w:rsidR="00C72BBF">
        <w:rPr>
          <w:color w:val="auto"/>
        </w:rPr>
        <w:t>0</w:t>
      </w:r>
      <w:r>
        <w:rPr>
          <w:color w:val="auto"/>
        </w:rPr>
        <w:t xml:space="preserve">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F55E27" w:rsidRPr="00F86924" w:rsidRDefault="00F55E27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기존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무기보다</w:t>
      </w:r>
      <w:r>
        <w:rPr>
          <w:rFonts w:hint="eastAsia"/>
          <w:color w:val="auto"/>
        </w:rPr>
        <w:t xml:space="preserve"> </w:t>
      </w:r>
      <w:r w:rsidR="00903C2D">
        <w:rPr>
          <w:color w:val="auto"/>
        </w:rPr>
        <w:t>3</w:t>
      </w:r>
      <w:bookmarkStart w:id="14" w:name="_GoBack"/>
      <w:bookmarkEnd w:id="14"/>
      <w:r w:rsidR="00C72BBF">
        <w:rPr>
          <w:color w:val="auto"/>
        </w:rPr>
        <w:t>0</w:t>
      </w:r>
      <w:r>
        <w:rPr>
          <w:color w:val="auto"/>
        </w:rPr>
        <w:t>%</w:t>
      </w:r>
      <w:r>
        <w:rPr>
          <w:rFonts w:hint="eastAsia"/>
          <w:color w:val="auto"/>
        </w:rPr>
        <w:t>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F86924" w:rsidRDefault="00F86924" w:rsidP="00F86924">
      <w:pPr>
        <w:pStyle w:val="af8"/>
        <w:numPr>
          <w:ilvl w:val="0"/>
          <w:numId w:val="37"/>
        </w:numPr>
        <w:ind w:leftChars="0"/>
        <w:rPr>
          <w:color w:val="00B0F0"/>
        </w:rPr>
      </w:pPr>
      <w:r w:rsidRPr="00F86924">
        <w:rPr>
          <w:rFonts w:hint="eastAsia"/>
          <w:color w:val="00B0F0"/>
        </w:rPr>
        <w:t>추가</w:t>
      </w:r>
    </w:p>
    <w:p w:rsidR="00F55E27" w:rsidRDefault="00F55E27" w:rsidP="00F55E27">
      <w:pPr>
        <w:pStyle w:val="af8"/>
        <w:numPr>
          <w:ilvl w:val="1"/>
          <w:numId w:val="37"/>
        </w:numPr>
        <w:ind w:leftChars="0"/>
        <w:rPr>
          <w:color w:val="auto"/>
        </w:rPr>
      </w:pPr>
      <w:r w:rsidRPr="00F55E27">
        <w:rPr>
          <w:color w:val="auto"/>
        </w:rPr>
        <w:t>‘</w:t>
      </w:r>
      <w:r w:rsidRPr="00F55E27">
        <w:rPr>
          <w:rFonts w:hint="eastAsia"/>
          <w:color w:val="auto"/>
        </w:rPr>
        <w:t>돌진</w:t>
      </w:r>
      <w:r w:rsidRPr="00F55E27">
        <w:rPr>
          <w:color w:val="auto"/>
        </w:rPr>
        <w:t xml:space="preserve">’ </w:t>
      </w:r>
      <w:r w:rsidRPr="00F55E27">
        <w:rPr>
          <w:rFonts w:hint="eastAsia"/>
          <w:color w:val="auto"/>
        </w:rPr>
        <w:t>스킬에</w:t>
      </w:r>
      <w:r w:rsidRPr="00F55E27">
        <w:rPr>
          <w:rFonts w:hint="eastAsia"/>
          <w:color w:val="auto"/>
        </w:rPr>
        <w:t xml:space="preserve"> </w:t>
      </w:r>
      <w:r w:rsidRPr="00F55E27">
        <w:rPr>
          <w:rFonts w:hint="eastAsia"/>
          <w:color w:val="auto"/>
        </w:rPr>
        <w:t>적중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범위에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파열</w:t>
      </w:r>
      <w:r>
        <w:rPr>
          <w:color w:val="auto"/>
        </w:rPr>
        <w:t>’</w:t>
      </w:r>
      <w:r>
        <w:rPr>
          <w:rFonts w:hint="eastAsia"/>
          <w:color w:val="auto"/>
        </w:rPr>
        <w:t>상태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F55E27" w:rsidRPr="00F55E27" w:rsidRDefault="00F55E27" w:rsidP="00F55E27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Albedo</w:t>
      </w:r>
      <w:r>
        <w:rPr>
          <w:rFonts w:hint="eastAsia"/>
          <w:color w:val="auto"/>
        </w:rPr>
        <w:t>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보라색</w:t>
      </w:r>
      <w:r>
        <w:rPr>
          <w:rFonts w:hint="eastAsia"/>
          <w:color w:val="auto"/>
        </w:rPr>
        <w:t>(</w:t>
      </w:r>
      <w:r>
        <w:rPr>
          <w:color w:val="auto"/>
        </w:rPr>
        <w:t>128, 65, 217)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025B5A" w:rsidRDefault="00025B5A">
      <w:pPr>
        <w:spacing w:after="200"/>
      </w:pPr>
      <w:r>
        <w:br w:type="page"/>
      </w:r>
    </w:p>
    <w:p w:rsidR="00025B5A" w:rsidRDefault="00025B5A" w:rsidP="00025B5A">
      <w:pPr>
        <w:pStyle w:val="20"/>
        <w:ind w:firstLineChars="96" w:firstLine="283"/>
      </w:pPr>
      <w:bookmarkStart w:id="15" w:name="_Toc50664036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5"/>
    </w:p>
    <w:p w:rsidR="00025B5A" w:rsidRDefault="00025B5A" w:rsidP="00025B5A">
      <w:pPr>
        <w:pStyle w:val="af8"/>
        <w:numPr>
          <w:ilvl w:val="0"/>
          <w:numId w:val="40"/>
        </w:numPr>
        <w:ind w:leftChars="0"/>
        <w:rPr>
          <w:color w:val="00B0F0"/>
        </w:rPr>
      </w:pPr>
      <w:r w:rsidRPr="00025B5A">
        <w:rPr>
          <w:rFonts w:hint="eastAsia"/>
          <w:color w:val="00B0F0"/>
        </w:rPr>
        <w:t>방어</w:t>
      </w:r>
    </w:p>
    <w:p w:rsid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2%</w:t>
      </w:r>
      <w:r>
        <w:rPr>
          <w:rFonts w:hint="eastAsia"/>
          <w:color w:val="auto"/>
        </w:rPr>
        <w:t>감소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color w:val="auto"/>
        </w:rPr>
        <w:t xml:space="preserve"> 49%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,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임의수치</w:t>
      </w:r>
      <w:r>
        <w:rPr>
          <w:rFonts w:hint="eastAsia"/>
          <w:color w:val="auto"/>
        </w:rPr>
        <w:t>)</w:t>
      </w:r>
    </w:p>
    <w:p w:rsidR="001D72D5" w:rsidRP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돌</w:t>
      </w:r>
      <w:r>
        <w:rPr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025B5A" w:rsidRDefault="00025B5A" w:rsidP="00025B5A">
      <w:pPr>
        <w:pStyle w:val="af8"/>
        <w:numPr>
          <w:ilvl w:val="0"/>
          <w:numId w:val="40"/>
        </w:numPr>
        <w:ind w:leftChars="0"/>
        <w:rPr>
          <w:color w:val="00B050"/>
        </w:rPr>
      </w:pPr>
      <w:r w:rsidRPr="00025B5A">
        <w:rPr>
          <w:rFonts w:hint="eastAsia"/>
          <w:color w:val="00B050"/>
        </w:rPr>
        <w:t>속도</w:t>
      </w:r>
    </w:p>
    <w:p w:rsidR="00025B5A" w:rsidRDefault="001D72D5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1D72D5"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플레이어에게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15%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)</w:t>
      </w:r>
    </w:p>
    <w:p w:rsidR="001D72D5" w:rsidRDefault="001D72D5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0.5%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감소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7.5</w:t>
      </w:r>
      <w:r>
        <w:rPr>
          <w:rFonts w:hint="eastAsia"/>
          <w:color w:val="auto"/>
        </w:rPr>
        <w:t>%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감소</w:t>
      </w:r>
      <w:r>
        <w:rPr>
          <w:rFonts w:hint="eastAsia"/>
          <w:color w:val="auto"/>
        </w:rPr>
        <w:t>)</w:t>
      </w:r>
    </w:p>
    <w:p w:rsidR="001D72D5" w:rsidRPr="001D72D5" w:rsidRDefault="001D72D5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톱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025B5A" w:rsidRDefault="00EA7BC2" w:rsidP="00025B5A">
      <w:pPr>
        <w:pStyle w:val="af8"/>
        <w:numPr>
          <w:ilvl w:val="0"/>
          <w:numId w:val="40"/>
        </w:numPr>
        <w:ind w:leftChars="0"/>
        <w:rPr>
          <w:color w:val="00B0F0"/>
        </w:rPr>
      </w:pPr>
      <w:r>
        <w:rPr>
          <w:rFonts w:hint="eastAsia"/>
          <w:color w:val="00B0F0"/>
        </w:rPr>
        <w:t>강화</w:t>
      </w:r>
    </w:p>
    <w:p w:rsidR="00025B5A" w:rsidRDefault="0021169F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21169F">
        <w:rPr>
          <w:color w:val="auto"/>
        </w:rPr>
        <w:t>‘</w:t>
      </w:r>
      <w:r w:rsidRPr="0021169F">
        <w:rPr>
          <w:rFonts w:hint="eastAsia"/>
          <w:color w:val="auto"/>
        </w:rPr>
        <w:t>저지</w:t>
      </w:r>
      <w:r w:rsidRPr="0021169F">
        <w:rPr>
          <w:color w:val="auto"/>
        </w:rPr>
        <w:t>’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스킬의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감속</w:t>
      </w:r>
      <w:r>
        <w:rPr>
          <w:rFonts w:hint="eastAsia"/>
          <w:color w:val="auto"/>
        </w:rPr>
        <w:t xml:space="preserve"> </w:t>
      </w:r>
      <w:r w:rsidR="005E1DDC">
        <w:rPr>
          <w:rFonts w:hint="eastAsia"/>
          <w:color w:val="auto"/>
        </w:rPr>
        <w:t>적용</w:t>
      </w:r>
      <w:r w:rsidR="005E1DDC">
        <w:rPr>
          <w:rFonts w:hint="eastAsia"/>
          <w:color w:val="auto"/>
        </w:rPr>
        <w:t xml:space="preserve"> </w:t>
      </w:r>
      <w:r w:rsidR="005E1DDC">
        <w:rPr>
          <w:rFonts w:hint="eastAsia"/>
          <w:color w:val="auto"/>
        </w:rPr>
        <w:t>시간</w:t>
      </w:r>
      <w:r w:rsidR="005E1DDC">
        <w:rPr>
          <w:rFonts w:hint="eastAsia"/>
          <w:color w:val="auto"/>
        </w:rPr>
        <w:t xml:space="preserve"> </w:t>
      </w:r>
      <w:r w:rsidR="005E1DDC">
        <w:rPr>
          <w:color w:val="auto"/>
        </w:rPr>
        <w:t xml:space="preserve">100% </w:t>
      </w:r>
      <w:r w:rsidR="005E1DDC">
        <w:rPr>
          <w:rFonts w:hint="eastAsia"/>
          <w:color w:val="auto"/>
        </w:rPr>
        <w:t>증가</w:t>
      </w:r>
      <w:r w:rsidR="005E1DDC">
        <w:rPr>
          <w:rFonts w:hint="eastAsia"/>
          <w:color w:val="auto"/>
        </w:rPr>
        <w:t>(</w:t>
      </w:r>
      <w:r w:rsidR="005E1DDC">
        <w:rPr>
          <w:rFonts w:hint="eastAsia"/>
          <w:color w:val="auto"/>
        </w:rPr>
        <w:t>임의</w:t>
      </w:r>
      <w:r w:rsidR="005E1DDC">
        <w:rPr>
          <w:rFonts w:hint="eastAsia"/>
          <w:color w:val="auto"/>
        </w:rPr>
        <w:t xml:space="preserve"> </w:t>
      </w:r>
      <w:r w:rsidR="005E1DDC">
        <w:rPr>
          <w:rFonts w:hint="eastAsia"/>
          <w:color w:val="auto"/>
        </w:rPr>
        <w:t>수치</w:t>
      </w:r>
      <w:r w:rsidR="005E1DDC">
        <w:rPr>
          <w:rFonts w:hint="eastAsia"/>
          <w:color w:val="auto"/>
        </w:rPr>
        <w:t>)</w:t>
      </w:r>
    </w:p>
    <w:p w:rsidR="005E1DDC" w:rsidRDefault="005E1DDC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이동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30%</w:t>
      </w:r>
      <w:r>
        <w:rPr>
          <w:rFonts w:hint="eastAsia"/>
          <w:color w:val="auto"/>
        </w:rPr>
        <w:t>에서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20%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감소</w:t>
      </w:r>
    </w:p>
    <w:p w:rsidR="005E1DDC" w:rsidRDefault="005E1DDC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다리에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FE3427" w:rsidRDefault="00FE3427" w:rsidP="00FE3427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486400" cy="3143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27" w:rsidRDefault="00FE3427" w:rsidP="00FE3427">
      <w:pPr>
        <w:rPr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025B5A" w:rsidRDefault="00FE3427" w:rsidP="007B7A21">
      <w:r>
        <w:rPr>
          <w:color w:val="auto"/>
        </w:rPr>
        <w:tab/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끈적한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초록색이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다리에서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흐르는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느낌을</w:t>
      </w:r>
      <w:r>
        <w:rPr>
          <w:rFonts w:hint="eastAsia"/>
          <w:color w:val="auto"/>
        </w:rPr>
        <w:t xml:space="preserve"> </w:t>
      </w:r>
      <w:r w:rsidR="008B70C4">
        <w:rPr>
          <w:rFonts w:hint="eastAsia"/>
          <w:color w:val="auto"/>
        </w:rPr>
        <w:t>적용한다</w:t>
      </w:r>
      <w:r w:rsidR="008B70C4">
        <w:rPr>
          <w:rFonts w:hint="eastAsia"/>
          <w:color w:val="auto"/>
        </w:rPr>
        <w:t>.</w:t>
      </w:r>
      <w:r w:rsidR="00025B5A">
        <w:br w:type="page"/>
      </w:r>
    </w:p>
    <w:p w:rsidR="00025B5A" w:rsidRDefault="00025B5A" w:rsidP="00025B5A">
      <w:pPr>
        <w:pStyle w:val="20"/>
        <w:ind w:firstLineChars="96" w:firstLine="283"/>
      </w:pPr>
      <w:bookmarkStart w:id="16" w:name="_Toc50664036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025B5A" w:rsidRPr="009E7B8F" w:rsidRDefault="00335B5B" w:rsidP="00025B5A">
      <w:pPr>
        <w:pStyle w:val="af8"/>
        <w:numPr>
          <w:ilvl w:val="0"/>
          <w:numId w:val="41"/>
        </w:numPr>
        <w:ind w:leftChars="0"/>
        <w:rPr>
          <w:color w:val="00B0F0"/>
        </w:rPr>
      </w:pPr>
      <w:r>
        <w:rPr>
          <w:rFonts w:hint="eastAsia"/>
          <w:color w:val="00B0F0"/>
        </w:rPr>
        <w:t>공격</w:t>
      </w:r>
    </w:p>
    <w:p w:rsidR="00025B5A" w:rsidRDefault="00335B5B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강타</w:t>
      </w:r>
      <w:r>
        <w:t>’</w:t>
      </w:r>
      <w:r>
        <w:rPr>
          <w:rFonts w:hint="eastAsia"/>
        </w:rPr>
        <w:t>스킬의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 xml:space="preserve">150%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335B5B" w:rsidRDefault="00335B5B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과녁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025B5A" w:rsidRPr="009E7B8F" w:rsidRDefault="009E7B8F" w:rsidP="00025B5A">
      <w:pPr>
        <w:pStyle w:val="af8"/>
        <w:numPr>
          <w:ilvl w:val="0"/>
          <w:numId w:val="41"/>
        </w:numPr>
        <w:ind w:leftChars="0"/>
        <w:rPr>
          <w:color w:val="FF0000"/>
        </w:rPr>
      </w:pPr>
      <w:r w:rsidRPr="009E7B8F">
        <w:rPr>
          <w:rFonts w:hint="eastAsia"/>
          <w:color w:val="FF0000"/>
        </w:rPr>
        <w:t>강화</w:t>
      </w:r>
    </w:p>
    <w:p w:rsidR="00025B5A" w:rsidRDefault="00335B5B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돌진</w:t>
      </w:r>
      <w:r>
        <w:t xml:space="preserve">’ </w:t>
      </w:r>
      <w:r>
        <w:rPr>
          <w:rFonts w:hint="eastAsia"/>
        </w:rPr>
        <w:t>스킬에</w:t>
      </w:r>
      <w:r>
        <w:rPr>
          <w:rFonts w:hint="eastAsia"/>
        </w:rPr>
        <w:t xml:space="preserve"> </w:t>
      </w:r>
      <w:r>
        <w:rPr>
          <w:rFonts w:hint="eastAsia"/>
        </w:rPr>
        <w:t>밀쳐진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돌진</w:t>
      </w:r>
      <w:r>
        <w:t xml:space="preserve">’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쿨</w:t>
      </w:r>
      <w:r>
        <w:rPr>
          <w:rFonts w:hint="eastAsia"/>
        </w:rPr>
        <w:t xml:space="preserve"> </w:t>
      </w:r>
      <w:r>
        <w:rPr>
          <w:rFonts w:hint="eastAsia"/>
        </w:rPr>
        <w:t>타임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</w:p>
    <w:p w:rsidR="00335B5B" w:rsidRDefault="00335B5B" w:rsidP="00025B5A">
      <w:pPr>
        <w:pStyle w:val="af8"/>
        <w:numPr>
          <w:ilvl w:val="1"/>
          <w:numId w:val="41"/>
        </w:numPr>
        <w:ind w:leftChars="0"/>
      </w:pPr>
      <w:r>
        <w:t>1</w:t>
      </w:r>
      <w:r>
        <w:rPr>
          <w:rFonts w:hint="eastAsia"/>
        </w:rPr>
        <w:t>마리당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감소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r>
        <w:rPr>
          <w:rFonts w:hint="eastAsia"/>
        </w:rPr>
        <w:t>)</w:t>
      </w:r>
    </w:p>
    <w:p w:rsidR="00335B5B" w:rsidRDefault="00335B5B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갑옷</w:t>
      </w:r>
      <w:r>
        <w:rPr>
          <w:rFonts w:hint="eastAsia"/>
        </w:rPr>
        <w:t>(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투구만</w:t>
      </w:r>
      <w:r>
        <w:rPr>
          <w:rFonts w:hint="eastAsia"/>
        </w:rPr>
        <w:t>)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025B5A" w:rsidRPr="009E7B8F" w:rsidRDefault="009E7B8F" w:rsidP="00025B5A">
      <w:pPr>
        <w:pStyle w:val="af8"/>
        <w:numPr>
          <w:ilvl w:val="0"/>
          <w:numId w:val="41"/>
        </w:numPr>
        <w:ind w:leftChars="0"/>
        <w:rPr>
          <w:color w:val="00B050"/>
        </w:rPr>
      </w:pPr>
      <w:r w:rsidRPr="009E7B8F">
        <w:rPr>
          <w:rFonts w:hint="eastAsia"/>
          <w:color w:val="00B050"/>
        </w:rPr>
        <w:t>추가</w:t>
      </w:r>
    </w:p>
    <w:p w:rsidR="00025B5A" w:rsidRDefault="00D92D76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스킬에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92D76" w:rsidRDefault="00D92D76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출혈</w:t>
      </w:r>
      <w:r>
        <w:t xml:space="preserve">’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1%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t xml:space="preserve"> 15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)</w:t>
      </w:r>
    </w:p>
    <w:p w:rsidR="00D92D76" w:rsidRPr="00025B5A" w:rsidRDefault="00D92D76" w:rsidP="00D92D76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붉은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‘</w:t>
      </w:r>
      <w:proofErr w:type="spellStart"/>
      <w:r>
        <w:rPr>
          <w:rFonts w:hint="eastAsia"/>
        </w:rPr>
        <w:t>사브르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D92D76" w:rsidRDefault="00025B5A" w:rsidP="00025B5A">
      <w:pPr>
        <w:spacing w:after="200"/>
      </w:pPr>
      <w:r>
        <w:t xml:space="preserve"> </w:t>
      </w:r>
      <w:r w:rsidR="00D92D76">
        <w:rPr>
          <w:noProof/>
        </w:rPr>
        <w:drawing>
          <wp:inline distT="0" distB="0" distL="0" distR="0" wp14:anchorId="39D0B5D4" wp14:editId="16DC604F">
            <wp:extent cx="5095875" cy="314511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07" cy="31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76" w:rsidRDefault="00D92D76" w:rsidP="00025B5A">
      <w:pPr>
        <w:spacing w:after="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DB3B84" w:rsidRDefault="00DB3B84">
      <w:pPr>
        <w:spacing w:after="200"/>
      </w:pPr>
      <w:r>
        <w:br w:type="page"/>
      </w:r>
    </w:p>
    <w:p w:rsidR="00DB3B84" w:rsidRDefault="00DB3B84" w:rsidP="00DB3B84">
      <w:pPr>
        <w:pStyle w:val="1"/>
      </w:pPr>
      <w:bookmarkStart w:id="17" w:name="_Toc506640369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DB3B84" w:rsidRDefault="00DB3B84" w:rsidP="00DB3B84">
      <w:pPr>
        <w:pStyle w:val="20"/>
        <w:ind w:firstLineChars="96" w:firstLine="283"/>
      </w:pPr>
      <w:bookmarkStart w:id="18" w:name="_Toc506640370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DB3B84" w:rsidRDefault="00DB3B84" w:rsidP="00DB3B84">
      <w:pPr>
        <w:pStyle w:val="af8"/>
        <w:numPr>
          <w:ilvl w:val="0"/>
          <w:numId w:val="42"/>
        </w:numPr>
        <w:ind w:leftChars="0"/>
        <w:rPr>
          <w:color w:val="FF0000"/>
        </w:rPr>
      </w:pPr>
      <w:r w:rsidRPr="00E5375B">
        <w:rPr>
          <w:rFonts w:hint="eastAsia"/>
          <w:color w:val="FF0000"/>
        </w:rPr>
        <w:t>공격</w:t>
      </w:r>
    </w:p>
    <w:p w:rsidR="00DB3B84" w:rsidRPr="00573C29" w:rsidRDefault="00573C29" w:rsidP="00DB3B84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  <w:color w:val="auto"/>
        </w:rPr>
        <w:t>주변에서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몬스터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사망한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점수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획득</w:t>
      </w:r>
    </w:p>
    <w:p w:rsidR="00573C29" w:rsidRPr="00573C29" w:rsidRDefault="00573C29" w:rsidP="00573C29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0.2 </w:t>
      </w:r>
      <w:r>
        <w:rPr>
          <w:rFonts w:hint="eastAsia"/>
        </w:rPr>
        <w:t>증가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)</w:t>
      </w:r>
    </w:p>
    <w:p w:rsidR="00573C29" w:rsidRPr="00DC2F98" w:rsidRDefault="00573C29" w:rsidP="00573C29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수치의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획득하면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2</w:t>
      </w:r>
      <w:r>
        <w:t>0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>(</w:t>
      </w:r>
      <w:r>
        <w:rPr>
          <w:rFonts w:hint="eastAsia"/>
        </w:rPr>
        <w:t>임의수치</w:t>
      </w:r>
      <w:r>
        <w:rPr>
          <w:rFonts w:hint="eastAsia"/>
        </w:rPr>
        <w:t>)</w:t>
      </w:r>
    </w:p>
    <w:p w:rsidR="00DC2F98" w:rsidRPr="004635FD" w:rsidRDefault="00DC2F98" w:rsidP="00573C29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</w:rPr>
        <w:t>깃털</w:t>
      </w:r>
      <w:r>
        <w:rPr>
          <w:rFonts w:hint="eastAsia"/>
        </w:rPr>
        <w:t xml:space="preserve"> </w:t>
      </w:r>
      <w:r>
        <w:rPr>
          <w:rFonts w:hint="eastAsia"/>
        </w:rPr>
        <w:t>모자</w:t>
      </w:r>
      <w:r>
        <w:rPr>
          <w:rFonts w:hint="eastAsia"/>
        </w:rPr>
        <w:t xml:space="preserve"> </w:t>
      </w:r>
      <w:r>
        <w:rPr>
          <w:rFonts w:hint="eastAsia"/>
        </w:rPr>
        <w:t>착용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>(</w:t>
      </w:r>
      <w:r>
        <w:rPr>
          <w:rFonts w:hint="eastAsia"/>
        </w:rPr>
        <w:t>미정</w:t>
      </w:r>
      <w:r>
        <w:rPr>
          <w:rFonts w:hint="eastAsia"/>
        </w:rPr>
        <w:t>)</w:t>
      </w:r>
    </w:p>
    <w:p w:rsidR="004635FD" w:rsidRDefault="004635FD" w:rsidP="004635F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333875" cy="264366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10" cy="26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FD" w:rsidRPr="004635FD" w:rsidRDefault="004635FD" w:rsidP="004635FD">
      <w:r w:rsidRPr="004635FD"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DB3B84" w:rsidRDefault="00DB3B84" w:rsidP="00DB3B84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방어</w:t>
      </w:r>
    </w:p>
    <w:p w:rsidR="00573C29" w:rsidRPr="00573C29" w:rsidRDefault="00573C29" w:rsidP="00573C29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  <w:color w:val="auto"/>
        </w:rPr>
        <w:t>적에게</w:t>
      </w:r>
      <w:r>
        <w:rPr>
          <w:color w:val="auto"/>
        </w:rPr>
        <w:t xml:space="preserve"> 5</w:t>
      </w:r>
      <w:r>
        <w:rPr>
          <w:rFonts w:hint="eastAsia"/>
          <w:color w:val="auto"/>
        </w:rPr>
        <w:t>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받는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회피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</w:t>
      </w:r>
      <w:r>
        <w:rPr>
          <w:rFonts w:hint="eastAsia"/>
          <w:color w:val="auto"/>
        </w:rPr>
        <w:t>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</w:p>
    <w:p w:rsidR="00573C29" w:rsidRPr="00DC2F98" w:rsidRDefault="00573C29" w:rsidP="00573C29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</w:rPr>
        <w:t>회피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1</w:t>
      </w:r>
      <w:r>
        <w:rPr>
          <w:rFonts w:hint="eastAsia"/>
        </w:rPr>
        <w:t>초간</w:t>
      </w:r>
      <w:r>
        <w:rPr>
          <w:rFonts w:hint="eastAsia"/>
        </w:rPr>
        <w:t xml:space="preserve"> </w:t>
      </w:r>
      <w:r>
        <w:rPr>
          <w:rFonts w:hint="eastAsia"/>
        </w:rPr>
        <w:t>피해</w:t>
      </w:r>
      <w:r>
        <w:rPr>
          <w:rFonts w:hint="eastAsia"/>
        </w:rPr>
        <w:t xml:space="preserve"> </w:t>
      </w:r>
      <w:r>
        <w:rPr>
          <w:rFonts w:hint="eastAsia"/>
        </w:rPr>
        <w:t>량</w:t>
      </w:r>
      <w:r>
        <w:rPr>
          <w:rFonts w:hint="eastAsia"/>
        </w:rPr>
        <w:t xml:space="preserve"> </w:t>
      </w:r>
      <w:r>
        <w:t xml:space="preserve">90% </w:t>
      </w:r>
      <w:r>
        <w:rPr>
          <w:rFonts w:hint="eastAsia"/>
        </w:rPr>
        <w:t>감소</w:t>
      </w:r>
      <w:r>
        <w:rPr>
          <w:rFonts w:hint="eastAsia"/>
        </w:rPr>
        <w:t>(</w:t>
      </w:r>
      <w:r>
        <w:rPr>
          <w:rFonts w:hint="eastAsia"/>
        </w:rPr>
        <w:t>임의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)</w:t>
      </w:r>
    </w:p>
    <w:p w:rsidR="00DC2F98" w:rsidRPr="00573C29" w:rsidRDefault="00DC2F98" w:rsidP="00573C29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머리에</w:t>
      </w:r>
      <w:r>
        <w:rPr>
          <w:rFonts w:hint="eastAsia"/>
        </w:rPr>
        <w:t xml:space="preserve"> </w:t>
      </w:r>
      <w:r>
        <w:rPr>
          <w:rFonts w:hint="eastAsia"/>
        </w:rPr>
        <w:t>초록색</w:t>
      </w:r>
      <w:r>
        <w:rPr>
          <w:rFonts w:hint="eastAsia"/>
        </w:rPr>
        <w:t xml:space="preserve"> </w:t>
      </w:r>
      <w:r>
        <w:rPr>
          <w:rFonts w:hint="eastAsia"/>
        </w:rPr>
        <w:t>방패모양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DB3B84" w:rsidRDefault="00DB3B84" w:rsidP="00DB3B84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속도</w:t>
      </w:r>
    </w:p>
    <w:p w:rsidR="00DB3B84" w:rsidRPr="00573C29" w:rsidRDefault="00573C29" w:rsidP="00DB3B84">
      <w:pPr>
        <w:pStyle w:val="af8"/>
        <w:numPr>
          <w:ilvl w:val="1"/>
          <w:numId w:val="42"/>
        </w:numPr>
        <w:ind w:leftChars="0"/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100% </w:t>
      </w:r>
      <w:r>
        <w:rPr>
          <w:rFonts w:hint="eastAsia"/>
          <w:color w:val="auto"/>
        </w:rPr>
        <w:t>증가</w:t>
      </w:r>
    </w:p>
    <w:p w:rsidR="00573C29" w:rsidRDefault="00573C29" w:rsidP="00DB3B84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일반</w:t>
      </w:r>
      <w: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DC2F98" w:rsidRPr="00DB3B84" w:rsidRDefault="00DC2F98" w:rsidP="00DB3B84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머리에</w:t>
      </w:r>
      <w:r>
        <w:rPr>
          <w:rFonts w:hint="eastAsia"/>
        </w:rPr>
        <w:t xml:space="preserve"> </w:t>
      </w:r>
      <w:r>
        <w:rPr>
          <w:rFonts w:hint="eastAsia"/>
        </w:rPr>
        <w:t>번개모양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F90FE7" w:rsidRDefault="00F90FE7" w:rsidP="009D1E91">
      <w:pPr>
        <w:pStyle w:val="20"/>
        <w:ind w:firstLineChars="96" w:firstLine="283"/>
      </w:pPr>
      <w:bookmarkStart w:id="19" w:name="_Toc506640371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F90FE7" w:rsidRDefault="00F90FE7" w:rsidP="00F90FE7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공격</w:t>
      </w:r>
    </w:p>
    <w:p w:rsidR="00532DBC" w:rsidRDefault="00F90FE7" w:rsidP="00532DB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532DBC">
        <w:rPr>
          <w:rFonts w:hint="eastAsia"/>
          <w:color w:val="auto"/>
        </w:rPr>
        <w:t>대왕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화살</w:t>
      </w:r>
      <w:r w:rsidR="00532DBC">
        <w:rPr>
          <w:color w:val="auto"/>
        </w:rPr>
        <w:t>’</w:t>
      </w:r>
      <w:r w:rsidR="00532DBC">
        <w:rPr>
          <w:rFonts w:hint="eastAsia"/>
          <w:color w:val="auto"/>
        </w:rPr>
        <w:t>에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적중한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적의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수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만큼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다음</w:t>
      </w:r>
      <w:r w:rsidR="00532DBC">
        <w:rPr>
          <w:rFonts w:hint="eastAsia"/>
          <w:color w:val="auto"/>
        </w:rPr>
        <w:t xml:space="preserve"> </w:t>
      </w:r>
      <w:r w:rsidR="00532DBC">
        <w:rPr>
          <w:color w:val="auto"/>
        </w:rPr>
        <w:t>‘</w:t>
      </w:r>
      <w:r w:rsidR="00532DBC">
        <w:rPr>
          <w:rFonts w:hint="eastAsia"/>
          <w:color w:val="auto"/>
        </w:rPr>
        <w:t>대왕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화살</w:t>
      </w:r>
      <w:r w:rsidR="00532DBC">
        <w:rPr>
          <w:color w:val="auto"/>
        </w:rPr>
        <w:t>’</w:t>
      </w:r>
      <w:r w:rsidR="00532DBC">
        <w:rPr>
          <w:rFonts w:hint="eastAsia"/>
          <w:color w:val="auto"/>
        </w:rPr>
        <w:t>의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공격력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증가</w:t>
      </w:r>
    </w:p>
    <w:p w:rsidR="00532DBC" w:rsidRDefault="00532DBC" w:rsidP="00532DB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미니언</w:t>
      </w:r>
      <w:proofErr w:type="spellEnd"/>
      <w:r>
        <w:rPr>
          <w:rFonts w:hint="eastAsia"/>
          <w:color w:val="auto"/>
        </w:rPr>
        <w:t>,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중립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몬스터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</w:t>
      </w:r>
      <w:r>
        <w:rPr>
          <w:rFonts w:hint="eastAsia"/>
          <w:color w:val="auto"/>
        </w:rPr>
        <w:t>기당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40%,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2DBC" w:rsidRDefault="00532DBC" w:rsidP="00532DB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1</w:t>
      </w:r>
      <w:r>
        <w:rPr>
          <w:rFonts w:hint="eastAsia"/>
          <w:color w:val="auto"/>
        </w:rPr>
        <w:t>명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9420E1" w:rsidRPr="009420E1" w:rsidRDefault="009420E1" w:rsidP="009420E1">
      <w:pPr>
        <w:pStyle w:val="af8"/>
        <w:numPr>
          <w:ilvl w:val="1"/>
          <w:numId w:val="43"/>
        </w:numPr>
        <w:ind w:leftChars="0"/>
        <w:rPr>
          <w:color w:val="auto"/>
        </w:rPr>
      </w:pPr>
      <w:proofErr w:type="spellStart"/>
      <w:r>
        <w:rPr>
          <w:rFonts w:hint="eastAsia"/>
          <w:color w:val="auto"/>
        </w:rPr>
        <w:t>컴파운드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</w:p>
    <w:p w:rsidR="00F90FE7" w:rsidRDefault="00F90FE7" w:rsidP="00F90FE7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강화</w:t>
      </w:r>
    </w:p>
    <w:p w:rsidR="00F90FE7" w:rsidRDefault="00F90FE7" w:rsidP="00F90FE7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9420E1">
        <w:rPr>
          <w:rFonts w:hint="eastAsia"/>
          <w:color w:val="auto"/>
        </w:rPr>
        <w:t>부메랑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화살</w:t>
      </w:r>
      <w:r w:rsidR="009420E1">
        <w:rPr>
          <w:color w:val="auto"/>
        </w:rPr>
        <w:t>’</w:t>
      </w:r>
      <w:r w:rsidR="009420E1">
        <w:rPr>
          <w:rFonts w:hint="eastAsia"/>
          <w:color w:val="auto"/>
        </w:rPr>
        <w:t>이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돌아올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때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공격력</w:t>
      </w:r>
      <w:r w:rsidR="009420E1">
        <w:rPr>
          <w:rFonts w:hint="eastAsia"/>
          <w:color w:val="auto"/>
        </w:rPr>
        <w:t xml:space="preserve"> </w:t>
      </w:r>
      <w:r w:rsidR="009420E1">
        <w:rPr>
          <w:color w:val="auto"/>
        </w:rPr>
        <w:t xml:space="preserve">200% </w:t>
      </w:r>
      <w:r w:rsidR="009420E1">
        <w:rPr>
          <w:rFonts w:hint="eastAsia"/>
          <w:color w:val="auto"/>
        </w:rPr>
        <w:t>증가</w:t>
      </w:r>
    </w:p>
    <w:p w:rsidR="009420E1" w:rsidRPr="00F86924" w:rsidRDefault="00701DC4" w:rsidP="00F90FE7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 xml:space="preserve"> </w:t>
      </w:r>
      <w:r w:rsidR="009420E1">
        <w:rPr>
          <w:color w:val="auto"/>
        </w:rPr>
        <w:t>‘</w:t>
      </w:r>
      <w:proofErr w:type="spellStart"/>
      <w:r w:rsidR="009420E1">
        <w:rPr>
          <w:rFonts w:hint="eastAsia"/>
          <w:color w:val="auto"/>
        </w:rPr>
        <w:t>이누야샤</w:t>
      </w:r>
      <w:proofErr w:type="spellEnd"/>
      <w:r w:rsidR="009420E1">
        <w:rPr>
          <w:rFonts w:hint="eastAsia"/>
          <w:color w:val="auto"/>
        </w:rPr>
        <w:t>-</w:t>
      </w:r>
      <w:proofErr w:type="spellStart"/>
      <w:r w:rsidR="009420E1">
        <w:rPr>
          <w:rFonts w:hint="eastAsia"/>
          <w:color w:val="auto"/>
        </w:rPr>
        <w:t>비</w:t>
      </w:r>
      <w:r w:rsidR="00F57591">
        <w:rPr>
          <w:rFonts w:hint="eastAsia"/>
          <w:color w:val="auto"/>
        </w:rPr>
        <w:t>뢰</w:t>
      </w:r>
      <w:r w:rsidR="009420E1">
        <w:rPr>
          <w:rFonts w:hint="eastAsia"/>
          <w:color w:val="auto"/>
        </w:rPr>
        <w:t>골</w:t>
      </w:r>
      <w:proofErr w:type="spellEnd"/>
      <w:r w:rsidR="009420E1">
        <w:rPr>
          <w:color w:val="auto"/>
        </w:rPr>
        <w:t>’</w:t>
      </w:r>
      <w:r w:rsidR="009420E1">
        <w:rPr>
          <w:rFonts w:hint="eastAsia"/>
          <w:color w:val="auto"/>
        </w:rPr>
        <w:t>에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실만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연결한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형태</w:t>
      </w:r>
      <w:r>
        <w:rPr>
          <w:rFonts w:hint="eastAsia"/>
          <w:color w:val="auto"/>
        </w:rPr>
        <w:t>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</w:p>
    <w:p w:rsidR="009D1E91" w:rsidRDefault="00F90FE7" w:rsidP="009D1E91">
      <w:pPr>
        <w:pStyle w:val="af8"/>
        <w:numPr>
          <w:ilvl w:val="0"/>
          <w:numId w:val="43"/>
        </w:numPr>
        <w:ind w:leftChars="0"/>
        <w:rPr>
          <w:color w:val="00B0F0"/>
        </w:rPr>
      </w:pPr>
      <w:r w:rsidRPr="00F86924">
        <w:rPr>
          <w:rFonts w:hint="eastAsia"/>
          <w:color w:val="00B0F0"/>
        </w:rPr>
        <w:t>추가</w:t>
      </w:r>
    </w:p>
    <w:p w:rsidR="009D1E91" w:rsidRDefault="000F747F" w:rsidP="009D1E91">
      <w:pPr>
        <w:pStyle w:val="af8"/>
        <w:numPr>
          <w:ilvl w:val="1"/>
          <w:numId w:val="43"/>
        </w:numPr>
        <w:ind w:leftChars="0"/>
      </w:pPr>
      <w:r>
        <w:t>‘</w:t>
      </w: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파열</w:t>
      </w:r>
      <w:r>
        <w:t xml:space="preserve">’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0F747F" w:rsidRPr="00C2397C" w:rsidRDefault="00C2397C" w:rsidP="00C2397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Albedo</w:t>
      </w:r>
      <w:r>
        <w:rPr>
          <w:rFonts w:hint="eastAsia"/>
          <w:color w:val="auto"/>
        </w:rPr>
        <w:t>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보라색</w:t>
      </w:r>
      <w:r>
        <w:rPr>
          <w:rFonts w:hint="eastAsia"/>
          <w:color w:val="auto"/>
        </w:rPr>
        <w:t>(</w:t>
      </w:r>
      <w:r>
        <w:rPr>
          <w:color w:val="auto"/>
        </w:rPr>
        <w:t>128, 65, 217)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9D1E91" w:rsidRDefault="009D1E91">
      <w:pPr>
        <w:spacing w:after="200"/>
      </w:pPr>
      <w:r>
        <w:br w:type="page"/>
      </w:r>
    </w:p>
    <w:p w:rsidR="009D1E91" w:rsidRDefault="009D1E91" w:rsidP="009D1E91">
      <w:pPr>
        <w:pStyle w:val="20"/>
        <w:ind w:firstLineChars="96" w:firstLine="283"/>
      </w:pPr>
      <w:bookmarkStart w:id="20" w:name="_Toc506640372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8D78A0" w:rsidRDefault="008D78A0" w:rsidP="008D78A0">
      <w:pPr>
        <w:pStyle w:val="af8"/>
        <w:numPr>
          <w:ilvl w:val="0"/>
          <w:numId w:val="44"/>
        </w:numPr>
        <w:ind w:leftChars="0"/>
        <w:rPr>
          <w:color w:val="00B0F0"/>
        </w:rPr>
      </w:pPr>
      <w:r w:rsidRPr="00025B5A">
        <w:rPr>
          <w:rFonts w:hint="eastAsia"/>
          <w:color w:val="00B0F0"/>
        </w:rPr>
        <w:t>방어</w:t>
      </w:r>
    </w:p>
    <w:p w:rsidR="008D78A0" w:rsidRDefault="0076468D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폭탄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>
        <w:rPr>
          <w:rFonts w:hint="eastAsia"/>
          <w:color w:val="auto"/>
        </w:rPr>
        <w:t>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수만큼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76468D" w:rsidRDefault="0076468D" w:rsidP="0076468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</w:t>
      </w:r>
      <w:r>
        <w:rPr>
          <w:rFonts w:hint="eastAsia"/>
          <w:color w:val="auto"/>
        </w:rPr>
        <w:t>마리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1.5</w:t>
      </w:r>
      <w:r>
        <w:rPr>
          <w:rFonts w:hint="eastAsia"/>
          <w:color w:val="auto"/>
        </w:rPr>
        <w:t>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동안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임의수치</w:t>
      </w:r>
      <w:r>
        <w:rPr>
          <w:rFonts w:hint="eastAsia"/>
          <w:color w:val="auto"/>
        </w:rPr>
        <w:t>)</w:t>
      </w:r>
    </w:p>
    <w:p w:rsidR="0004022D" w:rsidRPr="0004022D" w:rsidRDefault="0004022D" w:rsidP="0004022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돌</w:t>
      </w:r>
      <w:r>
        <w:rPr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8D78A0" w:rsidRDefault="008D78A0" w:rsidP="008D78A0">
      <w:pPr>
        <w:pStyle w:val="af8"/>
        <w:numPr>
          <w:ilvl w:val="0"/>
          <w:numId w:val="44"/>
        </w:numPr>
        <w:ind w:leftChars="0"/>
        <w:rPr>
          <w:color w:val="00B050"/>
        </w:rPr>
      </w:pPr>
      <w:r w:rsidRPr="00025B5A">
        <w:rPr>
          <w:rFonts w:hint="eastAsia"/>
          <w:color w:val="00B050"/>
        </w:rPr>
        <w:t>속도</w:t>
      </w:r>
    </w:p>
    <w:p w:rsidR="008D78A0" w:rsidRDefault="00F74EA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폭탄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>
        <w:rPr>
          <w:rFonts w:hint="eastAsia"/>
          <w:color w:val="auto"/>
        </w:rPr>
        <w:t>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15%,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7290" w:rsidRPr="001D72D5" w:rsidRDefault="00F74EA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바나나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</w:p>
    <w:p w:rsidR="008D78A0" w:rsidRDefault="008D78A0" w:rsidP="008D78A0">
      <w:pPr>
        <w:pStyle w:val="af8"/>
        <w:numPr>
          <w:ilvl w:val="0"/>
          <w:numId w:val="44"/>
        </w:numPr>
        <w:ind w:leftChars="0"/>
        <w:rPr>
          <w:color w:val="00B0F0"/>
        </w:rPr>
      </w:pPr>
      <w:r>
        <w:rPr>
          <w:rFonts w:hint="eastAsia"/>
          <w:color w:val="00B0F0"/>
        </w:rPr>
        <w:t>강화</w:t>
      </w:r>
    </w:p>
    <w:p w:rsid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톱날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>
        <w:rPr>
          <w:rFonts w:hint="eastAsia"/>
          <w:color w:val="auto"/>
        </w:rPr>
        <w:t>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및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거리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</w:t>
      </w:r>
      <w:r>
        <w:rPr>
          <w:rFonts w:hint="eastAsia"/>
          <w:color w:val="auto"/>
        </w:rPr>
        <w:t>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062459" w:rsidRP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가시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철조망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8D78A0" w:rsidRDefault="008D78A0">
      <w:pPr>
        <w:spacing w:after="200"/>
      </w:pPr>
      <w:r>
        <w:br w:type="page"/>
      </w:r>
    </w:p>
    <w:p w:rsidR="008D78A0" w:rsidRDefault="008D78A0" w:rsidP="008D78A0">
      <w:pPr>
        <w:pStyle w:val="20"/>
        <w:ind w:firstLineChars="96" w:firstLine="283"/>
      </w:pPr>
      <w:bookmarkStart w:id="21" w:name="_Toc506640373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8D78A0" w:rsidRPr="009E7B8F" w:rsidRDefault="008D78A0" w:rsidP="008D78A0">
      <w:pPr>
        <w:pStyle w:val="af8"/>
        <w:numPr>
          <w:ilvl w:val="0"/>
          <w:numId w:val="45"/>
        </w:numPr>
        <w:ind w:leftChars="0"/>
        <w:rPr>
          <w:color w:val="00B0F0"/>
        </w:rPr>
      </w:pPr>
      <w:r>
        <w:rPr>
          <w:rFonts w:hint="eastAsia"/>
          <w:color w:val="00B0F0"/>
        </w:rPr>
        <w:t>공격</w:t>
      </w:r>
    </w:p>
    <w:p w:rsidR="00C21C2C" w:rsidRDefault="0044108C" w:rsidP="008D78A0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t xml:space="preserve">’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 xml:space="preserve">150%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8D78A0" w:rsidRDefault="00C21C2C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과녁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8D78A0" w:rsidRPr="009E7B8F" w:rsidRDefault="008D78A0" w:rsidP="008D78A0">
      <w:pPr>
        <w:pStyle w:val="af8"/>
        <w:numPr>
          <w:ilvl w:val="0"/>
          <w:numId w:val="45"/>
        </w:numPr>
        <w:ind w:leftChars="0"/>
        <w:rPr>
          <w:color w:val="FF0000"/>
        </w:rPr>
      </w:pPr>
      <w:r w:rsidRPr="009E7B8F">
        <w:rPr>
          <w:rFonts w:hint="eastAsia"/>
          <w:color w:val="FF0000"/>
        </w:rPr>
        <w:t>강화</w:t>
      </w:r>
    </w:p>
    <w:p w:rsidR="00C93033" w:rsidRDefault="008D78A0" w:rsidP="00C93033">
      <w:pPr>
        <w:pStyle w:val="af8"/>
        <w:numPr>
          <w:ilvl w:val="1"/>
          <w:numId w:val="45"/>
        </w:numPr>
        <w:ind w:leftChars="0"/>
      </w:pPr>
      <w:r>
        <w:t>‘</w:t>
      </w:r>
      <w:r w:rsidR="00C93033">
        <w:rPr>
          <w:rFonts w:hint="eastAsia"/>
        </w:rPr>
        <w:t>대왕</w:t>
      </w:r>
      <w:r w:rsidR="00C93033">
        <w:rPr>
          <w:rFonts w:hint="eastAsia"/>
        </w:rPr>
        <w:t xml:space="preserve"> </w:t>
      </w:r>
      <w:r w:rsidR="00C93033">
        <w:rPr>
          <w:rFonts w:hint="eastAsia"/>
        </w:rPr>
        <w:t>화살</w:t>
      </w:r>
      <w:r w:rsidR="00C93033">
        <w:t>’</w:t>
      </w:r>
      <w:r w:rsidR="00C93033">
        <w:rPr>
          <w:rFonts w:hint="eastAsia"/>
        </w:rPr>
        <w:t>의</w:t>
      </w:r>
      <w:r w:rsidR="00C93033">
        <w:t xml:space="preserve"> ‘</w:t>
      </w:r>
      <w:r w:rsidR="00C93033">
        <w:rPr>
          <w:rFonts w:hint="eastAsia"/>
        </w:rPr>
        <w:t>감속</w:t>
      </w:r>
      <w:r w:rsidR="00C93033">
        <w:t xml:space="preserve">’ </w:t>
      </w:r>
      <w:r w:rsidR="00C93033">
        <w:rPr>
          <w:rFonts w:hint="eastAsia"/>
        </w:rPr>
        <w:t>수치를</w:t>
      </w:r>
      <w:r w:rsidR="00C93033">
        <w:rPr>
          <w:rFonts w:hint="eastAsia"/>
        </w:rPr>
        <w:t xml:space="preserve"> </w:t>
      </w:r>
      <w:r w:rsidR="00C93033">
        <w:t>30%</w:t>
      </w:r>
      <w:r w:rsidR="00C93033">
        <w:rPr>
          <w:rFonts w:hint="eastAsia"/>
        </w:rPr>
        <w:t>에서</w:t>
      </w:r>
      <w:r w:rsidR="00C93033">
        <w:rPr>
          <w:rFonts w:hint="eastAsia"/>
        </w:rPr>
        <w:t xml:space="preserve"> </w:t>
      </w:r>
      <w:r w:rsidR="00C93033">
        <w:t>50%</w:t>
      </w:r>
      <w:r w:rsidR="00C93033">
        <w:rPr>
          <w:rFonts w:hint="eastAsia"/>
        </w:rPr>
        <w:t>로</w:t>
      </w:r>
      <w:r w:rsidR="00C93033">
        <w:rPr>
          <w:rFonts w:hint="eastAsia"/>
        </w:rPr>
        <w:t xml:space="preserve"> </w:t>
      </w:r>
      <w:r w:rsidR="00C93033">
        <w:rPr>
          <w:rFonts w:hint="eastAsia"/>
        </w:rPr>
        <w:t>증가</w:t>
      </w:r>
    </w:p>
    <w:p w:rsidR="00C93033" w:rsidRDefault="008B33FE" w:rsidP="00C93033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효과의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  <w:r>
        <w:rPr>
          <w:rFonts w:hint="eastAsia"/>
        </w:rPr>
        <w:t>(</w:t>
      </w:r>
      <w:r>
        <w:t>3</w:t>
      </w:r>
      <w:r>
        <w:rPr>
          <w:rFonts w:hint="eastAsia"/>
        </w:rPr>
        <w:t>명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무제한</w:t>
      </w:r>
      <w:r>
        <w:rPr>
          <w:rFonts w:hint="eastAsia"/>
        </w:rPr>
        <w:t>)</w:t>
      </w:r>
    </w:p>
    <w:p w:rsidR="008B33FE" w:rsidRDefault="00691EDC" w:rsidP="00C93033">
      <w:pPr>
        <w:pStyle w:val="af8"/>
        <w:numPr>
          <w:ilvl w:val="1"/>
          <w:numId w:val="45"/>
        </w:numPr>
        <w:ind w:leftChars="0"/>
      </w:pPr>
      <w:r>
        <w:t>‘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>-</w:t>
      </w:r>
      <w:r>
        <w:rPr>
          <w:rFonts w:hint="eastAsia"/>
        </w:rPr>
        <w:t>링크</w:t>
      </w:r>
      <w:r>
        <w:t xml:space="preserve">’ </w:t>
      </w:r>
      <w:r>
        <w:rPr>
          <w:rFonts w:hint="eastAsia"/>
        </w:rPr>
        <w:t>요정</w:t>
      </w:r>
      <w:r>
        <w:rPr>
          <w:rFonts w:hint="eastAsia"/>
        </w:rPr>
        <w:t xml:space="preserve"> </w:t>
      </w:r>
      <w:r>
        <w:rPr>
          <w:rFonts w:hint="eastAsia"/>
        </w:rPr>
        <w:t>옷</w:t>
      </w:r>
      <w:r>
        <w:rPr>
          <w:rFonts w:hint="eastAsia"/>
        </w:rPr>
        <w:t xml:space="preserve"> 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2306A2" w:rsidRDefault="002306A2" w:rsidP="002306A2">
      <w:pPr>
        <w:ind w:firstLine="400"/>
      </w:pPr>
      <w:r>
        <w:rPr>
          <w:noProof/>
        </w:rPr>
        <w:drawing>
          <wp:inline distT="0" distB="0" distL="0" distR="0">
            <wp:extent cx="4219575" cy="31646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04" cy="31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A2" w:rsidRDefault="002306A2" w:rsidP="002306A2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D78A0" w:rsidRPr="009E7B8F" w:rsidRDefault="008D78A0" w:rsidP="008D78A0">
      <w:pPr>
        <w:pStyle w:val="af8"/>
        <w:numPr>
          <w:ilvl w:val="0"/>
          <w:numId w:val="45"/>
        </w:numPr>
        <w:ind w:leftChars="0"/>
        <w:rPr>
          <w:color w:val="00B050"/>
        </w:rPr>
      </w:pPr>
      <w:r w:rsidRPr="009E7B8F">
        <w:rPr>
          <w:rFonts w:hint="eastAsia"/>
          <w:color w:val="00B050"/>
        </w:rPr>
        <w:t>추가</w:t>
      </w:r>
    </w:p>
    <w:p w:rsidR="00350139" w:rsidRDefault="00350139" w:rsidP="002B182E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t xml:space="preserve">’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2B182E" w:rsidRDefault="008D78A0" w:rsidP="002B182E">
      <w:pPr>
        <w:pStyle w:val="af8"/>
        <w:numPr>
          <w:ilvl w:val="1"/>
          <w:numId w:val="45"/>
        </w:numPr>
        <w:ind w:leftChars="0"/>
      </w:pPr>
      <w:r>
        <w:t>‘</w:t>
      </w:r>
      <w:r w:rsidR="002B182E">
        <w:rPr>
          <w:rFonts w:hint="eastAsia"/>
        </w:rPr>
        <w:t>출혈</w:t>
      </w:r>
      <w:r w:rsidR="002B182E">
        <w:t xml:space="preserve">’ </w:t>
      </w:r>
      <w:r w:rsidR="002B182E">
        <w:rPr>
          <w:rFonts w:hint="eastAsia"/>
        </w:rPr>
        <w:t>상태의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적에게</w:t>
      </w:r>
      <w:r w:rsidR="002B182E">
        <w:rPr>
          <w:rFonts w:hint="eastAsia"/>
        </w:rPr>
        <w:t xml:space="preserve"> </w:t>
      </w:r>
      <w:r w:rsidR="002B182E">
        <w:t>‘</w:t>
      </w:r>
      <w:r w:rsidR="002B182E">
        <w:rPr>
          <w:rFonts w:hint="eastAsia"/>
        </w:rPr>
        <w:t>폭탄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화살</w:t>
      </w:r>
      <w:r w:rsidR="002B182E">
        <w:t>’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적중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시</w:t>
      </w:r>
      <w:r w:rsidR="002B182E">
        <w:rPr>
          <w:rFonts w:hint="eastAsia"/>
        </w:rPr>
        <w:t xml:space="preserve"> </w:t>
      </w:r>
      <w:r w:rsidR="002B182E">
        <w:t>1.5</w:t>
      </w:r>
      <w:r w:rsidR="002B182E">
        <w:rPr>
          <w:rFonts w:hint="eastAsia"/>
        </w:rPr>
        <w:t>초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간</w:t>
      </w:r>
      <w:r w:rsidR="002B182E">
        <w:rPr>
          <w:rFonts w:hint="eastAsia"/>
        </w:rPr>
        <w:t xml:space="preserve"> </w:t>
      </w:r>
      <w:r w:rsidR="002B182E">
        <w:t>‘</w:t>
      </w:r>
      <w:r w:rsidR="002B182E">
        <w:rPr>
          <w:rFonts w:hint="eastAsia"/>
        </w:rPr>
        <w:t>기절</w:t>
      </w:r>
      <w:r w:rsidR="002B182E">
        <w:t>’</w:t>
      </w:r>
      <w:r w:rsidR="002B182E">
        <w:rPr>
          <w:rFonts w:hint="eastAsia"/>
        </w:rPr>
        <w:t>효과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적용</w:t>
      </w:r>
    </w:p>
    <w:p w:rsidR="002B182E" w:rsidRPr="002B182E" w:rsidRDefault="002B182E" w:rsidP="002B182E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W</w:t>
      </w:r>
      <w:r>
        <w:t>OW-</w:t>
      </w:r>
      <w:proofErr w:type="spellStart"/>
      <w:r>
        <w:rPr>
          <w:rFonts w:hint="eastAsia"/>
        </w:rPr>
        <w:t>일리단</w:t>
      </w:r>
      <w:proofErr w:type="spellEnd"/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무기로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1"/>
      </w:pPr>
      <w:bookmarkStart w:id="22" w:name="_Toc506640374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531C8C" w:rsidRDefault="00531C8C" w:rsidP="00531C8C">
      <w:pPr>
        <w:pStyle w:val="20"/>
        <w:ind w:firstLineChars="96" w:firstLine="283"/>
      </w:pPr>
      <w:bookmarkStart w:id="23" w:name="_Toc506640375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531C8C" w:rsidRDefault="00531C8C" w:rsidP="00531C8C">
      <w:pPr>
        <w:pStyle w:val="af8"/>
        <w:numPr>
          <w:ilvl w:val="0"/>
          <w:numId w:val="42"/>
        </w:numPr>
        <w:ind w:leftChars="0"/>
        <w:rPr>
          <w:color w:val="FF0000"/>
        </w:rPr>
      </w:pPr>
      <w:r w:rsidRPr="00E5375B">
        <w:rPr>
          <w:rFonts w:hint="eastAsia"/>
          <w:color w:val="FF0000"/>
        </w:rPr>
        <w:t>공격</w:t>
      </w:r>
    </w:p>
    <w:p w:rsidR="00531C8C" w:rsidRPr="009D45AF" w:rsidRDefault="00531C8C" w:rsidP="00531C8C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color w:val="auto"/>
        </w:rPr>
        <w:t>‘</w:t>
      </w:r>
      <w:r w:rsidR="009D45AF">
        <w:rPr>
          <w:rFonts w:hint="eastAsia"/>
          <w:color w:val="auto"/>
        </w:rPr>
        <w:t>빨간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펜</w:t>
      </w:r>
      <w:r w:rsidR="009D45AF">
        <w:rPr>
          <w:color w:val="auto"/>
        </w:rPr>
        <w:t>’</w:t>
      </w:r>
      <w:r w:rsidR="009D45AF">
        <w:rPr>
          <w:rFonts w:hint="eastAsia"/>
          <w:color w:val="auto"/>
        </w:rPr>
        <w:t>스킬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공격력</w:t>
      </w:r>
      <w:r w:rsidR="009D45AF">
        <w:rPr>
          <w:rFonts w:hint="eastAsia"/>
          <w:color w:val="auto"/>
        </w:rPr>
        <w:t xml:space="preserve"> </w:t>
      </w:r>
      <w:r w:rsidR="009D45AF">
        <w:rPr>
          <w:color w:val="auto"/>
        </w:rPr>
        <w:t xml:space="preserve">30% </w:t>
      </w:r>
      <w:r w:rsidR="009D45AF">
        <w:rPr>
          <w:rFonts w:hint="eastAsia"/>
          <w:color w:val="auto"/>
        </w:rPr>
        <w:t>증가</w:t>
      </w:r>
    </w:p>
    <w:p w:rsidR="009D45AF" w:rsidRPr="009D45AF" w:rsidRDefault="009D45AF" w:rsidP="00531C8C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  <w:color w:val="auto"/>
        </w:rPr>
        <w:t>마법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착용한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9D45AF" w:rsidRDefault="009D45AF" w:rsidP="009D45AF">
      <w:pPr>
        <w:ind w:firstLine="4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47925" cy="24479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AF" w:rsidRPr="009D45AF" w:rsidRDefault="009D45AF" w:rsidP="009D45AF">
      <w:pPr>
        <w:ind w:firstLine="400"/>
        <w:rPr>
          <w:color w:val="auto"/>
        </w:rPr>
      </w:pPr>
      <w:r w:rsidRPr="009D45AF">
        <w:rPr>
          <w:rFonts w:hint="eastAsia"/>
          <w:color w:val="auto"/>
        </w:rPr>
        <w:t>그림</w:t>
      </w:r>
      <w:r w:rsidRPr="009D45AF">
        <w:rPr>
          <w:rFonts w:hint="eastAsia"/>
          <w:color w:val="auto"/>
        </w:rPr>
        <w:t xml:space="preserve"> </w:t>
      </w:r>
      <w:r>
        <w:rPr>
          <w:color w:val="auto"/>
        </w:rPr>
        <w:t xml:space="preserve">6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531C8C" w:rsidRDefault="00531C8C" w:rsidP="00531C8C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방어</w:t>
      </w:r>
    </w:p>
    <w:p w:rsidR="001E3E3D" w:rsidRPr="001E3E3D" w:rsidRDefault="001E3E3D" w:rsidP="001E3E3D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적에게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당하는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적에게</w:t>
      </w:r>
      <w:r>
        <w:rPr>
          <w:rFonts w:hint="eastAsia"/>
          <w:color w:val="auto"/>
        </w:rPr>
        <w:t xml:space="preserve"> </w:t>
      </w:r>
      <w:r w:rsidR="00293DF3">
        <w:rPr>
          <w:color w:val="auto"/>
        </w:rPr>
        <w:t>1</w:t>
      </w:r>
      <w:r w:rsidR="00293DF3">
        <w:rPr>
          <w:rFonts w:hint="eastAsia"/>
          <w:color w:val="auto"/>
        </w:rPr>
        <w:t>초간</w:t>
      </w:r>
      <w:r w:rsidR="00293DF3"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감속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적용</w:t>
      </w:r>
      <w:r w:rsidR="00AA05DB">
        <w:rPr>
          <w:rFonts w:hint="eastAsia"/>
          <w:color w:val="auto"/>
        </w:rPr>
        <w:t>(</w:t>
      </w:r>
      <w:r w:rsidR="00AA05DB">
        <w:rPr>
          <w:rFonts w:hint="eastAsia"/>
          <w:color w:val="auto"/>
        </w:rPr>
        <w:t>임의</w:t>
      </w:r>
      <w:r w:rsidR="00AA05DB">
        <w:rPr>
          <w:rFonts w:hint="eastAsia"/>
          <w:color w:val="auto"/>
        </w:rPr>
        <w:t xml:space="preserve"> </w:t>
      </w:r>
      <w:r w:rsidR="00AA05DB">
        <w:rPr>
          <w:rFonts w:hint="eastAsia"/>
          <w:color w:val="auto"/>
        </w:rPr>
        <w:t>수치</w:t>
      </w:r>
      <w:r w:rsidR="00AA05DB">
        <w:rPr>
          <w:rFonts w:hint="eastAsia"/>
          <w:color w:val="auto"/>
        </w:rPr>
        <w:t>)</w:t>
      </w:r>
    </w:p>
    <w:p w:rsidR="00531C8C" w:rsidRPr="00531C8C" w:rsidRDefault="00232EDC" w:rsidP="00531C8C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초록색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531C8C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속도</w:t>
      </w:r>
    </w:p>
    <w:p w:rsidR="00C614C5" w:rsidRDefault="00C614C5" w:rsidP="00C614C5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1C8C" w:rsidRPr="00531C8C" w:rsidRDefault="00232EDC" w:rsidP="00531C8C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머리에</w:t>
      </w:r>
      <w:r>
        <w:rPr>
          <w:rFonts w:hint="eastAsia"/>
        </w:rPr>
        <w:t xml:space="preserve"> </w:t>
      </w: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번개</w:t>
      </w:r>
      <w:r>
        <w:rPr>
          <w:rFonts w:hint="eastAsia"/>
        </w:rPr>
        <w:t xml:space="preserve"> </w:t>
      </w:r>
      <w:r>
        <w:rPr>
          <w:rFonts w:hint="eastAsia"/>
        </w:rPr>
        <w:t>모양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4" w:name="_Toc50664037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4"/>
    </w:p>
    <w:p w:rsidR="00531C8C" w:rsidRDefault="00531C8C" w:rsidP="00531C8C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공격</w:t>
      </w:r>
    </w:p>
    <w:p w:rsidR="00531C8C" w:rsidRDefault="00531C8C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E624C4">
        <w:rPr>
          <w:rFonts w:hint="eastAsia"/>
          <w:color w:val="auto"/>
        </w:rPr>
        <w:t>그냥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지우개</w:t>
      </w:r>
      <w:r w:rsidR="00E624C4">
        <w:rPr>
          <w:color w:val="auto"/>
        </w:rPr>
        <w:t>’</w:t>
      </w:r>
      <w:r w:rsidR="00E624C4">
        <w:rPr>
          <w:rFonts w:hint="eastAsia"/>
          <w:color w:val="auto"/>
        </w:rPr>
        <w:t>스킬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적중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공격력</w:t>
      </w:r>
      <w:r w:rsidR="00E624C4">
        <w:rPr>
          <w:rFonts w:hint="eastAsia"/>
          <w:color w:val="auto"/>
        </w:rPr>
        <w:t xml:space="preserve"> </w:t>
      </w:r>
      <w:r w:rsidR="00E624C4">
        <w:rPr>
          <w:color w:val="auto"/>
        </w:rPr>
        <w:t xml:space="preserve">15% </w:t>
      </w:r>
      <w:r w:rsidR="00E624C4">
        <w:rPr>
          <w:rFonts w:hint="eastAsia"/>
          <w:color w:val="auto"/>
        </w:rPr>
        <w:t>증가</w:t>
      </w:r>
      <w:r w:rsidR="00E624C4">
        <w:rPr>
          <w:rFonts w:hint="eastAsia"/>
          <w:color w:val="auto"/>
        </w:rPr>
        <w:t>(</w:t>
      </w:r>
      <w:r w:rsidR="00E624C4">
        <w:rPr>
          <w:rFonts w:hint="eastAsia"/>
          <w:color w:val="auto"/>
        </w:rPr>
        <w:t>임의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수치</w:t>
      </w:r>
      <w:r w:rsidR="00E624C4">
        <w:rPr>
          <w:rFonts w:hint="eastAsia"/>
          <w:color w:val="auto"/>
        </w:rPr>
        <w:t>)</w:t>
      </w:r>
    </w:p>
    <w:p w:rsidR="00E624C4" w:rsidRPr="009420E1" w:rsidRDefault="00E624C4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연필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지우개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Default="00531C8C" w:rsidP="00531C8C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강화</w:t>
      </w:r>
    </w:p>
    <w:p w:rsidR="00531C8C" w:rsidRDefault="00531C8C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773AEE">
        <w:rPr>
          <w:rFonts w:hint="eastAsia"/>
          <w:color w:val="auto"/>
        </w:rPr>
        <w:t>노란</w:t>
      </w:r>
      <w:r w:rsidR="00773AEE">
        <w:rPr>
          <w:rFonts w:hint="eastAsia"/>
          <w:color w:val="auto"/>
        </w:rPr>
        <w:t xml:space="preserve"> </w:t>
      </w:r>
      <w:r w:rsidR="00773AEE">
        <w:rPr>
          <w:rFonts w:hint="eastAsia"/>
          <w:color w:val="auto"/>
        </w:rPr>
        <w:t>펜</w:t>
      </w:r>
      <w:r w:rsidR="00773AEE">
        <w:rPr>
          <w:color w:val="auto"/>
        </w:rPr>
        <w:t xml:space="preserve">’ </w:t>
      </w:r>
      <w:r w:rsidR="00773AEE">
        <w:rPr>
          <w:rFonts w:hint="eastAsia"/>
          <w:color w:val="auto"/>
        </w:rPr>
        <w:t>스킬</w:t>
      </w:r>
      <w:r w:rsidR="00773AEE">
        <w:rPr>
          <w:rFonts w:hint="eastAsia"/>
          <w:color w:val="auto"/>
        </w:rPr>
        <w:t xml:space="preserve"> </w:t>
      </w:r>
      <w:r w:rsidR="00773AEE">
        <w:rPr>
          <w:rFonts w:hint="eastAsia"/>
          <w:color w:val="auto"/>
        </w:rPr>
        <w:t>범위</w:t>
      </w:r>
      <w:r w:rsidR="00773AEE">
        <w:rPr>
          <w:rFonts w:hint="eastAsia"/>
          <w:color w:val="auto"/>
        </w:rPr>
        <w:t xml:space="preserve"> </w:t>
      </w:r>
      <w:r w:rsidR="00773AEE">
        <w:rPr>
          <w:color w:val="auto"/>
        </w:rPr>
        <w:t xml:space="preserve">20% </w:t>
      </w:r>
      <w:r w:rsidR="00773AEE">
        <w:rPr>
          <w:rFonts w:hint="eastAsia"/>
          <w:color w:val="auto"/>
        </w:rPr>
        <w:t>증가</w:t>
      </w:r>
      <w:r w:rsidR="00E624C4">
        <w:rPr>
          <w:rFonts w:hint="eastAsia"/>
          <w:color w:val="auto"/>
        </w:rPr>
        <w:t>(</w:t>
      </w:r>
      <w:r w:rsidR="00E624C4">
        <w:rPr>
          <w:rFonts w:hint="eastAsia"/>
          <w:color w:val="auto"/>
        </w:rPr>
        <w:t>임의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수치</w:t>
      </w:r>
      <w:r w:rsidR="00E624C4">
        <w:rPr>
          <w:rFonts w:hint="eastAsia"/>
          <w:color w:val="auto"/>
        </w:rPr>
        <w:t>)</w:t>
      </w:r>
    </w:p>
    <w:p w:rsidR="00E624C4" w:rsidRPr="00F86924" w:rsidRDefault="00E624C4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번개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Default="00531C8C" w:rsidP="00531C8C">
      <w:pPr>
        <w:pStyle w:val="af8"/>
        <w:numPr>
          <w:ilvl w:val="0"/>
          <w:numId w:val="43"/>
        </w:numPr>
        <w:ind w:leftChars="0"/>
        <w:rPr>
          <w:color w:val="00B0F0"/>
        </w:rPr>
      </w:pPr>
      <w:r w:rsidRPr="00F86924">
        <w:rPr>
          <w:rFonts w:hint="eastAsia"/>
          <w:color w:val="00B0F0"/>
        </w:rPr>
        <w:t>추가</w:t>
      </w:r>
    </w:p>
    <w:p w:rsidR="00B40328" w:rsidRDefault="00B40328" w:rsidP="00B40328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빨간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>’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</w:t>
      </w:r>
      <w:r>
        <w:rPr>
          <w:rFonts w:hint="eastAsia"/>
          <w:color w:val="auto"/>
        </w:rPr>
        <w:t>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대상에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파열</w:t>
      </w:r>
      <w:r>
        <w:rPr>
          <w:color w:val="auto"/>
        </w:rPr>
        <w:t>’</w:t>
      </w:r>
      <w:r>
        <w:rPr>
          <w:rFonts w:hint="eastAsia"/>
          <w:color w:val="auto"/>
        </w:rPr>
        <w:t>상태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부여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4B70C0" w:rsidRDefault="004B70C0" w:rsidP="00B40328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중첩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불가</w:t>
      </w:r>
      <w:r>
        <w:rPr>
          <w:rFonts w:hint="eastAsia"/>
          <w:color w:val="auto"/>
        </w:rPr>
        <w:t>,</w:t>
      </w:r>
      <w:r>
        <w:rPr>
          <w:color w:val="auto"/>
        </w:rPr>
        <w:t xml:space="preserve"> 1</w:t>
      </w:r>
      <w:r>
        <w:rPr>
          <w:rFonts w:hint="eastAsia"/>
          <w:color w:val="auto"/>
        </w:rPr>
        <w:t>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B40328" w:rsidRPr="00C2397C" w:rsidRDefault="00B40328" w:rsidP="00B40328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Albedo</w:t>
      </w:r>
      <w:r>
        <w:rPr>
          <w:rFonts w:hint="eastAsia"/>
          <w:color w:val="auto"/>
        </w:rPr>
        <w:t>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보라색</w:t>
      </w:r>
      <w:r>
        <w:rPr>
          <w:rFonts w:hint="eastAsia"/>
          <w:color w:val="auto"/>
        </w:rPr>
        <w:t>(</w:t>
      </w:r>
      <w:r>
        <w:rPr>
          <w:color w:val="auto"/>
        </w:rPr>
        <w:t>128, 65, 217)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B40328"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5" w:name="_Toc50664037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5"/>
    </w:p>
    <w:p w:rsidR="00531C8C" w:rsidRDefault="00531C8C" w:rsidP="00531C8C">
      <w:pPr>
        <w:pStyle w:val="af8"/>
        <w:numPr>
          <w:ilvl w:val="0"/>
          <w:numId w:val="44"/>
        </w:numPr>
        <w:ind w:leftChars="0"/>
        <w:rPr>
          <w:color w:val="00B0F0"/>
        </w:rPr>
      </w:pPr>
      <w:r w:rsidRPr="00025B5A">
        <w:rPr>
          <w:rFonts w:hint="eastAsia"/>
          <w:color w:val="00B0F0"/>
        </w:rPr>
        <w:t>방어</w:t>
      </w:r>
    </w:p>
    <w:p w:rsidR="00204653" w:rsidRDefault="00204653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파란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하나당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1C8C" w:rsidRPr="0034449F" w:rsidRDefault="0034449F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돌</w:t>
      </w:r>
      <w:r>
        <w:rPr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531C8C">
      <w:pPr>
        <w:pStyle w:val="af8"/>
        <w:numPr>
          <w:ilvl w:val="0"/>
          <w:numId w:val="44"/>
        </w:numPr>
        <w:ind w:leftChars="0"/>
        <w:rPr>
          <w:color w:val="00B050"/>
        </w:rPr>
      </w:pPr>
      <w:r w:rsidRPr="00025B5A">
        <w:rPr>
          <w:rFonts w:hint="eastAsia"/>
          <w:color w:val="00B050"/>
        </w:rPr>
        <w:t>속도</w:t>
      </w:r>
    </w:p>
    <w:p w:rsidR="00531C8C" w:rsidRDefault="0034449F" w:rsidP="00531C8C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쿨</w:t>
      </w:r>
      <w:r>
        <w:rPr>
          <w:rFonts w:hint="eastAsia"/>
          <w:color w:val="auto"/>
        </w:rPr>
        <w:t xml:space="preserve"> </w:t>
      </w:r>
      <w:r w:rsidR="002C40BC">
        <w:rPr>
          <w:rFonts w:hint="eastAsia"/>
          <w:color w:val="auto"/>
        </w:rPr>
        <w:t>타</w:t>
      </w:r>
      <w:r>
        <w:rPr>
          <w:rFonts w:hint="eastAsia"/>
          <w:color w:val="auto"/>
        </w:rPr>
        <w:t>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</w:t>
      </w:r>
      <w:r w:rsidR="005C12ED">
        <w:rPr>
          <w:color w:val="auto"/>
        </w:rPr>
        <w:t>2</w:t>
      </w:r>
      <w:r w:rsidR="00A234BE">
        <w:rPr>
          <w:rFonts w:hint="eastAsia"/>
          <w:color w:val="auto"/>
        </w:rPr>
        <w:t>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감소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6401AF" w:rsidRDefault="006401AF" w:rsidP="00531C8C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기본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color w:val="auto"/>
        </w:rPr>
        <w:t>’</w:t>
      </w:r>
      <w:r>
        <w:rPr>
          <w:rFonts w:hint="eastAsia"/>
          <w:color w:val="auto"/>
        </w:rPr>
        <w:t>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부분을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자명종으로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형태의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6401AF" w:rsidRDefault="006401AF" w:rsidP="006401AF">
      <w:pPr>
        <w:pStyle w:val="af8"/>
        <w:ind w:leftChars="0" w:left="1200"/>
        <w:rPr>
          <w:color w:val="auto"/>
        </w:rPr>
      </w:pPr>
      <w:r>
        <w:rPr>
          <w:noProof/>
        </w:rPr>
        <w:drawing>
          <wp:inline distT="0" distB="0" distL="0" distR="0" wp14:anchorId="132770B8" wp14:editId="5ECDAAAA">
            <wp:extent cx="894229" cy="253365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161" cy="25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AF" w:rsidRPr="006401AF" w:rsidRDefault="006401AF" w:rsidP="006401AF">
      <w:pPr>
        <w:pStyle w:val="af8"/>
        <w:ind w:leftChars="0" w:left="1200"/>
        <w:rPr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7 </w:t>
      </w:r>
      <w:r>
        <w:rPr>
          <w:rFonts w:hint="eastAsia"/>
          <w:color w:val="auto"/>
        </w:rPr>
        <w:t>자명종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531C8C" w:rsidRDefault="00531C8C" w:rsidP="00531C8C">
      <w:pPr>
        <w:pStyle w:val="af8"/>
        <w:numPr>
          <w:ilvl w:val="0"/>
          <w:numId w:val="44"/>
        </w:numPr>
        <w:ind w:leftChars="0"/>
        <w:rPr>
          <w:color w:val="00B0F0"/>
        </w:rPr>
      </w:pPr>
      <w:r>
        <w:rPr>
          <w:rFonts w:hint="eastAsia"/>
          <w:color w:val="00B0F0"/>
        </w:rPr>
        <w:t>강화</w:t>
      </w:r>
    </w:p>
    <w:p w:rsidR="00BE22AB" w:rsidRDefault="00BE22AB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파란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사용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시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경로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상의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적에게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감속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효과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부여</w:t>
      </w:r>
    </w:p>
    <w:p w:rsidR="007B0B96" w:rsidRDefault="007B0B96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10</w:t>
      </w:r>
      <w:r w:rsidR="005D71D7">
        <w:rPr>
          <w:color w:val="auto"/>
        </w:rPr>
        <w:t xml:space="preserve">% </w:t>
      </w:r>
      <w:r w:rsidR="005D71D7"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34449F" w:rsidRPr="008D78A0" w:rsidRDefault="0034449F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가시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철조망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531C8C">
      <w:pPr>
        <w:pStyle w:val="af8"/>
        <w:numPr>
          <w:ilvl w:val="1"/>
          <w:numId w:val="44"/>
        </w:numPr>
        <w:ind w:leftChars="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6" w:name="_Toc50664037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6"/>
    </w:p>
    <w:p w:rsidR="00531C8C" w:rsidRPr="009E7B8F" w:rsidRDefault="00531C8C" w:rsidP="00531C8C">
      <w:pPr>
        <w:pStyle w:val="af8"/>
        <w:numPr>
          <w:ilvl w:val="0"/>
          <w:numId w:val="45"/>
        </w:numPr>
        <w:ind w:leftChars="0"/>
        <w:rPr>
          <w:color w:val="00B0F0"/>
        </w:rPr>
      </w:pPr>
      <w:r>
        <w:rPr>
          <w:rFonts w:hint="eastAsia"/>
          <w:color w:val="00B0F0"/>
        </w:rPr>
        <w:t>공격</w:t>
      </w:r>
    </w:p>
    <w:p w:rsidR="00125447" w:rsidRDefault="00125447" w:rsidP="00125447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  <w:r>
        <w:t xml:space="preserve">’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 xml:space="preserve">150%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531C8C" w:rsidRDefault="00181995" w:rsidP="00181995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과녁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531C8C" w:rsidRPr="009E7B8F" w:rsidRDefault="00531C8C" w:rsidP="00531C8C">
      <w:pPr>
        <w:pStyle w:val="af8"/>
        <w:numPr>
          <w:ilvl w:val="0"/>
          <w:numId w:val="45"/>
        </w:numPr>
        <w:ind w:leftChars="0"/>
        <w:rPr>
          <w:color w:val="FF0000"/>
        </w:rPr>
      </w:pPr>
      <w:r w:rsidRPr="009E7B8F">
        <w:rPr>
          <w:rFonts w:hint="eastAsia"/>
          <w:color w:val="FF0000"/>
        </w:rPr>
        <w:t>강화</w:t>
      </w:r>
    </w:p>
    <w:p w:rsidR="00531C8C" w:rsidRDefault="007C1DEF" w:rsidP="00531C8C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t xml:space="preserve">’ </w:t>
      </w:r>
      <w:r w:rsidR="00593A76">
        <w:rPr>
          <w:rFonts w:hint="eastAsia"/>
        </w:rPr>
        <w:t>스킬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스킬의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상태이상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지속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시간</w:t>
      </w:r>
      <w:r w:rsidR="00593A76">
        <w:rPr>
          <w:rFonts w:hint="eastAsia"/>
        </w:rPr>
        <w:t xml:space="preserve"> </w:t>
      </w:r>
      <w:r w:rsidR="00593A76">
        <w:t>1</w:t>
      </w:r>
      <w:r w:rsidR="00593A76">
        <w:rPr>
          <w:rFonts w:hint="eastAsia"/>
        </w:rPr>
        <w:t>초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증가</w:t>
      </w:r>
      <w:r w:rsidR="00593A76">
        <w:rPr>
          <w:rFonts w:hint="eastAsia"/>
        </w:rPr>
        <w:t>(</w:t>
      </w:r>
      <w:r w:rsidR="00593A76">
        <w:rPr>
          <w:rFonts w:hint="eastAsia"/>
        </w:rPr>
        <w:t>임의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수치</w:t>
      </w:r>
      <w:r w:rsidR="00593A76">
        <w:rPr>
          <w:rFonts w:hint="eastAsia"/>
        </w:rPr>
        <w:t>)</w:t>
      </w:r>
    </w:p>
    <w:p w:rsidR="00593A76" w:rsidRDefault="00593A76" w:rsidP="00531C8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주위로</w:t>
      </w:r>
      <w:r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번개의</w:t>
      </w:r>
      <w:r>
        <w:rPr>
          <w:rFonts w:hint="eastAsia"/>
        </w:rPr>
        <w:t xml:space="preserve"> </w:t>
      </w:r>
      <w:r>
        <w:rPr>
          <w:rFonts w:hint="eastAsia"/>
        </w:rPr>
        <w:t>구가</w:t>
      </w:r>
      <w:r>
        <w:t xml:space="preserve"> </w:t>
      </w:r>
      <w:r>
        <w:rPr>
          <w:rFonts w:hint="eastAsia"/>
        </w:rPr>
        <w:t>공전하는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531C8C" w:rsidRPr="009E7B8F" w:rsidRDefault="00531C8C" w:rsidP="00531C8C">
      <w:pPr>
        <w:pStyle w:val="af8"/>
        <w:numPr>
          <w:ilvl w:val="0"/>
          <w:numId w:val="45"/>
        </w:numPr>
        <w:ind w:leftChars="0"/>
        <w:rPr>
          <w:color w:val="00B050"/>
        </w:rPr>
      </w:pPr>
      <w:r w:rsidRPr="009E7B8F">
        <w:rPr>
          <w:rFonts w:hint="eastAsia"/>
          <w:color w:val="00B050"/>
        </w:rPr>
        <w:t>추가</w:t>
      </w:r>
    </w:p>
    <w:p w:rsidR="00531C8C" w:rsidRDefault="00AB6020" w:rsidP="00531C8C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t>’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증가</w:t>
      </w:r>
    </w:p>
    <w:p w:rsidR="00AB6020" w:rsidRDefault="00AB6020" w:rsidP="00531C8C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t>’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소환되는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지우개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개수</w:t>
      </w:r>
      <w:r w:rsidR="00350139">
        <w:rPr>
          <w:rFonts w:hint="eastAsia"/>
        </w:rPr>
        <w:t xml:space="preserve"> </w:t>
      </w:r>
      <w:r w:rsidR="00350139">
        <w:t>10%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증가</w:t>
      </w:r>
    </w:p>
    <w:p w:rsidR="00350139" w:rsidRPr="00531C8C" w:rsidRDefault="00BB1859" w:rsidP="00531C8C">
      <w:pPr>
        <w:pStyle w:val="af8"/>
        <w:numPr>
          <w:ilvl w:val="1"/>
          <w:numId w:val="45"/>
        </w:numPr>
        <w:ind w:leftChars="0"/>
      </w:pPr>
      <w:proofErr w:type="spellStart"/>
      <w:r>
        <w:rPr>
          <w:rFonts w:hint="eastAsia"/>
        </w:rPr>
        <w:t>롤리팝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사탕으로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DB3B84" w:rsidRPr="009D1E91" w:rsidRDefault="00025B5A" w:rsidP="009D1E91">
      <w:pPr>
        <w:rPr>
          <w:color w:val="00B0F0"/>
        </w:rPr>
      </w:pPr>
      <w:r>
        <w:br w:type="page"/>
      </w:r>
    </w:p>
    <w:p w:rsidR="00A37B26" w:rsidRDefault="008B44E2" w:rsidP="008B44E2">
      <w:pPr>
        <w:pStyle w:val="1"/>
      </w:pPr>
      <w:bookmarkStart w:id="27" w:name="_Toc506640379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27"/>
    </w:p>
    <w:p w:rsidR="008B44E2" w:rsidRDefault="008B44E2" w:rsidP="00473B19">
      <w:pPr>
        <w:pStyle w:val="20"/>
        <w:numPr>
          <w:ilvl w:val="2"/>
          <w:numId w:val="19"/>
        </w:numPr>
        <w:ind w:left="851"/>
      </w:pPr>
      <w:bookmarkStart w:id="28" w:name="_Toc506640380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8"/>
    </w:p>
    <w:p w:rsidR="00473B19" w:rsidRDefault="00473B19" w:rsidP="00473B19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히오스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473B19" w:rsidRDefault="003567CC" w:rsidP="00473B19">
      <w:pPr>
        <w:pStyle w:val="af8"/>
        <w:ind w:leftChars="0" w:left="851"/>
      </w:pPr>
      <w:hyperlink r:id="rId19" w:history="1">
        <w:r w:rsidR="00473B19" w:rsidRPr="00370929">
          <w:rPr>
            <w:rStyle w:val="af7"/>
          </w:rPr>
          <w:t>http://wizeprophet.tistory.com/81</w:t>
        </w:r>
      </w:hyperlink>
      <w:r w:rsidR="00473B19">
        <w:t xml:space="preserve"> </w:t>
      </w:r>
    </w:p>
    <w:p w:rsidR="00635AD1" w:rsidRDefault="00635AD1" w:rsidP="00635AD1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늪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635AD1" w:rsidRDefault="003567CC" w:rsidP="00635AD1">
      <w:pPr>
        <w:pStyle w:val="af8"/>
        <w:ind w:leftChars="0" w:left="851"/>
      </w:pPr>
      <w:hyperlink r:id="rId20" w:history="1">
        <w:r w:rsidR="00635AD1" w:rsidRPr="00BD0983">
          <w:rPr>
            <w:rStyle w:val="af7"/>
          </w:rPr>
          <w:t>http://guardtop.com/coal-tar-need-know/</w:t>
        </w:r>
      </w:hyperlink>
      <w:r w:rsidR="00635AD1">
        <w:t xml:space="preserve"> </w:t>
      </w:r>
      <w:r w:rsidR="00720EA9">
        <w:rPr>
          <w:rFonts w:hint="eastAsia"/>
        </w:rPr>
        <w:t>의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사진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수정</w:t>
      </w:r>
    </w:p>
    <w:p w:rsidR="00A80D74" w:rsidRDefault="00A80D74" w:rsidP="00A80D74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7C074C" w:rsidRDefault="003567CC" w:rsidP="007C074C">
      <w:pPr>
        <w:ind w:left="851"/>
      </w:pPr>
      <w:hyperlink r:id="rId21" w:history="1">
        <w:r w:rsidR="00A80D74" w:rsidRPr="00BD0983">
          <w:rPr>
            <w:rStyle w:val="af7"/>
          </w:rPr>
          <w:t>http://prints.rmg.co.uk/art/510257/turkish-scimitar</w:t>
        </w:r>
      </w:hyperlink>
      <w:r w:rsidR="00A80D74">
        <w:t xml:space="preserve"> </w:t>
      </w:r>
    </w:p>
    <w:p w:rsidR="007C074C" w:rsidRDefault="007C074C" w:rsidP="007C074C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7C074C" w:rsidRDefault="003567CC" w:rsidP="007C074C">
      <w:pPr>
        <w:ind w:left="851"/>
      </w:pPr>
      <w:hyperlink r:id="rId22" w:history="1">
        <w:r w:rsidR="007C074C" w:rsidRPr="0074281B">
          <w:rPr>
            <w:rStyle w:val="af7"/>
          </w:rPr>
          <w:t>http://m.gameshot.net/common/con_view.php?code=GA4805a2639731e</w:t>
        </w:r>
      </w:hyperlink>
      <w:r w:rsidR="007C074C">
        <w:t xml:space="preserve"> </w:t>
      </w:r>
    </w:p>
    <w:p w:rsidR="008F6E7A" w:rsidRDefault="008F6E7A" w:rsidP="008F6E7A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F6E7A" w:rsidRDefault="003567CC" w:rsidP="008F6E7A">
      <w:pPr>
        <w:pStyle w:val="af8"/>
        <w:ind w:leftChars="0" w:left="851"/>
      </w:pPr>
      <w:hyperlink r:id="rId23" w:history="1">
        <w:r w:rsidR="008F6E7A" w:rsidRPr="0074281B">
          <w:rPr>
            <w:rStyle w:val="af7"/>
          </w:rPr>
          <w:t>https://www.pinterest.co.kr/pin/560346378606338504/?autologin=true</w:t>
        </w:r>
      </w:hyperlink>
      <w:r w:rsidR="008F6E7A">
        <w:t xml:space="preserve"> </w:t>
      </w:r>
    </w:p>
    <w:p w:rsidR="009D45AF" w:rsidRDefault="009D45AF" w:rsidP="009D45AF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로브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9D45AF" w:rsidRDefault="003567CC" w:rsidP="009D45AF">
      <w:pPr>
        <w:ind w:left="720"/>
      </w:pPr>
      <w:hyperlink r:id="rId24" w:history="1">
        <w:r w:rsidR="009D45AF" w:rsidRPr="00696493">
          <w:rPr>
            <w:rStyle w:val="af7"/>
          </w:rPr>
          <w:t>https://www.aliexpress.com/item/Star-Wars-Kenobi-Jedi-TUNIC-Men-Hooded-Brown-Robe-Cloak-Outfit-Movie-Cosplay-Costume-New-Arrival/32321150913.html</w:t>
        </w:r>
      </w:hyperlink>
      <w:r w:rsidR="009D45AF">
        <w:t xml:space="preserve"> </w:t>
      </w:r>
    </w:p>
    <w:p w:rsidR="009D45AF" w:rsidRPr="00473B19" w:rsidRDefault="00E072DB" w:rsidP="00E072DB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자명종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예제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자작</w:t>
      </w:r>
    </w:p>
    <w:sectPr w:rsidR="009D45AF" w:rsidRPr="00473B19">
      <w:footerReference w:type="even" r:id="rId25"/>
      <w:footerReference w:type="default" r:id="rId26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7CC" w:rsidRDefault="003567CC">
      <w:pPr>
        <w:spacing w:after="0" w:line="240" w:lineRule="auto"/>
      </w:pPr>
      <w:r>
        <w:separator/>
      </w:r>
    </w:p>
  </w:endnote>
  <w:endnote w:type="continuationSeparator" w:id="0">
    <w:p w:rsidR="003567CC" w:rsidRDefault="00356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D50" w:rsidRDefault="009F7D50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3567C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7D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9F7D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9F7D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9F7D50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9F7D50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09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D4A3D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2018-03-09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5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9F7D50" w:rsidRDefault="003567CC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9F7D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9F7D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9F7D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9F7D50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9F7D50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3-09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D4A3D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2018-03-09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3EA333F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9F7D50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7C1DEF"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5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9F7D50" w:rsidRDefault="009F7D50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7C1DEF"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D50" w:rsidRDefault="009F7D50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3567C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7D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9F7D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9F7D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9F7D50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9F7D50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09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D4A3D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2018-03-09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5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9F7D50" w:rsidRDefault="003567CC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9F7D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9F7D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9F7D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9F7D50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9F7D50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3-09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D4A3D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2018-03-09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2B5BFB7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9F7D50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7C1DEF"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5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9F7D50" w:rsidRDefault="009F7D50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7C1DEF"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9F7D50" w:rsidRDefault="009F7D50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7CC" w:rsidRDefault="003567CC">
      <w:pPr>
        <w:spacing w:after="0" w:line="240" w:lineRule="auto"/>
      </w:pPr>
      <w:r>
        <w:separator/>
      </w:r>
    </w:p>
  </w:footnote>
  <w:footnote w:type="continuationSeparator" w:id="0">
    <w:p w:rsidR="003567CC" w:rsidRDefault="00356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0206ED8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046122B8"/>
    <w:multiLevelType w:val="hybridMultilevel"/>
    <w:tmpl w:val="0F92B986"/>
    <w:lvl w:ilvl="0" w:tplc="DC820612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0AB575D8"/>
    <w:multiLevelType w:val="hybridMultilevel"/>
    <w:tmpl w:val="6CA68F2C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8" w15:restartNumberingAfterBreak="0">
    <w:nsid w:val="0CF70ACC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57439F"/>
    <w:multiLevelType w:val="hybridMultilevel"/>
    <w:tmpl w:val="C7C427D6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18076DA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3A63FE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B8A3CDA"/>
    <w:multiLevelType w:val="hybridMultilevel"/>
    <w:tmpl w:val="4E98750C"/>
    <w:lvl w:ilvl="0" w:tplc="C3CE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CB8760F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BA419D"/>
    <w:multiLevelType w:val="hybridMultilevel"/>
    <w:tmpl w:val="675C8AAA"/>
    <w:lvl w:ilvl="0" w:tplc="FD86C22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4417F15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5683E02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AF4796"/>
    <w:multiLevelType w:val="hybridMultilevel"/>
    <w:tmpl w:val="F1C6C822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4FF26C5C"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7D221F8A">
      <w:start w:val="1"/>
      <w:numFmt w:val="bullet"/>
      <w:lvlText w:val=""/>
      <w:lvlJc w:val="left"/>
      <w:pPr>
        <w:ind w:left="2720" w:hanging="360"/>
      </w:pPr>
      <w:rPr>
        <w:rFonts w:ascii="Wingdings" w:eastAsiaTheme="majorEastAsia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2D8C2164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EF813D9"/>
    <w:multiLevelType w:val="hybridMultilevel"/>
    <w:tmpl w:val="0E9E407A"/>
    <w:lvl w:ilvl="0" w:tplc="1556F320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2FD96557"/>
    <w:multiLevelType w:val="hybridMultilevel"/>
    <w:tmpl w:val="6194E8D6"/>
    <w:lvl w:ilvl="0" w:tplc="B96C0BA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987243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A157439"/>
    <w:multiLevelType w:val="hybridMultilevel"/>
    <w:tmpl w:val="BC244FA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3C4E41FE"/>
    <w:multiLevelType w:val="hybridMultilevel"/>
    <w:tmpl w:val="B8CE6232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4" w15:restartNumberingAfterBreak="0">
    <w:nsid w:val="3D5A6DCC"/>
    <w:multiLevelType w:val="hybridMultilevel"/>
    <w:tmpl w:val="CBDA0E72"/>
    <w:lvl w:ilvl="0" w:tplc="8356F7B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9D2AED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6D80087"/>
    <w:multiLevelType w:val="hybridMultilevel"/>
    <w:tmpl w:val="54CEE46C"/>
    <w:lvl w:ilvl="0" w:tplc="930E0F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9B14ED7"/>
    <w:multiLevelType w:val="hybridMultilevel"/>
    <w:tmpl w:val="CC1038F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4A3F1501"/>
    <w:multiLevelType w:val="hybridMultilevel"/>
    <w:tmpl w:val="AE903F80"/>
    <w:lvl w:ilvl="0" w:tplc="C7DA9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C5D4654"/>
    <w:multiLevelType w:val="hybridMultilevel"/>
    <w:tmpl w:val="4852F028"/>
    <w:lvl w:ilvl="0" w:tplc="B86A2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101994"/>
    <w:multiLevelType w:val="hybridMultilevel"/>
    <w:tmpl w:val="BDD4F48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A7389C9A">
      <w:start w:val="1"/>
      <w:numFmt w:val="decimal"/>
      <w:lvlText w:val="%3."/>
      <w:lvlJc w:val="left"/>
      <w:pPr>
        <w:ind w:left="18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1" w15:restartNumberingAfterBreak="0">
    <w:nsid w:val="54FE68D6"/>
    <w:multiLevelType w:val="hybridMultilevel"/>
    <w:tmpl w:val="1C1C9FCC"/>
    <w:lvl w:ilvl="0" w:tplc="D812A4A0"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B3A0417"/>
    <w:multiLevelType w:val="hybridMultilevel"/>
    <w:tmpl w:val="14B0116A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3" w15:restartNumberingAfterBreak="0">
    <w:nsid w:val="5DDB679D"/>
    <w:multiLevelType w:val="hybridMultilevel"/>
    <w:tmpl w:val="D50015EA"/>
    <w:lvl w:ilvl="0" w:tplc="13EA443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82228B"/>
    <w:multiLevelType w:val="hybridMultilevel"/>
    <w:tmpl w:val="A5484740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5E2C478E">
      <w:start w:val="1"/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63E62A2B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5F282A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6174462"/>
    <w:multiLevelType w:val="hybridMultilevel"/>
    <w:tmpl w:val="7DE43864"/>
    <w:lvl w:ilvl="0" w:tplc="DBAA8D8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709778A"/>
    <w:multiLevelType w:val="hybridMultilevel"/>
    <w:tmpl w:val="F8C43F1E"/>
    <w:lvl w:ilvl="0" w:tplc="602A7F9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89E2158"/>
    <w:multiLevelType w:val="hybridMultilevel"/>
    <w:tmpl w:val="49F0E15A"/>
    <w:lvl w:ilvl="0" w:tplc="B3DC9C94">
      <w:start w:val="1"/>
      <w:numFmt w:val="upperLetter"/>
      <w:lvlText w:val="%1."/>
      <w:lvlJc w:val="left"/>
      <w:pPr>
        <w:ind w:left="851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29"/>
  </w:num>
  <w:num w:numId="12">
    <w:abstractNumId w:val="28"/>
  </w:num>
  <w:num w:numId="13">
    <w:abstractNumId w:val="38"/>
  </w:num>
  <w:num w:numId="14">
    <w:abstractNumId w:val="19"/>
  </w:num>
  <w:num w:numId="15">
    <w:abstractNumId w:val="37"/>
  </w:num>
  <w:num w:numId="16">
    <w:abstractNumId w:val="20"/>
  </w:num>
  <w:num w:numId="17">
    <w:abstractNumId w:val="22"/>
  </w:num>
  <w:num w:numId="18">
    <w:abstractNumId w:val="9"/>
  </w:num>
  <w:num w:numId="19">
    <w:abstractNumId w:val="30"/>
  </w:num>
  <w:num w:numId="20">
    <w:abstractNumId w:val="6"/>
  </w:num>
  <w:num w:numId="21">
    <w:abstractNumId w:val="39"/>
  </w:num>
  <w:num w:numId="22">
    <w:abstractNumId w:val="12"/>
  </w:num>
  <w:num w:numId="23">
    <w:abstractNumId w:val="31"/>
  </w:num>
  <w:num w:numId="24">
    <w:abstractNumId w:val="33"/>
  </w:num>
  <w:num w:numId="25">
    <w:abstractNumId w:val="14"/>
  </w:num>
  <w:num w:numId="26">
    <w:abstractNumId w:val="26"/>
  </w:num>
  <w:num w:numId="27">
    <w:abstractNumId w:val="5"/>
  </w:num>
  <w:num w:numId="28">
    <w:abstractNumId w:val="15"/>
  </w:num>
  <w:num w:numId="29">
    <w:abstractNumId w:val="34"/>
  </w:num>
  <w:num w:numId="30">
    <w:abstractNumId w:val="17"/>
  </w:num>
  <w:num w:numId="31">
    <w:abstractNumId w:val="32"/>
  </w:num>
  <w:num w:numId="32">
    <w:abstractNumId w:val="23"/>
  </w:num>
  <w:num w:numId="33">
    <w:abstractNumId w:val="7"/>
  </w:num>
  <w:num w:numId="34">
    <w:abstractNumId w:val="27"/>
  </w:num>
  <w:num w:numId="35">
    <w:abstractNumId w:val="24"/>
  </w:num>
  <w:num w:numId="36">
    <w:abstractNumId w:val="11"/>
  </w:num>
  <w:num w:numId="37">
    <w:abstractNumId w:val="13"/>
  </w:num>
  <w:num w:numId="38">
    <w:abstractNumId w:val="8"/>
  </w:num>
  <w:num w:numId="39">
    <w:abstractNumId w:val="35"/>
  </w:num>
  <w:num w:numId="40">
    <w:abstractNumId w:val="21"/>
  </w:num>
  <w:num w:numId="41">
    <w:abstractNumId w:val="16"/>
  </w:num>
  <w:num w:numId="42">
    <w:abstractNumId w:val="36"/>
  </w:num>
  <w:num w:numId="43">
    <w:abstractNumId w:val="25"/>
  </w:num>
  <w:num w:numId="44">
    <w:abstractNumId w:val="10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583"/>
    <w:rsid w:val="00025B5A"/>
    <w:rsid w:val="0004022D"/>
    <w:rsid w:val="00040299"/>
    <w:rsid w:val="00043CE3"/>
    <w:rsid w:val="00062459"/>
    <w:rsid w:val="00084E2D"/>
    <w:rsid w:val="00086C67"/>
    <w:rsid w:val="000B61DD"/>
    <w:rsid w:val="000F5B08"/>
    <w:rsid w:val="000F747F"/>
    <w:rsid w:val="00125447"/>
    <w:rsid w:val="00166262"/>
    <w:rsid w:val="00181995"/>
    <w:rsid w:val="001A223A"/>
    <w:rsid w:val="001B6F2C"/>
    <w:rsid w:val="001D72D5"/>
    <w:rsid w:val="001E3E3D"/>
    <w:rsid w:val="00204653"/>
    <w:rsid w:val="00204901"/>
    <w:rsid w:val="0021169F"/>
    <w:rsid w:val="00212A23"/>
    <w:rsid w:val="002306A2"/>
    <w:rsid w:val="00232EDC"/>
    <w:rsid w:val="00266583"/>
    <w:rsid w:val="00272F97"/>
    <w:rsid w:val="00293DF3"/>
    <w:rsid w:val="002B182E"/>
    <w:rsid w:val="002C38CB"/>
    <w:rsid w:val="002C40BC"/>
    <w:rsid w:val="002D4A3D"/>
    <w:rsid w:val="002F6BCB"/>
    <w:rsid w:val="00327BCF"/>
    <w:rsid w:val="00335B5B"/>
    <w:rsid w:val="0034449F"/>
    <w:rsid w:val="00350139"/>
    <w:rsid w:val="003567CC"/>
    <w:rsid w:val="00390C34"/>
    <w:rsid w:val="003969BE"/>
    <w:rsid w:val="003D27A8"/>
    <w:rsid w:val="003D7B54"/>
    <w:rsid w:val="003F19C8"/>
    <w:rsid w:val="00403B84"/>
    <w:rsid w:val="004152AD"/>
    <w:rsid w:val="00426C6C"/>
    <w:rsid w:val="0043763C"/>
    <w:rsid w:val="0044108C"/>
    <w:rsid w:val="004635FD"/>
    <w:rsid w:val="00473B19"/>
    <w:rsid w:val="00477476"/>
    <w:rsid w:val="004B57FA"/>
    <w:rsid w:val="004B70C0"/>
    <w:rsid w:val="00525A3F"/>
    <w:rsid w:val="00531C8C"/>
    <w:rsid w:val="00532DBC"/>
    <w:rsid w:val="00537290"/>
    <w:rsid w:val="00573C29"/>
    <w:rsid w:val="00593A76"/>
    <w:rsid w:val="005C12ED"/>
    <w:rsid w:val="005D71D7"/>
    <w:rsid w:val="005E1DDC"/>
    <w:rsid w:val="005F4BBC"/>
    <w:rsid w:val="00610609"/>
    <w:rsid w:val="0061672B"/>
    <w:rsid w:val="00635AD1"/>
    <w:rsid w:val="006401AF"/>
    <w:rsid w:val="006429D3"/>
    <w:rsid w:val="00691EDC"/>
    <w:rsid w:val="006B23AA"/>
    <w:rsid w:val="00701DC4"/>
    <w:rsid w:val="00720EA9"/>
    <w:rsid w:val="0076468D"/>
    <w:rsid w:val="00773AEE"/>
    <w:rsid w:val="0079244F"/>
    <w:rsid w:val="007B0B96"/>
    <w:rsid w:val="007B5EE4"/>
    <w:rsid w:val="007B7A21"/>
    <w:rsid w:val="007C074C"/>
    <w:rsid w:val="007C1DEF"/>
    <w:rsid w:val="007E71FE"/>
    <w:rsid w:val="00810D1B"/>
    <w:rsid w:val="008468DD"/>
    <w:rsid w:val="00867E26"/>
    <w:rsid w:val="008B33FE"/>
    <w:rsid w:val="008B44E2"/>
    <w:rsid w:val="008B70C4"/>
    <w:rsid w:val="008D78A0"/>
    <w:rsid w:val="008E21EE"/>
    <w:rsid w:val="008F5636"/>
    <w:rsid w:val="008F6E7A"/>
    <w:rsid w:val="00903C2D"/>
    <w:rsid w:val="00912248"/>
    <w:rsid w:val="00916D07"/>
    <w:rsid w:val="00926FF3"/>
    <w:rsid w:val="009420E1"/>
    <w:rsid w:val="009933B7"/>
    <w:rsid w:val="009D1E91"/>
    <w:rsid w:val="009D45AF"/>
    <w:rsid w:val="009E7B8F"/>
    <w:rsid w:val="009F7D50"/>
    <w:rsid w:val="00A02105"/>
    <w:rsid w:val="00A234BE"/>
    <w:rsid w:val="00A37B26"/>
    <w:rsid w:val="00A60C3F"/>
    <w:rsid w:val="00A77327"/>
    <w:rsid w:val="00A80D74"/>
    <w:rsid w:val="00A8232F"/>
    <w:rsid w:val="00AA05DB"/>
    <w:rsid w:val="00AA5CAB"/>
    <w:rsid w:val="00AB6020"/>
    <w:rsid w:val="00AB761C"/>
    <w:rsid w:val="00AD547F"/>
    <w:rsid w:val="00AF6714"/>
    <w:rsid w:val="00B051E4"/>
    <w:rsid w:val="00B25334"/>
    <w:rsid w:val="00B40328"/>
    <w:rsid w:val="00B54C95"/>
    <w:rsid w:val="00B733C1"/>
    <w:rsid w:val="00B86D7C"/>
    <w:rsid w:val="00B8714D"/>
    <w:rsid w:val="00BA3B34"/>
    <w:rsid w:val="00BB1859"/>
    <w:rsid w:val="00BE22AB"/>
    <w:rsid w:val="00C13931"/>
    <w:rsid w:val="00C21C2C"/>
    <w:rsid w:val="00C2397C"/>
    <w:rsid w:val="00C27A4C"/>
    <w:rsid w:val="00C3526E"/>
    <w:rsid w:val="00C614C5"/>
    <w:rsid w:val="00C72BBF"/>
    <w:rsid w:val="00C82D49"/>
    <w:rsid w:val="00C93033"/>
    <w:rsid w:val="00C9510B"/>
    <w:rsid w:val="00CA7F87"/>
    <w:rsid w:val="00CB5023"/>
    <w:rsid w:val="00CF3AB2"/>
    <w:rsid w:val="00D35F94"/>
    <w:rsid w:val="00D36BE2"/>
    <w:rsid w:val="00D92D76"/>
    <w:rsid w:val="00DB3B84"/>
    <w:rsid w:val="00DC2F98"/>
    <w:rsid w:val="00E072DB"/>
    <w:rsid w:val="00E1003E"/>
    <w:rsid w:val="00E133F9"/>
    <w:rsid w:val="00E421EB"/>
    <w:rsid w:val="00E5375B"/>
    <w:rsid w:val="00E624C4"/>
    <w:rsid w:val="00EA7BC2"/>
    <w:rsid w:val="00ED4C46"/>
    <w:rsid w:val="00EF09DA"/>
    <w:rsid w:val="00EF2503"/>
    <w:rsid w:val="00EF3A53"/>
    <w:rsid w:val="00F03ABE"/>
    <w:rsid w:val="00F5078F"/>
    <w:rsid w:val="00F55E27"/>
    <w:rsid w:val="00F57591"/>
    <w:rsid w:val="00F636DD"/>
    <w:rsid w:val="00F74EA9"/>
    <w:rsid w:val="00F86924"/>
    <w:rsid w:val="00F90FE7"/>
    <w:rsid w:val="00FE3427"/>
    <w:rsid w:val="00FF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BE465"/>
  <w15:docId w15:val="{92481ABA-06C8-4583-BD6E-04B91ECD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3F19C8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paragraph" w:styleId="20">
    <w:name w:val="heading 2"/>
    <w:basedOn w:val="a0"/>
    <w:next w:val="a0"/>
    <w:link w:val="2Char"/>
    <w:uiPriority w:val="9"/>
    <w:qFormat/>
    <w:rsid w:val="003969BE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qFormat/>
    <w:rsid w:val="003F19C8"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9B2D1F" w:themeColor="accent2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3F19C8"/>
    <w:rPr>
      <w:rFonts w:asciiTheme="majorHAnsi" w:eastAsiaTheme="majorEastAsia" w:hAnsiTheme="majorHAnsi" w:cs="Times New Roman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character" w:customStyle="1" w:styleId="2Char">
    <w:name w:val="제목 2 Char"/>
    <w:basedOn w:val="a1"/>
    <w:link w:val="20"/>
    <w:uiPriority w:val="9"/>
    <w:rsid w:val="003969BE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4"/>
    </w:rPr>
  </w:style>
  <w:style w:type="character" w:customStyle="1" w:styleId="3Char">
    <w:name w:val="제목 3 Char"/>
    <w:basedOn w:val="a1"/>
    <w:link w:val="30"/>
    <w:uiPriority w:val="9"/>
    <w:rsid w:val="003F19C8"/>
    <w:rPr>
      <w:rFonts w:asciiTheme="majorHAnsi" w:eastAsiaTheme="majorEastAsia" w:hAnsiTheme="majorHAnsi" w:cs="Times New Roman"/>
      <w:b/>
      <w:color w:val="9B2D1F" w:themeColor="accent2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610609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  <w14:textFill>
        <w14:solidFill>
          <w14:schemeClr w14:val="accent1">
            <w14:lumMod w14:val="75000"/>
            <w14:lumMod w14:val="60000"/>
            <w14:lumOff w14:val="40000"/>
            <w14:lumMod w14:val="75000"/>
          </w14:schemeClr>
        </w14:solidFill>
      </w14:textFill>
    </w:rPr>
  </w:style>
  <w:style w:type="character" w:styleId="af7">
    <w:name w:val="Hyperlink"/>
    <w:basedOn w:val="a1"/>
    <w:uiPriority w:val="99"/>
    <w:unhideWhenUsed/>
    <w:rsid w:val="003969BE"/>
    <w:rPr>
      <w:color w:val="CC9900" w:themeColor="hyperlink"/>
      <w:u w:val="single"/>
    </w:rPr>
  </w:style>
  <w:style w:type="paragraph" w:styleId="af8">
    <w:name w:val="List Paragraph"/>
    <w:basedOn w:val="a0"/>
    <w:uiPriority w:val="34"/>
    <w:qFormat/>
    <w:rsid w:val="003969BE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473B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prints.rmg.co.uk/art/510257/turkish-scimita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://guardtop.com/coal-tar-need-know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aliexpress.com/item/Star-Wars-Kenobi-Jedi-TUNIC-Men-Hooded-Brown-Robe-Cloak-Outfit-Movie-Cosplay-Costume-New-Arrival/32321150913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www.pinterest.co.kr/pin/560346378606338504/?autologin=true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://wizeprophet.tistory.com/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://m.gameshot.net/common/con_view.php?code=GA4805a2639731e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E498252E3748EEBF7FFFBDA4C2255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193300C-3F90-4D60-8FA1-1D03DC09E9C5}"/>
      </w:docPartPr>
      <w:docPartBody>
        <w:p w:rsidR="00844814" w:rsidRDefault="00EE602C">
          <w:pPr>
            <w:pStyle w:val="F2E498252E3748EEBF7FFFBDA4C2255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77167F4CF21496C87B27333CF17082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D0E418-B6F6-4362-BC01-CAF43F31A8DA}"/>
      </w:docPartPr>
      <w:docPartBody>
        <w:p w:rsidR="00844814" w:rsidRDefault="00EE602C">
          <w:pPr>
            <w:pStyle w:val="D77167F4CF21496C87B27333CF17082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2C"/>
    <w:rsid w:val="0003301E"/>
    <w:rsid w:val="001D7132"/>
    <w:rsid w:val="004A2C56"/>
    <w:rsid w:val="00844814"/>
    <w:rsid w:val="00896273"/>
    <w:rsid w:val="009A536E"/>
    <w:rsid w:val="00B360E6"/>
    <w:rsid w:val="00B37D15"/>
    <w:rsid w:val="00C85D53"/>
    <w:rsid w:val="00EA0786"/>
    <w:rsid w:val="00E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024D2B56B34F2EB92E1FE5B075282B">
    <w:name w:val="56024D2B56B34F2EB92E1FE5B075282B"/>
    <w:pPr>
      <w:widowControl w:val="0"/>
      <w:wordWrap w:val="0"/>
      <w:autoSpaceDE w:val="0"/>
      <w:autoSpaceDN w:val="0"/>
    </w:pPr>
  </w:style>
  <w:style w:type="paragraph" w:customStyle="1" w:styleId="95A68601F1BA4D60B2DD74EDE0977A68">
    <w:name w:val="95A68601F1BA4D60B2DD74EDE0977A68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E498252E3748EEBF7FFFBDA4C22554">
    <w:name w:val="F2E498252E3748EEBF7FFFBDA4C22554"/>
    <w:pPr>
      <w:widowControl w:val="0"/>
      <w:wordWrap w:val="0"/>
      <w:autoSpaceDE w:val="0"/>
      <w:autoSpaceDN w:val="0"/>
    </w:pPr>
  </w:style>
  <w:style w:type="paragraph" w:customStyle="1" w:styleId="D77167F4CF21496C87B27333CF170824">
    <w:name w:val="D77167F4CF21496C87B27333CF17082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2018-03-09T00:00:00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1310D82A-3B26-4B37-8B59-41235A842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507</TotalTime>
  <Pages>24</Pages>
  <Words>1222</Words>
  <Characters>6971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플레이어 특성</dc:subject>
  <dc:creator>김나단</dc:creator>
  <cp:keywords/>
  <dc:description/>
  <cp:lastModifiedBy>ND K</cp:lastModifiedBy>
  <cp:revision>112</cp:revision>
  <dcterms:created xsi:type="dcterms:W3CDTF">2018-02-12T05:05:00Z</dcterms:created>
  <dcterms:modified xsi:type="dcterms:W3CDTF">2018-03-09T07:53:00Z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